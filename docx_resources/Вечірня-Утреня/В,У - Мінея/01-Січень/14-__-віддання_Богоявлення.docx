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F68" w:rsidRPr="003320CC" w:rsidRDefault="00383F68" w:rsidP="001B079E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bookmarkStart w:id="0" w:name="_GoBack"/>
      <w:bookmarkEnd w:id="0"/>
      <w:r w:rsidRPr="003320CC">
        <w:rPr>
          <w:rFonts w:ascii="Times New Roman" w:hAnsi="Times New Roman"/>
          <w:color w:val="000000"/>
          <w:sz w:val="24"/>
          <w:szCs w:val="24"/>
          <w:lang w:val="uk-UA" w:eastAsia="ru-RU"/>
        </w:rPr>
        <w:t>Січень 27 Четвер</w:t>
      </w:r>
      <w:r w:rsidRPr="003320CC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27 (14) Віддання свята Богоявлення.</w:t>
      </w:r>
      <w:r w:rsidRPr="003320CC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Прпп. отців у Синаї і Раїті повбиваних. Пам'ять переставлення св. рівноап. Ніни, просвітительки Грузії.</w:t>
      </w:r>
    </w:p>
    <w:p w:rsidR="00383F68" w:rsidRPr="003320CC" w:rsidRDefault="00383F68" w:rsidP="001B079E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320CC">
        <w:rPr>
          <w:rFonts w:ascii="Times New Roman" w:hAnsi="Times New Roman" w:cs="Times New Roman"/>
          <w:b/>
          <w:sz w:val="24"/>
        </w:rPr>
        <w:t>ВЕЧІРНЯ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320CC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320C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320CC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320C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320CC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320CC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320CC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320CC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383F68" w:rsidRPr="003320CC" w:rsidRDefault="00383F68" w:rsidP="001B079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Побачивши Просвітителя нашого,* що просвітлює кожну людину,* як він прийшов христитися,* Предтеча радується душею і тремтячою рукою показує на нього та й мовить людям:* Ось той, хто спасає Ізраїля і визволяє нас із тління.* Безгрішний Христе Боже наш, –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Ангельські сили настрахалися,* побачивши, як Спас наш приймає хрищення від слуги,* а Дух Святий сходить, щоб дати йому свідчення,* і голос Отця почувся з неба:* Той, кого Предтеча христить рукою своєю* – це Син мій улюблений, якого я вподобав.* Христе Боже наш, –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Течія Йордану прийняла тебе – джерело;* Утішитель же зійшов у вигляді голуба.* Схиляє голову той, хто прихилив небеса,* і глина кличе до Творця:* Чому наказуєш мені таке, ти, що вищий від мене?* Я ж потребую твого хрищення.* О, безгрішний Христе Боже наш, –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Вирішивши спасти заблукану людину,* ти не відмовився прийняти вигляд слуги.* Бо вгодно було тобі, Господеві й Богові,* прийняти задля нас те, що наше;* прийнявши, Спасе, тілесне хрищення,* ти сподобив нас прощення.* Тому кличемо до тебе: Христе Боже наш, – слава тобі!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Нині прийшов Христос на Йордан христитися.* Нині Іван приторкається голови Владики.* Сили небесні зжахнулися, бачивши преславне таїнство:* море побачило й побігло, Йордан же бачив і повернувся назад.* І ми, просвітившись, виголошуємо:* Слава Богові, що з'явився і став видимим на землі* та світ просвітив.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Ти, Господи, вирішив здійснити все, що уклав від віку.* Від усього створіння прийняв ти служіння для своєї Тайни:* від ангелів – Гавриїла, від людей – Діву,* від небес – зорю, а від Йордану – воду,* в якій ти знищив людські беззаконня.* Господи, –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Нахилив ти голову до Предтечі і потрощив голови зміям.* Вступивши у воду, всіх ти просвітив,* що славили тебе, Спасе, просвітителю душ наших.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3320C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53 (г. 5):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Боже, ім'ям твоїм спаси мене,* і силою твоєю суди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Боже, почуй мою молитву, вислухай слова уст моїх.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(г. 2, самогласний)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3320CC">
        <w:rPr>
          <w:rFonts w:ascii="Times New Roman" w:hAnsi="Times New Roman"/>
          <w:sz w:val="24"/>
          <w:szCs w:val="24"/>
          <w:lang w:val="uk-UA"/>
        </w:rPr>
        <w:t>Побачивши Іван на Йордан-рiчцi, що ти прийшов до нього,* мовив до тебе: Христе Боже!* Пощо до раба прийшов ти, Господи непорочний?* В чиє iм'я тебе маю хрестити?* Отця? Адже ж ти в собі його носиш.* Сина? Та ж це ти сам Воплочений.* Святого Духа? Ти ж його знаєш, бо власними устами даєш його вірним.* Боже з'явлений, -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 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Море побачило те й кинулось тікати,* Йордан назад повернувся.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Побачили тебе води, Боже, побачили i настрахалися,* бо на твою славу херувими й серафими не можуть споглядати.* Вони стоять перед тобою з острахом:* одні носять тебе, іншi славлять твою велич.* З ними й ми проголошуємо, Щедрий, твою славу, кличучи:* Боже з'явлений, -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 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Що з тобою, море, що ти кинулось тікати,* i тобi, Йордане, що ти назад повернувся?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Сьогодні Творець неба й землi приходить у тiлi на Йордан* i Безгрiшний просить хрещення,* щоб очистити світ вiд ворожої омани.* Хреститься вiд слуги Господь усього,* i водою дає очищення людському родові.* Йому закличмо: Боже з'явлений, - слава тобi!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Слава, і нині: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 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(г. 6, самогласний) </w:t>
      </w:r>
      <w:r w:rsidRPr="003320CC">
        <w:rPr>
          <w:rFonts w:ascii="Times New Roman" w:hAnsi="Times New Roman"/>
          <w:sz w:val="24"/>
          <w:szCs w:val="24"/>
          <w:lang w:val="uk-UA"/>
        </w:rPr>
        <w:t>Іван, світлий свiтильник, зроджений з неплідної матері,* побачивши Христа – сонце з Дiви* - як просив, щоб його хрестити в Йорданi,* зi страхом i радістю закликав до нього:* Ти, Господи, мене освяти божественним твоїм явлінням.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3320CC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3320CC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3320CC">
        <w:rPr>
          <w:rFonts w:ascii="Times New Roman" w:hAnsi="Times New Roman"/>
          <w:sz w:val="24"/>
          <w:szCs w:val="24"/>
          <w:lang w:val="uk-UA"/>
        </w:rPr>
        <w:t>Христос, істинний Бог наш, що в Йордані хреститися зволив вiд Йоана спасення нашого ради, молитвами пречистої своєї Матері, і всіх святих, помилує і спасе нас, як благий і чоловіколюбець.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Кондак, (г. 4):</w:t>
      </w:r>
      <w:r w:rsidRPr="003320CC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383F68" w:rsidRPr="003320CC" w:rsidRDefault="00383F68" w:rsidP="001B079E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320CC">
        <w:rPr>
          <w:rFonts w:ascii="Times New Roman" w:hAnsi="Times New Roman" w:cs="Times New Roman"/>
          <w:b/>
          <w:sz w:val="24"/>
        </w:rPr>
        <w:t>УТРЕНЯ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320CC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383F68" w:rsidRPr="003320CC" w:rsidRDefault="00383F68" w:rsidP="001B079E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3320CC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3320CC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1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3320CC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4): </w:t>
      </w:r>
      <w:r w:rsidRPr="003320CC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3320CC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4):</w:t>
      </w:r>
      <w:r w:rsidRPr="003320CC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3320CC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3320C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3320C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Коли ти, Спасе, з'явився на Йордані* і христився в Івана Предтечі, прийшло свідчення,* що ти, Христе, – Син улюблений, безпочатковий, як і Отець,* і Святий Дух зійшов на тебе.* Ним і ми, просвічені, взиваємо: Слава Богові, у Пресвятій Тройці. 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3320C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3320C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(г. 5, подібний: Співбезначальне Слово):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Ти, Бог – Слово, що преславно вдягаєшся у світло,* покрив себе йорданською водою* і в ній обновив Адамову природу, знівечену неслухняністю.* Тому тебе вихваляємо, і святе явління твоє прославляємо. 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Глибини відкрив дно</w:t>
      </w:r>
      <w:r>
        <w:rPr>
          <w:rFonts w:ascii="Times New Roman" w:hAnsi="Times New Roman"/>
          <w:b/>
          <w:sz w:val="24"/>
          <w:szCs w:val="24"/>
          <w:lang w:val="uk-UA"/>
        </w:rPr>
        <w:t>,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* і як по суші, своїх людей веде,* покривши нею противників* – міцний у боротьбі Господь, що славно прославився.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Господь, що, як огонь божественний, в утробу Діви ввійшов, одягнувшись у тіло земне, обливається Йорданською водою, 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бо прославився.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3320C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Іпакой (г. 5):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о Ти є Христос, Божа мудрість і сила.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Принесіть плоди рівнозначні покаянню, бо Той, що стоїть тут нині, спокоєм обдаровує».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3320C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Кондак, (г. 4):</w:t>
      </w:r>
      <w:r w:rsidRPr="003320CC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792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«Відкинь страх увесь, 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каже Спаситель Предтечі, — та послухайся Мене, як милосердного, бо Я такий по природі; підійди 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скорись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М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велінню,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хрести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якого благословляють люди й прославлятимуть повіки».</w:t>
      </w:r>
    </w:p>
    <w:p w:rsidR="00383F68" w:rsidRDefault="00383F68" w:rsidP="001B079E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320C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383F68" w:rsidRPr="003320CC" w:rsidRDefault="00383F68" w:rsidP="001B079E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Як тільки почув Хреститель слова Владики, иростяг з трепетом руку; але ж, приторкнувшись до Творця, промовив, благаючи: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«Освяти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мій,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якого благословлятимуть люди і прославлятимуть повіки».</w:t>
      </w:r>
    </w:p>
    <w:p w:rsidR="00383F68" w:rsidRPr="003320CC" w:rsidRDefault="00383F68" w:rsidP="001B079E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:rsidR="00383F68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Пісня 9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Господа, що в Йордані христиться.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2):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Прийди, Давиде, духом до тих,* які просвічуються хрищенням,* і з вірою заспівай Богу, кажучи:* Прийдіть і просвітіться сьогодні.* Згрішивши, убогий Адам благав,* і Господь почув його та відродив тлінного в течії Йордану.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Ісая каже:* Обмийтесь, очистіться, покиньте лихі вчинки перед Господом* і прийдіть усі, що прагнете води живої!* Бо Христос кропить водою,* відроджуючи тих, які до нього з вірою приходять,* і христить Духом на життя вічне.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320CC">
        <w:rPr>
          <w:rFonts w:ascii="Times New Roman" w:hAnsi="Times New Roman"/>
          <w:sz w:val="24"/>
          <w:szCs w:val="24"/>
          <w:lang w:val="uk-UA"/>
        </w:rPr>
        <w:t>: Безначальний Царю!* Обмивши людську природу чистою течією,* ти удосконалюєш її в миропомазанні причастям Святого Духа,* щоб, посоромивши пихату силу тьми,* замінити її життям безперемінним.</w:t>
      </w:r>
    </w:p>
    <w:p w:rsidR="00383F68" w:rsidRPr="003320CC" w:rsidRDefault="00383F68" w:rsidP="001B079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3320C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lang w:val="uk-UA"/>
        </w:rPr>
      </w:pPr>
      <w:r w:rsidRPr="003320CC">
        <w:rPr>
          <w:rStyle w:val="FontStyle23"/>
          <w:rFonts w:ascii="Times New Roman" w:hAnsi="Times New Roman" w:cs="Times New Roman"/>
          <w:b/>
          <w:color w:val="FF0000"/>
          <w:sz w:val="24"/>
          <w:szCs w:val="24"/>
          <w:lang w:val="uk-UA"/>
        </w:rPr>
        <w:t>Світильний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Спаситель, як благодать й істина,* появився у водах Йордану* і просвітив тих, які перебували в темряві й тіні,* бо прийшов і з’вився, як світло неосяжне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383F68" w:rsidRPr="003320CC" w:rsidRDefault="00383F68" w:rsidP="001B079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 1)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Засяяв світові Спаситель наш,* як світло від світла, з'явлений Бог.* Йому ми, люди, поклонімся.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Засяяв світові Спаситель наш,* як світло від світла, з'явлений Бог.* Йому ми, люди, поклонімся.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Як нам, слугам, Христе,* достойно звеличити тебе – Владику?* Ти бо всіх нас відновив водою.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Хрищений рукою слуги у Йордані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ти, Спасе наш, освятив води і зцілив пристрасті світу.* Велике таїнство твого явління.* Господи, чоловіколюбче, –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320CC">
        <w:rPr>
          <w:rFonts w:ascii="Times New Roman" w:hAnsi="Times New Roman"/>
          <w:sz w:val="24"/>
          <w:szCs w:val="24"/>
          <w:lang w:val="uk-UA"/>
        </w:rPr>
        <w:t>: Правдиве світло з'явилося і всіх обдаровує просвіченням.* Христос, вищий понад усяку чистоту,* христиться з нами і дає воді освячення,* з цим же й очищення для душ.* Виглядає це по-земному, в дійсності ж воно вище від небес:* через купіль – спасіння, а через воду – Дух;* в погруженні здійснюється наш висхід до Бога.* Чудні діла твої, Господи, –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Велике славослов'я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3320CC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320CC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3320CC">
        <w:rPr>
          <w:rFonts w:ascii="Times New Roman" w:hAnsi="Times New Roman"/>
          <w:sz w:val="24"/>
          <w:szCs w:val="24"/>
          <w:lang w:val="uk-UA"/>
        </w:rPr>
        <w:t>Христос, істинний Бог наш, що в Йордані хреститися зволив вiд Йоана спасення нашого ради, молитвами пречистої своєї Матері, і всіх святих, помилує і спасе нас, як благий і чоловіколюбець.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sectPr w:rsidR="00383F68" w:rsidRPr="003320CC" w:rsidSect="00BF4A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A4DF8"/>
    <w:rsid w:val="000A713E"/>
    <w:rsid w:val="000B558E"/>
    <w:rsid w:val="000D70F8"/>
    <w:rsid w:val="000F7FDF"/>
    <w:rsid w:val="00132225"/>
    <w:rsid w:val="00141F60"/>
    <w:rsid w:val="001459EB"/>
    <w:rsid w:val="00167FBA"/>
    <w:rsid w:val="00184E74"/>
    <w:rsid w:val="001B079E"/>
    <w:rsid w:val="001D1567"/>
    <w:rsid w:val="00201A6C"/>
    <w:rsid w:val="00206AD2"/>
    <w:rsid w:val="002878E9"/>
    <w:rsid w:val="002918E6"/>
    <w:rsid w:val="002A7F0E"/>
    <w:rsid w:val="002E4A38"/>
    <w:rsid w:val="0031009B"/>
    <w:rsid w:val="003320CC"/>
    <w:rsid w:val="00360C07"/>
    <w:rsid w:val="00374F7B"/>
    <w:rsid w:val="003755BD"/>
    <w:rsid w:val="00383F68"/>
    <w:rsid w:val="004352AA"/>
    <w:rsid w:val="004476A3"/>
    <w:rsid w:val="00513B45"/>
    <w:rsid w:val="00562A07"/>
    <w:rsid w:val="00585AA8"/>
    <w:rsid w:val="005B561A"/>
    <w:rsid w:val="005D3CB1"/>
    <w:rsid w:val="005E0FE5"/>
    <w:rsid w:val="006D0E30"/>
    <w:rsid w:val="006D5444"/>
    <w:rsid w:val="007240DF"/>
    <w:rsid w:val="007A147F"/>
    <w:rsid w:val="007B3747"/>
    <w:rsid w:val="007F4812"/>
    <w:rsid w:val="008602BA"/>
    <w:rsid w:val="0087479A"/>
    <w:rsid w:val="008B75EF"/>
    <w:rsid w:val="00912862"/>
    <w:rsid w:val="009170DF"/>
    <w:rsid w:val="009A0E6F"/>
    <w:rsid w:val="009C40BD"/>
    <w:rsid w:val="00A231E9"/>
    <w:rsid w:val="00A95F8C"/>
    <w:rsid w:val="00AC7EB8"/>
    <w:rsid w:val="00B51505"/>
    <w:rsid w:val="00BC0824"/>
    <w:rsid w:val="00BE02F8"/>
    <w:rsid w:val="00BF4AAE"/>
    <w:rsid w:val="00BF7FF8"/>
    <w:rsid w:val="00C90C23"/>
    <w:rsid w:val="00C97ED3"/>
    <w:rsid w:val="00D13197"/>
    <w:rsid w:val="00D76C97"/>
    <w:rsid w:val="00DA0472"/>
    <w:rsid w:val="00DA1463"/>
    <w:rsid w:val="00DE6101"/>
    <w:rsid w:val="00E21064"/>
    <w:rsid w:val="00E36909"/>
    <w:rsid w:val="00E62766"/>
    <w:rsid w:val="00E65130"/>
    <w:rsid w:val="00F536D8"/>
    <w:rsid w:val="00F83842"/>
    <w:rsid w:val="00FD2C01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basedOn w:val="DefaultParagraphFont"/>
    <w:uiPriority w:val="99"/>
    <w:rsid w:val="009A0E6F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9A0E6F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5">
    <w:name w:val="Style5"/>
    <w:basedOn w:val="Normal"/>
    <w:uiPriority w:val="99"/>
    <w:rsid w:val="009A0E6F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</TotalTime>
  <Pages>28</Pages>
  <Words>10131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2021-12-15T06:49:00Z</dcterms:created>
  <dcterms:modified xsi:type="dcterms:W3CDTF">2021-12-17T08:58:00Z</dcterms:modified>
</cp:coreProperties>
</file>