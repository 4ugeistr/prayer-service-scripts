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748" w:rsidRPr="00713F70" w:rsidRDefault="005A5748" w:rsidP="00A01A8C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t>Січень 20 Четвер</w:t>
      </w: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br/>
        <w:t xml:space="preserve">20 (7) </w:t>
      </w:r>
      <w:r w:rsidRPr="00713F70">
        <w:rPr>
          <w:rFonts w:ascii="Times New Roman" w:hAnsi="Times New Roman"/>
          <w:noProof/>
          <w:color w:val="FF0000"/>
          <w:sz w:val="24"/>
          <w:szCs w:val="24"/>
        </w:rPr>
        <w:t>🕃</w:t>
      </w: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Собор Св. славного прор., Предтечі і Хрестителя Господнього Йоана.</w:t>
      </w:r>
      <w:r w:rsidRPr="00713F70">
        <w:rPr>
          <w:rFonts w:ascii="Times New Roman" w:hAnsi="Times New Roman"/>
          <w:color w:val="000000"/>
          <w:sz w:val="24"/>
          <w:szCs w:val="24"/>
          <w:lang w:eastAsia="ru-RU"/>
        </w:rPr>
        <w:br/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713F70"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713F70"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A5748" w:rsidRPr="00713F70" w:rsidRDefault="005A5748" w:rsidP="00D227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1.</w:t>
      </w:r>
      <w:r w:rsidRPr="00713F70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2. </w:t>
      </w:r>
      <w:r w:rsidRPr="00713F7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3.</w:t>
      </w:r>
      <w:r w:rsidRPr="00713F7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4. </w:t>
      </w:r>
      <w:r w:rsidRPr="00713F7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5.</w:t>
      </w:r>
      <w:r w:rsidRPr="00713F7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6.</w:t>
      </w:r>
      <w:r w:rsidRPr="00713F70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7.</w:t>
      </w:r>
      <w:r w:rsidRPr="00713F7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8.</w:t>
      </w:r>
      <w:r w:rsidRPr="00713F70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110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місто це (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за село це,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A5748" w:rsidRPr="00713F70" w:rsidRDefault="005A5748" w:rsidP="0020613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Господи, хоч, як людина, ста</w:t>
      </w:r>
      <w:r w:rsidRPr="00713F70">
        <w:rPr>
          <w:rFonts w:ascii="Times New Roman" w:hAnsi="Times New Roman"/>
          <w:sz w:val="24"/>
          <w:szCs w:val="24"/>
        </w:rPr>
        <w:t>в ти в Йордані перед Йоаном</w:t>
      </w:r>
      <w:r>
        <w:rPr>
          <w:rFonts w:ascii="Times New Roman" w:hAnsi="Times New Roman"/>
          <w:sz w:val="24"/>
          <w:szCs w:val="24"/>
        </w:rPr>
        <w:t>,* то</w:t>
      </w:r>
      <w:r w:rsidRPr="00713F70">
        <w:rPr>
          <w:rFonts w:ascii="Times New Roman" w:hAnsi="Times New Roman"/>
          <w:sz w:val="24"/>
          <w:szCs w:val="24"/>
        </w:rPr>
        <w:t xml:space="preserve"> сидячи з Отцем, не зійшов з престолу.* Христившись задля нас, ти визволив світ з неволі гріха,* як щедрий і чоловіколюбний.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незмінний перед віками, ти народився від Отця,* а останнім часом прий</w:t>
      </w:r>
      <w:r>
        <w:rPr>
          <w:rFonts w:ascii="Times New Roman" w:hAnsi="Times New Roman"/>
          <w:sz w:val="24"/>
          <w:szCs w:val="24"/>
        </w:rPr>
        <w:t>шов, прийнявши вигляд слуги,* і</w:t>
      </w:r>
      <w:r w:rsidRPr="00713F70">
        <w:rPr>
          <w:rFonts w:ascii="Times New Roman" w:hAnsi="Times New Roman"/>
          <w:sz w:val="24"/>
          <w:szCs w:val="24"/>
        </w:rPr>
        <w:t xml:space="preserve"> як Т</w:t>
      </w:r>
      <w:r>
        <w:rPr>
          <w:rFonts w:ascii="Times New Roman" w:hAnsi="Times New Roman"/>
          <w:sz w:val="24"/>
          <w:szCs w:val="24"/>
        </w:rPr>
        <w:t>ворець, обновив свій образ,* бо</w:t>
      </w:r>
      <w:r w:rsidRPr="00713F70">
        <w:rPr>
          <w:rFonts w:ascii="Times New Roman" w:hAnsi="Times New Roman"/>
          <w:sz w:val="24"/>
          <w:szCs w:val="24"/>
        </w:rPr>
        <w:t xml:space="preserve"> христившись, дав ти нетління душам нашим.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713F70">
        <w:rPr>
          <w:rFonts w:ascii="Times New Roman" w:hAnsi="Times New Roman"/>
          <w:sz w:val="24"/>
          <w:szCs w:val="24"/>
        </w:rPr>
        <w:t xml:space="preserve"> Пророче чудний,* Христовий христителю і предтече!* Серце наше висохло в гріхах,* тож молимо тебе:* Вчини твоїми молитвами, щоб ми проливали сльози покаяння,* і визволені тобою з багатьох наших болів,* прославляли того, що тебе звеличив.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Блаженний Пророче!*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 xml:space="preserve">Слава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13F70">
        <w:rPr>
          <w:rFonts w:ascii="Times New Roman" w:hAnsi="Times New Roman"/>
          <w:sz w:val="24"/>
          <w:szCs w:val="24"/>
        </w:rPr>
        <w:t xml:space="preserve"> У плоті світильнику, Предтече Спасів, паростку неплідної, друже Сущого </w:t>
      </w:r>
      <w:r>
        <w:rPr>
          <w:rFonts w:ascii="Times New Roman" w:hAnsi="Times New Roman"/>
          <w:sz w:val="24"/>
          <w:szCs w:val="24"/>
        </w:rPr>
        <w:t>ві</w:t>
      </w:r>
      <w:r w:rsidRPr="00713F70">
        <w:rPr>
          <w:rFonts w:ascii="Times New Roman" w:hAnsi="Times New Roman"/>
          <w:sz w:val="24"/>
          <w:szCs w:val="24"/>
        </w:rPr>
        <w:t>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</w:t>
      </w:r>
      <w:r w:rsidRPr="00713F70">
        <w:rPr>
          <w:rFonts w:ascii="Times New Roman" w:hAnsi="Times New Roman"/>
          <w:sz w:val="24"/>
          <w:szCs w:val="24"/>
        </w:rPr>
        <w:t xml:space="preserve">: Бог Слово явився в плоті родові людському, стоячи в Йордані, щоб хреститися. І сказав Йому Предтеча: «Як простягну руку і доторкнуся до тімені Того, Хто держить усе? Якщо й </w:t>
      </w:r>
      <w:r>
        <w:rPr>
          <w:rFonts w:ascii="Times New Roman" w:hAnsi="Times New Roman"/>
          <w:sz w:val="24"/>
          <w:szCs w:val="24"/>
        </w:rPr>
        <w:t>ві</w:t>
      </w:r>
      <w:r w:rsidRPr="00713F70">
        <w:rPr>
          <w:rFonts w:ascii="Times New Roman" w:hAnsi="Times New Roman"/>
          <w:sz w:val="24"/>
          <w:szCs w:val="24"/>
        </w:rPr>
        <w:t>д Марії Ти Младенець, то я знаю в Тобі Бога предвічного. По землі ходиш Ти, оспівуваний Серафимами, і я, раб, Владику хрестити не навчився!» Неосягненний Господи,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13F70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713F7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Премудрість! Прості!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Будьмо уважні!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A5748" w:rsidRPr="00713F70" w:rsidRDefault="005A5748" w:rsidP="003A0DB3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Прокімен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Бог наш на небі й на землі,* все, що схотів, створив він.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Протоігумена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 й 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713F70">
        <w:rPr>
          <w:rFonts w:ascii="Times New Roman" w:hAnsi="Times New Roman"/>
          <w:iCs/>
          <w:sz w:val="24"/>
          <w:szCs w:val="24"/>
          <w:u w:val="single"/>
        </w:rPr>
        <w:t>[</w:t>
      </w:r>
      <w:r w:rsidRPr="00713F70">
        <w:rPr>
          <w:rFonts w:ascii="Times New Roman" w:hAnsi="Times New Roman"/>
          <w:sz w:val="24"/>
          <w:szCs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713F70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І духові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13F7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13F70">
        <w:rPr>
          <w:rFonts w:ascii="Times New Roman" w:hAnsi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</w:t>
      </w:r>
      <w:r w:rsidRPr="00713F70">
        <w:rPr>
          <w:rFonts w:ascii="Times New Roman" w:hAnsi="Times New Roman"/>
          <w:i/>
          <w:sz w:val="24"/>
          <w:szCs w:val="24"/>
          <w:u w:val="single"/>
        </w:rPr>
        <w:t>?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 xml:space="preserve">Слава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713F70">
        <w:rPr>
          <w:rFonts w:ascii="Times New Roman" w:hAnsi="Times New Roman"/>
          <w:sz w:val="24"/>
          <w:szCs w:val="24"/>
        </w:rPr>
        <w:t xml:space="preserve"> Як Духа ревнитель і ластівка благодаті Богогласної, ти Промисел Царя, що смертних родові з Чистої світло возсіяв для відродження людства, ясно висвітлив, Предтече. Ти звичаєві напускати сум на лиця край поклав і спрямував серця тих, що хрестилися у покаянні, прийняти життя вічносуще, блаженний і богонатхненний.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нині:</w:t>
      </w:r>
      <w:r w:rsidRPr="00713F70">
        <w:rPr>
          <w:rFonts w:ascii="Times New Roman" w:hAnsi="Times New Roman"/>
          <w:sz w:val="24"/>
          <w:szCs w:val="24"/>
        </w:rPr>
        <w:t xml:space="preserve"> Прийдіте, наслідуймо мудрих дів,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прийдіте, зустріньмо явління Владики,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бо прийшов Він, як Жених, до Йоана.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Йордан, побачивши Тебе, убоявся і став.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Йоан же взивав: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«Не смію торкнутися глави Безсмертного!».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Дух низходив у виді голуб</w:t>
      </w:r>
      <w:r>
        <w:rPr>
          <w:rFonts w:ascii="Times New Roman" w:hAnsi="Times New Roman"/>
          <w:sz w:val="24"/>
          <w:szCs w:val="24"/>
        </w:rPr>
        <w:t>ки</w:t>
      </w:r>
      <w:r w:rsidRPr="00713F70">
        <w:rPr>
          <w:rFonts w:ascii="Times New Roman" w:hAnsi="Times New Roman"/>
          <w:sz w:val="24"/>
          <w:szCs w:val="24"/>
        </w:rPr>
        <w:t xml:space="preserve"> освятити води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і голос лунав із Небес: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>Ц</w:t>
      </w:r>
      <w:r w:rsidRPr="00713F70">
        <w:rPr>
          <w:rFonts w:ascii="Times New Roman" w:hAnsi="Times New Roman"/>
          <w:sz w:val="24"/>
          <w:szCs w:val="24"/>
        </w:rPr>
        <w:t>е є Син Мій, що прийшов у світ спасти рід людський!»</w:t>
      </w:r>
      <w:r>
        <w:rPr>
          <w:rFonts w:ascii="Times New Roman" w:hAnsi="Times New Roman"/>
          <w:sz w:val="24"/>
          <w:szCs w:val="24"/>
        </w:rPr>
        <w:t>*</w:t>
      </w:r>
      <w:r w:rsidRPr="00713F70">
        <w:rPr>
          <w:rFonts w:ascii="Times New Roman" w:hAnsi="Times New Roman"/>
          <w:sz w:val="24"/>
          <w:szCs w:val="24"/>
        </w:rPr>
        <w:t xml:space="preserve"> Господи,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713F70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 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  <w:r w:rsidRPr="00713F70">
        <w:rPr>
          <w:rFonts w:ascii="Times New Roman" w:hAnsi="Times New Roman"/>
          <w:sz w:val="24"/>
          <w:szCs w:val="24"/>
        </w:rPr>
        <w:t xml:space="preserve"> Благослови.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13F7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6):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Твого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br w:type="page"/>
      </w:r>
    </w:p>
    <w:p w:rsidR="005A5748" w:rsidRPr="00713F70" w:rsidRDefault="005A5748" w:rsidP="003A0DB3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A5748" w:rsidRPr="00713F70" w:rsidRDefault="005A5748" w:rsidP="003A0DB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A5748" w:rsidRPr="00713F70" w:rsidRDefault="005A5748" w:rsidP="003A0DB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A5748" w:rsidRPr="00713F70" w:rsidRDefault="005A5748" w:rsidP="00A96FB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713F7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A5748" w:rsidRPr="00713F70" w:rsidRDefault="005A5748" w:rsidP="00A96F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A5748" w:rsidRPr="00713F70" w:rsidRDefault="005A5748" w:rsidP="003110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D227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1. </w:t>
      </w:r>
      <w:r w:rsidRPr="00713F7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2. </w:t>
      </w:r>
      <w:r w:rsidRPr="00713F7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3.</w:t>
      </w:r>
      <w:r w:rsidRPr="00713F70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4.</w:t>
      </w:r>
      <w:r w:rsidRPr="00713F70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5.</w:t>
      </w:r>
      <w:r w:rsidRPr="00713F70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6. </w:t>
      </w:r>
      <w:r w:rsidRPr="00713F7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7.</w:t>
      </w:r>
      <w:r w:rsidRPr="00713F70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8. </w:t>
      </w:r>
      <w:r w:rsidRPr="00713F7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9.</w:t>
      </w:r>
      <w:r w:rsidRPr="00713F70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10.</w:t>
      </w:r>
      <w:r w:rsidRPr="00713F70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D227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13F70">
        <w:rPr>
          <w:rFonts w:ascii="Times New Roman" w:hAnsi="Times New Roman"/>
          <w:color w:val="FF0000"/>
          <w:sz w:val="24"/>
          <w:szCs w:val="24"/>
        </w:rPr>
        <w:t>11. </w:t>
      </w:r>
      <w:r w:rsidRPr="00713F7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місто це (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за село це,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713F70">
        <w:rPr>
          <w:rFonts w:ascii="Times New Roman" w:hAnsi="Times New Roman"/>
          <w:i/>
          <w:color w:val="FF0000"/>
          <w:sz w:val="24"/>
        </w:rPr>
        <w:t xml:space="preserve"> (Пс. 117), глас 1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13F7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(2 р.)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1103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Все сьогодні* нехай радується,* бо Христос з'явився на Йордані.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І нині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Все сьогодні* нехай радується,* бо Христос хрестився від Йоана.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5A5748" w:rsidRPr="00713F70" w:rsidRDefault="005A5748" w:rsidP="0086675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13F70">
        <w:rPr>
          <w:rFonts w:ascii="Times New Roman" w:hAnsi="Times New Roman"/>
          <w:sz w:val="24"/>
          <w:szCs w:val="24"/>
        </w:rPr>
        <w:t xml:space="preserve"> Бог, Слово, тілесно з'явився людському родові* та прийшов христитися в Йордані.* Предтеча промовив до нього:* Як же ж мені простягнути руки* і торкнутися голови того, хто всім володіє?* Хоч ти народився, як немовлятко, від Марії,* але я знаю, що ти предвічний Бог.* По землі ти ходиш, але тебе хвалять серафими,* і я, слуга, не насмілююсь христити Владику.* Неосяжний Господи, –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 w:rsidRPr="00713F70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Амінь.]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Глибини відкрив дно</w:t>
      </w:r>
      <w:r>
        <w:rPr>
          <w:rFonts w:ascii="Times New Roman" w:hAnsi="Times New Roman"/>
          <w:b/>
          <w:sz w:val="24"/>
          <w:szCs w:val="24"/>
        </w:rPr>
        <w:t>,* і</w:t>
      </w:r>
      <w:r w:rsidRPr="00713F70">
        <w:rPr>
          <w:rFonts w:ascii="Times New Roman" w:hAnsi="Times New Roman"/>
          <w:b/>
          <w:sz w:val="24"/>
          <w:szCs w:val="24"/>
        </w:rPr>
        <w:t xml:space="preserve"> як по суші, своїх людей веде,* покривши нею противників* – міцний у боротьбі Господь, що славно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бо прославився.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A5748" w:rsidRPr="00713F70" w:rsidRDefault="005A5748" w:rsidP="00CC0C7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i/>
          <w:color w:val="FF0000"/>
          <w:sz w:val="24"/>
        </w:rPr>
        <w:t>Мала єктенія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713F70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Іпакой (г. 5):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Коли явлінням Своїм Ти все просвітив, Господи, тоді море с</w:t>
      </w:r>
      <w:r>
        <w:rPr>
          <w:rFonts w:ascii="Times New Roman" w:hAnsi="Times New Roman"/>
          <w:color w:val="000000"/>
          <w:sz w:val="24"/>
          <w:szCs w:val="24"/>
        </w:rPr>
        <w:t>олоне зневір'я побігло і Йордан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потік назад, а нас до неба підніс Ти висотою божественних заповітів Твоїх, Христе-Боже, спаси нас за молитви Богородиці й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</w:t>
      </w:r>
      <w:r>
        <w:rPr>
          <w:rFonts w:ascii="Times New Roman" w:hAnsi="Times New Roman"/>
          <w:b/>
          <w:sz w:val="24"/>
          <w:szCs w:val="24"/>
        </w:rPr>
        <w:t>,* і</w:t>
      </w:r>
      <w:r w:rsidRPr="00713F70">
        <w:rPr>
          <w:rFonts w:ascii="Times New Roman" w:hAnsi="Times New Roman"/>
          <w:b/>
          <w:sz w:val="24"/>
          <w:szCs w:val="24"/>
        </w:rPr>
        <w:t xml:space="preserve"> знищивши в ньому ворожнечу,* </w:t>
      </w:r>
      <w:r>
        <w:rPr>
          <w:rFonts w:ascii="Times New Roman" w:hAnsi="Times New Roman"/>
          <w:b/>
          <w:sz w:val="24"/>
          <w:szCs w:val="24"/>
        </w:rPr>
        <w:t>мир</w:t>
      </w:r>
      <w:r w:rsidRPr="00713F70">
        <w:rPr>
          <w:rFonts w:ascii="Times New Roman" w:hAnsi="Times New Roman"/>
          <w:b/>
          <w:sz w:val="24"/>
          <w:szCs w:val="24"/>
        </w:rPr>
        <w:t xml:space="preserve"> дає вищий над усяке розуміння.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Принесіть плоди рівнозначні покаянню, бо Той, що стоїть тут нині, спокоєм обдаровує».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i/>
          <w:color w:val="FF0000"/>
          <w:sz w:val="24"/>
        </w:rPr>
        <w:t>Мала єктенія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CC0C7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Кондак, (г. 4):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хрещенню твоєму.</w:t>
      </w:r>
    </w:p>
    <w:p w:rsidR="005A5748" w:rsidRPr="00713F70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«Відкинь страх увесь, —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каже Спаситель Предтечі, — та послухайся Мене, як милосердного, бо Я такий по природі; підійди до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скорись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Мо</w:t>
      </w:r>
      <w:r>
        <w:rPr>
          <w:rFonts w:ascii="Times New Roman" w:hAnsi="Times New Roman"/>
          <w:color w:val="000000"/>
          <w:sz w:val="24"/>
          <w:szCs w:val="24"/>
        </w:rPr>
        <w:t>є</w:t>
      </w:r>
      <w:r w:rsidRPr="00713F70">
        <w:rPr>
          <w:rFonts w:ascii="Times New Roman" w:hAnsi="Times New Roman"/>
          <w:color w:val="000000"/>
          <w:sz w:val="24"/>
          <w:szCs w:val="24"/>
        </w:rPr>
        <w:t>му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велінню,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хрести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якого благословляють люди й прославлятимуть повіки».</w:t>
      </w:r>
    </w:p>
    <w:p w:rsidR="005A5748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713F70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A5748" w:rsidRPr="00713F70" w:rsidRDefault="005A5748" w:rsidP="00CC0C7A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Як тільки п</w:t>
      </w:r>
      <w:r>
        <w:rPr>
          <w:rFonts w:ascii="Times New Roman" w:hAnsi="Times New Roman"/>
          <w:color w:val="000000"/>
          <w:sz w:val="24"/>
          <w:szCs w:val="24"/>
        </w:rPr>
        <w:t>очув Хреститель слова Владики, п</w:t>
      </w:r>
      <w:r w:rsidRPr="00713F70">
        <w:rPr>
          <w:rFonts w:ascii="Times New Roman" w:hAnsi="Times New Roman"/>
          <w:color w:val="000000"/>
          <w:sz w:val="24"/>
          <w:szCs w:val="24"/>
        </w:rPr>
        <w:t>ростяг з трепетом руку; але ж, приторкнувшись до Творця, промовив, благаючи: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«Освяти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мене,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Владико,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бо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>Ти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Бог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мій,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якого благословлятимуть люди і прославлятимуть повіки».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5A5748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Пісня 9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b/>
          <w:sz w:val="24"/>
          <w:szCs w:val="24"/>
        </w:rPr>
        <w:t>Чудо твого Різдва перевищ</w:t>
      </w:r>
      <w:r>
        <w:rPr>
          <w:rFonts w:ascii="Times New Roman" w:hAnsi="Times New Roman"/>
          <w:b/>
          <w:sz w:val="24"/>
          <w:szCs w:val="24"/>
        </w:rPr>
        <w:t>у</w:t>
      </w:r>
      <w:r w:rsidRPr="00713F70">
        <w:rPr>
          <w:rFonts w:ascii="Times New Roman" w:hAnsi="Times New Roman"/>
          <w:b/>
          <w:sz w:val="24"/>
          <w:szCs w:val="24"/>
        </w:rPr>
        <w:t>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хрищенню твоєму.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13F70">
        <w:rPr>
          <w:rFonts w:ascii="Times New Roman" w:hAnsi="Times New Roman"/>
          <w:i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  <w:u w:val="single"/>
        </w:rPr>
        <w:t>Слава, Господи, святому хрищенню твоєму.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13F7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13F7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713F70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713F70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A5748" w:rsidRPr="00713F70" w:rsidRDefault="005A5748" w:rsidP="00CC0C7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A5748" w:rsidRPr="00713F70" w:rsidRDefault="005A5748" w:rsidP="003A0DB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A5748" w:rsidRPr="00713F70" w:rsidRDefault="005A5748" w:rsidP="003A0DB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713F70">
        <w:rPr>
          <w:rFonts w:ascii="Times New Roman" w:hAnsi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Велике й страшне* таїнство здійснюється:* Владика бо всіх,* щоб очистити всіх людей,* рукою раба христиться.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13F70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 і нині</w:t>
      </w:r>
      <w:r w:rsidRPr="00713F70">
        <w:rPr>
          <w:rFonts w:ascii="Times New Roman" w:hAnsi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13F7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2):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:rsidR="005A5748" w:rsidRPr="00713F70" w:rsidRDefault="005A5748" w:rsidP="00CC0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b/>
          <w:sz w:val="24"/>
          <w:szCs w:val="24"/>
        </w:rPr>
        <w:t>Слава: І нині:</w:t>
      </w:r>
      <w:r w:rsidRPr="00713F70"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1):</w:t>
      </w:r>
      <w:r w:rsidRPr="00713F70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713F70">
        <w:rPr>
          <w:rFonts w:ascii="Times New Roman" w:hAnsi="Times New Roman"/>
          <w:sz w:val="24"/>
          <w:szCs w:val="24"/>
          <w:shd w:val="clear" w:color="auto" w:fill="FFFFFF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bookmarkStart w:id="1" w:name="_GoBack"/>
      <w:bookmarkEnd w:id="1"/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Архимандрита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, Протоігумена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 xml:space="preserve"> й Ігумена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13F7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713F70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Подай, Господи</w:t>
      </w:r>
      <w:r w:rsidRPr="00713F70">
        <w:rPr>
          <w:rFonts w:ascii="Times New Roman" w:hAnsi="Times New Roman"/>
          <w:i/>
          <w:sz w:val="24"/>
          <w:szCs w:val="24"/>
        </w:rPr>
        <w:t>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713F7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A5748" w:rsidRPr="00713F70" w:rsidRDefault="005A5748" w:rsidP="007157B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Мир всім.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І духові твоєму.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Тобі, Господи.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13F7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13F7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A5748" w:rsidRPr="00713F70" w:rsidRDefault="005A5748" w:rsidP="003A0DB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13F7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sz w:val="24"/>
          <w:szCs w:val="24"/>
        </w:rPr>
        <w:t>Премудрість.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Благослови.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13F70">
        <w:rPr>
          <w:rFonts w:ascii="Times New Roman" w:hAnsi="Times New Roman"/>
          <w:i/>
          <w:sz w:val="24"/>
          <w:szCs w:val="24"/>
        </w:rPr>
        <w:t>.</w:t>
      </w:r>
      <w:r w:rsidRPr="00713F70">
        <w:rPr>
          <w:rFonts w:ascii="Times New Roman" w:hAnsi="Times New Roman"/>
          <w:sz w:val="24"/>
          <w:szCs w:val="24"/>
        </w:rPr>
        <w:t xml:space="preserve"> Благослови.</w:t>
      </w:r>
    </w:p>
    <w:p w:rsidR="005A5748" w:rsidRPr="00713F70" w:rsidRDefault="005A5748" w:rsidP="00866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713F7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13F7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A5748" w:rsidRPr="00713F70" w:rsidRDefault="005A5748" w:rsidP="003A0D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13F7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13F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13F70">
        <w:rPr>
          <w:rFonts w:ascii="Times New Roman" w:hAnsi="Times New Roman"/>
          <w:sz w:val="24"/>
          <w:szCs w:val="24"/>
        </w:rPr>
        <w:t>Амінь.</w:t>
      </w:r>
    </w:p>
    <w:sectPr w:rsidR="005A5748" w:rsidRPr="00713F70" w:rsidSect="00866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5748" w:rsidRDefault="005A5748" w:rsidP="0049740B">
      <w:r>
        <w:separator/>
      </w:r>
    </w:p>
  </w:endnote>
  <w:endnote w:type="continuationSeparator" w:id="0">
    <w:p w:rsidR="005A5748" w:rsidRDefault="005A5748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5748" w:rsidRDefault="005A5748" w:rsidP="0049740B">
      <w:r>
        <w:separator/>
      </w:r>
    </w:p>
  </w:footnote>
  <w:footnote w:type="continuationSeparator" w:id="0">
    <w:p w:rsidR="005A5748" w:rsidRDefault="005A5748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32F81"/>
    <w:rsid w:val="00345EFC"/>
    <w:rsid w:val="00350BEC"/>
    <w:rsid w:val="00373FA3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A5748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3F70"/>
    <w:rsid w:val="007157BC"/>
    <w:rsid w:val="0072208C"/>
    <w:rsid w:val="007619C7"/>
    <w:rsid w:val="00771287"/>
    <w:rsid w:val="007D0D6C"/>
    <w:rsid w:val="007E1C00"/>
    <w:rsid w:val="00835757"/>
    <w:rsid w:val="00863B19"/>
    <w:rsid w:val="00866751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420A4"/>
    <w:rsid w:val="00990BE6"/>
    <w:rsid w:val="009B1273"/>
    <w:rsid w:val="009F2B57"/>
    <w:rsid w:val="00A01A8C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240A"/>
    <w:rsid w:val="00B93AF0"/>
    <w:rsid w:val="00B9580A"/>
    <w:rsid w:val="00BD3910"/>
    <w:rsid w:val="00BF2AEF"/>
    <w:rsid w:val="00BF37FE"/>
    <w:rsid w:val="00C238A4"/>
    <w:rsid w:val="00C64100"/>
    <w:rsid w:val="00C824A8"/>
    <w:rsid w:val="00C90104"/>
    <w:rsid w:val="00CC0C7A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505DE"/>
    <w:rsid w:val="00E52EC9"/>
    <w:rsid w:val="00EE7095"/>
    <w:rsid w:val="00EF4570"/>
    <w:rsid w:val="00EF6861"/>
    <w:rsid w:val="00EF77CB"/>
    <w:rsid w:val="00FA7894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  <w:lang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13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</TotalTime>
  <Pages>30</Pages>
  <Words>10688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4</cp:revision>
  <dcterms:created xsi:type="dcterms:W3CDTF">2021-12-15T05:30:00Z</dcterms:created>
  <dcterms:modified xsi:type="dcterms:W3CDTF">2021-12-17T08:24:00Z</dcterms:modified>
</cp:coreProperties>
</file>