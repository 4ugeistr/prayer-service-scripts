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036" w:rsidRPr="00616548" w:rsidRDefault="002A0036" w:rsidP="0090126C">
      <w:pPr>
        <w:spacing w:after="120" w:line="20" w:lineRule="atLeast"/>
        <w:rPr>
          <w:rFonts w:ascii="Times New Roman" w:hAnsi="Times New Roman"/>
          <w:color w:val="000000"/>
          <w:sz w:val="24"/>
          <w:szCs w:val="24"/>
          <w:lang w:eastAsia="ru-RU"/>
        </w:rPr>
      </w:pPr>
      <w:bookmarkStart w:id="0" w:name="_GoBack"/>
      <w:bookmarkEnd w:id="0"/>
      <w:r w:rsidRPr="00616548">
        <w:rPr>
          <w:rFonts w:ascii="Times New Roman" w:hAnsi="Times New Roman"/>
          <w:color w:val="FF0000"/>
          <w:sz w:val="24"/>
          <w:szCs w:val="24"/>
          <w:lang w:eastAsia="ru-RU"/>
        </w:rPr>
        <w:t>Грудень 18 Субота</w:t>
      </w:r>
      <w:r w:rsidRPr="00616548">
        <w:rPr>
          <w:rFonts w:ascii="Times New Roman" w:hAnsi="Times New Roman"/>
          <w:color w:val="FF0000"/>
          <w:sz w:val="24"/>
          <w:szCs w:val="24"/>
          <w:lang w:eastAsia="ru-RU"/>
        </w:rPr>
        <w:br/>
        <w:t>+ 18 (5) Прп. й богоносного Сави Освященного.</w:t>
      </w:r>
      <w:r w:rsidRPr="00616548">
        <w:rPr>
          <w:rFonts w:ascii="Times New Roman" w:hAnsi="Times New Roman"/>
          <w:color w:val="000000"/>
          <w:sz w:val="24"/>
          <w:szCs w:val="24"/>
          <w:lang w:eastAsia="ru-RU"/>
        </w:rPr>
        <w:br/>
      </w:r>
    </w:p>
    <w:p w:rsidR="002A0036" w:rsidRPr="00616548" w:rsidRDefault="002A0036" w:rsidP="0090126C">
      <w:pPr>
        <w:spacing w:after="120" w:line="20" w:lineRule="atLeast"/>
        <w:rPr>
          <w:rFonts w:ascii="Times New Roman" w:hAnsi="Times New Roman"/>
          <w:sz w:val="24"/>
          <w:szCs w:val="24"/>
        </w:rPr>
      </w:pP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ВЕЧІРНЯ</w:t>
      </w:r>
    </w:p>
    <w:p w:rsidR="002A0036" w:rsidRPr="00616548" w:rsidRDefault="002A0036" w:rsidP="0090126C">
      <w:pPr>
        <w:shd w:val="clear" w:color="auto" w:fill="FFFFFF"/>
        <w:spacing w:after="120" w:line="20" w:lineRule="atLeast"/>
        <w:jc w:val="both"/>
        <w:rPr>
          <w:rFonts w:ascii="Times New Roman" w:hAnsi="Times New Roman"/>
          <w:i/>
          <w:color w:val="FF0000"/>
          <w:sz w:val="24"/>
          <w:szCs w:val="24"/>
        </w:rPr>
      </w:pP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Слава тобі, Боже наш,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Амінь.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Христові,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і припадім* до самого Господа Ісуса Христа, Царя і Бога нашого.</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103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Господи, Боже мій, ти вельми великий!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одягнувся величчю і красою,* ти світлом, наче ризою, покрився.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розіп'яв, неначе намет, небо,* ти збудував твої горниці у водах.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Із хмар собі робиш колісницю,* ходиш на крилах вітру.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Вітри своїми посланцями учиняєш,* полум'я вогненне − слугами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заснував землю на її підвалинах,* не захитається по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Безоднею, немов одежею, покрив її,* понад горами стали води.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Перед погрозою твоєю вони тікали,* перед голосом грому твого тремтіли.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Підвелися гори, зійшли долини до місця,* що ти їм призначив.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їм границю, якої не перейдуть,* щоб знову покрити землю.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Джерела посилаєш у ріки,* які течуть проміж горами.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Усю звірину, що в полі, вони напувають,* дикі осли там гасять свою спрагу.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Над ними кублиться небесне птаство,* з-поміж гілляк дає свій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напуваєш гори з твоїх горниць,* земля насичується плодом діл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Вирощуєш траву для скоту, зела – на вжиток людям,* щоб хліб із землі добували: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Насичуються дерева Господні,* кедри ливанські, що посадив 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них гніздяться птиці;* бусли – на кипарисах їхнє житло.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Високі гори для оленів,* скелі − для зайців притулок.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створив місяць, щоб значити пори;* сонце знає свій захід.</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Наводиш темряву, і ніч надходить,* що в ній ворушаться усі звірі дібровні.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Левенята рикають за здобиччю своєю,* поживи від Бога для себе просять.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Ховаються, як тільки зійде сонце,* лягають у своїх норах.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Виходить чоловік до свого діла,* і до своєї праці аж до вечора.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Яка їх, твоїх діл, Господи, сила!* У мудрості все ти створив, − повна земля твоїх створінь.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море велике, прешироке,* у ньому плазунів без ліку, звірів малих і великих.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Там кораблі проходять,* є і левіятан, якого ти створив, щоб ним бавитися.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Усі вони від тебе дожидають,* щоб дав їм у свій час поживу.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даєш їм, вони її збирають,* як розтулюєш твою руку, вони насичуються благом.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Зішлеш свій дух, – вони оживають,* і ти відновлюєш лице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слава Господня буде повіки,* нехай Господь радіє творами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Спогляне він на землю, і вона стрясається,* торкнеться гір, вони димують.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буду Господеві співати поки життя мого,* псалми співатиму, поки буду жити.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приємна йому моя пісня;* у Господі я веселитимусь.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Вечірні молитви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 xml:space="preserve">Під час 103-го псалма священик мовить перед св. дверми вечірні молитви.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1.</w:t>
      </w:r>
      <w:r w:rsidRPr="0061654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2. </w:t>
      </w:r>
      <w:r w:rsidRPr="0061654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3.</w:t>
      </w:r>
      <w:r w:rsidRPr="0061654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4. </w:t>
      </w:r>
      <w:r w:rsidRPr="0061654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5.</w:t>
      </w:r>
      <w:r w:rsidRPr="0061654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6.</w:t>
      </w:r>
      <w:r w:rsidRPr="0061654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7.</w:t>
      </w:r>
      <w:r w:rsidRPr="0061654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8.</w:t>
      </w:r>
      <w:r w:rsidRPr="0061654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Блажен муж</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Блажен муж, – алилуя – що за радою безбожних не ходить.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Бо Господь дбає про путь праведних,* а путь безбожних загине.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Служіте Господеві в страсі* і радуйтеся у тремтінні.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Блаженні всі,* що на нього надіються. Алилуя</w:t>
      </w:r>
      <w:r w:rsidRPr="00616548">
        <w:rPr>
          <w:rFonts w:ascii="Times New Roman" w:hAnsi="Times New Roman"/>
          <w:i/>
          <w:sz w:val="24"/>
          <w:szCs w:val="24"/>
        </w:rPr>
        <w:t>.</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О Господи, як багато моїх ворогів* багато їх повстали проти мене.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У Господа спасіння;* і на твій народ – благословення твоє.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Отцю, і Сину, і Святому Духові: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 Алилуя.</w:t>
      </w:r>
      <w:r w:rsidRPr="00616548">
        <w:rPr>
          <w:rFonts w:ascii="Times New Roman" w:hAnsi="Times New Roman"/>
          <w:i/>
          <w:color w:val="FF0000"/>
          <w:sz w:val="24"/>
          <w:szCs w:val="24"/>
        </w:rPr>
        <w:t xml:space="preserve"> (3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140</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Два перші стихи 140-го псалма, на глас 1.</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 Господи, моїм устам сторожу;* до дверей губ моїх − варту!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дай схилитися серцеві моєму* до чогось злого.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Ані чинити лихі вчинки з людьми, що творять беззаконня,* – ні ласощів їхніх я не хочу їсти.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все-таки молитимусь,* незважаючи на їхні злі вчинки.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Якщо суддів їхніх скинуть в ущелини скелі,* то почують, що слова мої любі.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Немовби хтось розбив і розрив землю,* розкидано їхні кості перед адом.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до тебе, Господи, мій Боже, мої очі;* до тебе прибігаю, не губи душі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Збережи мене від петлі, що її наставили на мене,* і від сильця тих, що творять беззаконня.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впадуть у власні сіті всі разом,* а я пройду безпечно.</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141</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голосом моїм до Господа взиваю,* я голосом моїм до Господа молюся.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Скаргу мою перед ним виливаю,* мою скруту йому я виявляю.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Поглянь праворуч і подивися:* нема нікого, хто дбав би за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куди мені втікати,* нема нікого, хто піклувався би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Господи, взиваю й кажу:* Ти моє прибіжище, в землі живих ти − моя доля!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Зверни увагу на моє благання,* бо я вельми нещасний.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від гонителів моїх,* бо вони сильніші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Виведи з в'язниці мою душу,* щоб дякувати імені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обступлять праведники,* бо ти добро мені вчиниш.</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129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 глибин взиваю до тебе, Господи,* Господи, почуй мій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будуть твої вуха уважні,* до голосу благання мого.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2A0036" w:rsidRPr="00616548" w:rsidRDefault="002A0036" w:rsidP="0090126C">
      <w:pPr>
        <w:widowControl w:val="0"/>
        <w:adjustRightInd w:val="0"/>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 подібний: Преславні мученики):</w:t>
      </w:r>
      <w:r w:rsidRPr="00616548">
        <w:rPr>
          <w:rFonts w:ascii="Times New Roman" w:hAnsi="Times New Roman"/>
          <w:sz w:val="24"/>
          <w:szCs w:val="24"/>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Від ранньої сторожі до ночі* від ранньої сторожі нехай уповає Ізраїль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i/>
          <w:color w:val="FF0000"/>
          <w:sz w:val="24"/>
          <w:szCs w:val="24"/>
        </w:rPr>
        <w:t>(г. 5):</w:t>
      </w:r>
      <w:r w:rsidRPr="00616548">
        <w:rPr>
          <w:rFonts w:ascii="Times New Roman" w:hAnsi="Times New Roman"/>
          <w:sz w:val="24"/>
          <w:szCs w:val="24"/>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116</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Хваліте Господа всі народи!* Прославляйте його всі люди!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Велике бо до нас його милосердя, і вірність Господа повіки.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 xml:space="preserve">(г. 6): </w:t>
      </w:r>
      <w:r w:rsidRPr="00616548">
        <w:rPr>
          <w:rFonts w:ascii="Times New Roman" w:hAnsi="Times New Roman"/>
          <w:sz w:val="24"/>
          <w:szCs w:val="24"/>
        </w:rPr>
        <w:t>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xml:space="preserve"> </w:t>
      </w:r>
      <w:r w:rsidRPr="00616548">
        <w:rPr>
          <w:rFonts w:ascii="Times New Roman" w:hAnsi="Times New Roman"/>
          <w:i/>
          <w:color w:val="FF0000"/>
          <w:sz w:val="24"/>
          <w:szCs w:val="24"/>
        </w:rPr>
        <w:t>(догмат, г. 8):</w:t>
      </w:r>
      <w:r w:rsidRPr="00616548">
        <w:rPr>
          <w:rFonts w:ascii="Times New Roman" w:hAnsi="Times New Roman"/>
          <w:sz w:val="24"/>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Вхід</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Диякон: </w:t>
      </w:r>
      <w:r w:rsidRPr="00616548">
        <w:rPr>
          <w:rFonts w:ascii="Times New Roman" w:hAnsi="Times New Roman"/>
          <w:color w:val="000000"/>
          <w:sz w:val="24"/>
          <w:szCs w:val="24"/>
        </w:rPr>
        <w:t>Господеві помолімся.</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а священик мовить потиху </w:t>
      </w:r>
      <w:r w:rsidRPr="00616548">
        <w:rPr>
          <w:rFonts w:ascii="Times New Roman" w:hAnsi="Times New Roman"/>
          <w:b/>
          <w:i/>
          <w:color w:val="FF0000"/>
          <w:sz w:val="24"/>
          <w:szCs w:val="24"/>
        </w:rPr>
        <w:t>молитву входу:</w:t>
      </w:r>
      <w:r w:rsidRPr="00616548">
        <w:rPr>
          <w:rFonts w:ascii="Times New Roman" w:hAnsi="Times New Roman"/>
          <w:b/>
          <w:color w:val="000000"/>
          <w:sz w:val="24"/>
          <w:szCs w:val="24"/>
        </w:rPr>
        <w:t xml:space="preserve">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По молитві входу диякон, вказуючи орарем на схід, каже до священика:</w:t>
      </w:r>
      <w:r w:rsidRPr="00616548">
        <w:rPr>
          <w:rFonts w:ascii="Times New Roman" w:hAnsi="Times New Roman"/>
          <w:color w:val="000000"/>
          <w:sz w:val="24"/>
          <w:szCs w:val="24"/>
        </w:rPr>
        <w:t xml:space="preserve"> Благослови, владико, святий вхід.</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Священик благословляє до сходу і каже:</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вхід святих твоїх,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tabs>
          <w:tab w:val="left" w:pos="3225"/>
        </w:tabs>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rPr>
        <w:t>Прокімен</w:t>
      </w:r>
    </w:p>
    <w:p w:rsidR="002A0036" w:rsidRPr="00616548" w:rsidRDefault="002A0036" w:rsidP="0090126C">
      <w:pPr>
        <w:spacing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Псалом 58 (г. 7):</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мій заступник,* і милість твоя вийде мені назустріч.</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Вирятуй мене від ворогів моїх, Боже, і визволь мене від тих, що повстають на мене.</w:t>
      </w:r>
    </w:p>
    <w:p w:rsidR="002A0036" w:rsidRPr="00616548" w:rsidRDefault="002A0036" w:rsidP="0090126C">
      <w:pPr>
        <w:spacing w:after="120" w:line="20" w:lineRule="atLeast"/>
        <w:jc w:val="center"/>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616548">
        <w:rPr>
          <w:rFonts w:ascii="Times New Roman" w:hAnsi="Times New Roman"/>
          <w:i/>
          <w:color w:val="FF0000"/>
          <w:sz w:val="24"/>
          <w:szCs w:val="24"/>
        </w:rPr>
        <w:t>(Муд. 3:1-9)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616548">
        <w:rPr>
          <w:rFonts w:ascii="Times New Roman" w:hAnsi="Times New Roman"/>
          <w:i/>
          <w:color w:val="FF0000"/>
          <w:sz w:val="24"/>
          <w:szCs w:val="24"/>
        </w:rPr>
        <w:t>(Муд. 5:15-6:3)</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Приповідок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pStyle w:val="NormalWeb"/>
        <w:spacing w:before="0" w:beforeAutospacing="0" w:after="120" w:afterAutospacing="0" w:line="20" w:lineRule="atLeast"/>
        <w:jc w:val="both"/>
      </w:pPr>
      <w:r w:rsidRPr="00616548">
        <w:rPr>
          <w:i/>
          <w:color w:val="FF0000"/>
        </w:rPr>
        <w:t>Чтець:</w:t>
      </w:r>
      <w:r w:rsidRPr="00616548">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RPr="00616548">
        <w:rPr>
          <w:i/>
          <w:color w:val="FF0000"/>
        </w:rPr>
        <w:t>(Прип. 2:1-9)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Промовмо всі з усієї душі і з усієї мислі нашої, промовмо.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Вседержителю, Боже отців наших,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Cs/>
          <w:sz w:val="24"/>
          <w:szCs w:val="24"/>
          <w:u w:val="single"/>
        </w:rPr>
      </w:pPr>
      <w:r w:rsidRPr="00616548">
        <w:rPr>
          <w:rFonts w:ascii="Times New Roman" w:hAnsi="Times New Roman"/>
          <w:iCs/>
          <w:sz w:val="24"/>
          <w:szCs w:val="24"/>
          <w:u w:val="single"/>
        </w:rPr>
        <w:t>[</w:t>
      </w:r>
      <w:r w:rsidRPr="0061654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616548">
        <w:rPr>
          <w:rFonts w:ascii="Times New Roman" w:hAnsi="Times New Roman"/>
          <w:iCs/>
          <w:sz w:val="24"/>
          <w:szCs w:val="24"/>
          <w:u w:val="single"/>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Сподоби,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цього вечора*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милість твоя повіки,* не покидай діло рук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хвала,* тобі належить пісня.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вечірню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Вечора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Стихири на стиховні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Радуйся):</w:t>
      </w:r>
      <w:r w:rsidRPr="00616548">
        <w:rPr>
          <w:rFonts w:ascii="Times New Roman" w:hAnsi="Times New Roman"/>
          <w:sz w:val="24"/>
          <w:szCs w:val="24"/>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чоловіколюбства просимо отримати твоїми молитвами* і світові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Блажен муж, що боїться Господа,* заповіді Його возлюбить вельми.</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sz w:val="24"/>
          <w:szCs w:val="24"/>
        </w:rPr>
        <w:t>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w:t>
      </w:r>
      <w:r>
        <w:rPr>
          <w:rFonts w:ascii="Times New Roman" w:hAnsi="Times New Roman"/>
          <w:sz w:val="24"/>
          <w:szCs w:val="24"/>
        </w:rPr>
        <w:t>,</w:t>
      </w:r>
      <w:r w:rsidRPr="00616548">
        <w:rPr>
          <w:rFonts w:ascii="Times New Roman" w:hAnsi="Times New Roman"/>
          <w:sz w:val="24"/>
          <w:szCs w:val="24"/>
        </w:rPr>
        <w:t xml:space="preserve">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 xml:space="preserve">Слава: </w:t>
      </w:r>
      <w:r w:rsidRPr="00616548">
        <w:rPr>
          <w:rFonts w:ascii="Times New Roman" w:hAnsi="Times New Roman"/>
          <w:i/>
          <w:color w:val="FF0000"/>
          <w:sz w:val="24"/>
          <w:szCs w:val="24"/>
        </w:rPr>
        <w:t xml:space="preserve">(г. 8): </w:t>
      </w:r>
      <w:r w:rsidRPr="00616548">
        <w:rPr>
          <w:rFonts w:ascii="Times New Roman" w:hAnsi="Times New Roman"/>
          <w:sz w:val="24"/>
          <w:szCs w:val="24"/>
        </w:rPr>
        <w:t>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b/>
          <w:sz w:val="24"/>
          <w:szCs w:val="24"/>
        </w:rPr>
        <w:t xml:space="preserve">І нині: </w:t>
      </w:r>
      <w:r w:rsidRPr="00616548">
        <w:rPr>
          <w:rFonts w:ascii="Times New Roman" w:hAnsi="Times New Roman"/>
          <w:i/>
          <w:color w:val="FF0000"/>
          <w:sz w:val="24"/>
          <w:szCs w:val="24"/>
        </w:rPr>
        <w:t xml:space="preserve">богородичний: </w:t>
      </w:r>
      <w:r w:rsidRPr="00616548">
        <w:rPr>
          <w:rFonts w:ascii="Times New Roman" w:hAnsi="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Симеона</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Нині відпускаєш слугу твого, Владико,* за твоїм словом у мирі. </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Бо побачили очі мої* спасіння твоє, </w:t>
      </w:r>
    </w:p>
    <w:p w:rsidR="002A0036" w:rsidRDefault="002A0036" w:rsidP="0090126C">
      <w:pPr>
        <w:spacing w:after="120" w:line="20" w:lineRule="atLeast"/>
        <w:jc w:val="both"/>
        <w:rPr>
          <w:rFonts w:ascii="Times New Roman" w:hAnsi="Times New Roman"/>
          <w:sz w:val="24"/>
          <w:szCs w:val="24"/>
        </w:rPr>
      </w:pPr>
      <w:r>
        <w:rPr>
          <w:rFonts w:ascii="Times New Roman" w:hAnsi="Times New Roman"/>
          <w:sz w:val="24"/>
          <w:szCs w:val="24"/>
        </w:rPr>
        <w:t>Щ</w:t>
      </w:r>
      <w:r w:rsidRPr="00616548">
        <w:rPr>
          <w:rFonts w:ascii="Times New Roman" w:hAnsi="Times New Roman"/>
          <w:sz w:val="24"/>
          <w:szCs w:val="24"/>
        </w:rPr>
        <w:t xml:space="preserve">о приготував ти* перед усіма народами.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Світло на просвіту поганам, і славу люду твого, Ізраїля.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pStyle w:val="Style13"/>
        <w:widowControl/>
        <w:spacing w:after="120" w:line="20" w:lineRule="atLeast"/>
        <w:rPr>
          <w:rFonts w:ascii="Times New Roman" w:hAnsi="Times New Roman"/>
          <w:i/>
          <w:color w:val="FF0000"/>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Після Вечірні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rPr>
          <w:rFonts w:ascii="Times New Roman" w:hAnsi="Times New Roman"/>
          <w:b/>
          <w:sz w:val="24"/>
          <w:szCs w:val="24"/>
        </w:rPr>
      </w:pPr>
      <w:r w:rsidRPr="00616548">
        <w:rPr>
          <w:rFonts w:ascii="Times New Roman" w:hAnsi="Times New Roman"/>
          <w:b/>
          <w:sz w:val="24"/>
          <w:szCs w:val="24"/>
        </w:rPr>
        <w:br w:type="page"/>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УТРЕНЯ</w:t>
      </w:r>
    </w:p>
    <w:p w:rsidR="002A0036" w:rsidRPr="00616548" w:rsidRDefault="002A0036" w:rsidP="0090126C">
      <w:pPr>
        <w:shd w:val="clear" w:color="auto" w:fill="FFFFFF"/>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во вишніх Богу, і на землі мир,* в людях благовоління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Господи, губи мої відкрий,* і уста мої сповістять хвалу твою</w:t>
      </w:r>
      <w:r w:rsidRPr="00616548">
        <w:rPr>
          <w:rFonts w:ascii="Times New Roman" w:hAnsi="Times New Roman"/>
          <w:i/>
          <w:sz w:val="24"/>
          <w:szCs w:val="24"/>
        </w:rPr>
        <w:t xml:space="preserve"> </w:t>
      </w:r>
      <w:r w:rsidRPr="00616548">
        <w:rPr>
          <w:rFonts w:ascii="Times New Roman" w:hAnsi="Times New Roman"/>
          <w:i/>
          <w:color w:val="FF0000"/>
          <w:sz w:val="24"/>
          <w:szCs w:val="24"/>
        </w:rPr>
        <w:t>(2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Шестипсалм'я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 </w:t>
      </w:r>
      <w:r w:rsidRPr="00616548">
        <w:rPr>
          <w:rFonts w:ascii="Times New Roman" w:hAnsi="Times New Roman"/>
          <w:i/>
          <w:color w:val="FF0000"/>
          <w:sz w:val="24"/>
          <w:szCs w:val="24"/>
        </w:rPr>
        <w:t>(У понеділок)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як багато моїх ворогів,* багато їх повстало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Багато тих, що мені кажуть:* «Нема йому спасіння в Бозі».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Але ти, Господи, щит мій навколо мене,* ти моя слава, підносиш голову мою вгору.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голосно візвав до Господа,* і він вислухав мене з гори святої своєї.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ліг собі й заснув, і пробудився,* бо Господь мене зберігає.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 боюся безлічі людей,* що навколо мене обсіли.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 Господа спасіння,* і на твій народ – благословення твоє.</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37 </w:t>
      </w:r>
      <w:r w:rsidRPr="00616548">
        <w:rPr>
          <w:rFonts w:ascii="Times New Roman" w:hAnsi="Times New Roman"/>
          <w:i/>
          <w:color w:val="FF0000"/>
          <w:sz w:val="24"/>
          <w:szCs w:val="24"/>
        </w:rPr>
        <w:t>(У вівторок)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не докоряй мені в твоїм гніві,* і не карай мене в твоїм обуренні.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твої стріли мене прошили,* і рука твоя спустилася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мої провини голову мою перевищили,* немов важкий тягар, що тяжить над мою силу.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Смердять, загнивши, мої рани,* задля мого нерозуму.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Принижений, зігнувсь я вельми,* повсякденно сумний ходжу 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нутро моє повне жару,* і здорового нема нічого на моїм тілі.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Зомлів я, розбитий понад міру,* і скиглю від стогону серця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перед тобою все моє бажання,* і стогін мій від тебе не скритий.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моє розколотилось, сила мене полишила,* і навіть очей моїх світло, – і того вже нема в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Друзі мої та приятелі далекі від моєї рани,* і родичі мої стоять оподаль.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немов глухий, не чую,* і як німий, що уст своїх не відкриває.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став, немов людина, що не чує,* в устах якої одвіту немає.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тебе бо, о Господи, я уповаю,* ти вислухаєш мене, Господи,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Кажу бо: Нехай не втішаються наді мною, як захитається моя нога,* нехай не несуться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ось-ось уже маю впасти,* і біль мій передо мною завжди.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провину мою визнаю,* і гріхом моїм журюся.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злом оддячують за добро,* вони проти мене, бо я про добро дбаю.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покидай мене, о Господи,* не віддаляйся від мене,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Поспіши мені на допомогу,* Господи, моє спасіння.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62 </w:t>
      </w:r>
      <w:r w:rsidRPr="00616548">
        <w:rPr>
          <w:rFonts w:ascii="Times New Roman" w:hAnsi="Times New Roman"/>
          <w:i/>
          <w:color w:val="FF0000"/>
          <w:sz w:val="24"/>
          <w:szCs w:val="24"/>
        </w:rPr>
        <w:t>(У середу)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Бог мій!* Тебе шукаю пильно.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Тебе душа моя прагне,* тебе бажає тіло моє в землі сухій, спраглій і безводній.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і я у святині тебе виглядаю:* побачити силу твою й твою славу.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твоя милість ліпша від життя,* уста мої славитимуть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буду тебе хвалити поки життя мого,* у твоїм імені здійматиму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насититься, немов туком та оливою,* уста мої веселим голосом хвалитимуть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згадаю на моїй постелі тебе,* під час нічних чувань розмишлятиму про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ти прийшов мені на допомогу,* і в тіні крил твоїх я ликуватиму.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до тебе лине,* мене підтримує твоя правиця.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Ті ж, які чигають на мою душу,* зійдуть у безодні підземні.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Їх віддадуть мечеві на поталу,* вони шакалів здобиччю стануть.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tabs>
          <w:tab w:val="left" w:pos="6750"/>
        </w:tabs>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tabs>
          <w:tab w:val="center" w:pos="4513"/>
          <w:tab w:val="left" w:pos="6120"/>
        </w:tabs>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87 </w:t>
      </w:r>
      <w:r w:rsidRPr="00616548">
        <w:rPr>
          <w:rFonts w:ascii="Times New Roman" w:hAnsi="Times New Roman"/>
          <w:i/>
          <w:color w:val="FF0000"/>
          <w:sz w:val="24"/>
          <w:szCs w:val="24"/>
        </w:rPr>
        <w:t>(У четвер)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мого спасіння,* я вдень кличу, і вночі перед тобою скаржусь.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прийде перед твоє обличчя моя молитва!* Прихили своє вухо до мого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бо моя наситилася горем,* і життя моє наблизилося до шеолу.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залічено до тих, що сходять у яму.* Я став як чоловік, що допомоги не 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Поклав ти мене в глибоку яму,* у темряву та безодню.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Тяжить на мені твій гнів,* і всіма хвилями твоїми гнітиш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Очі мої знемоглися від печалі;* до тебе, Господи, щодня взиваю, до тебе простягаю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для мертвих робиш чуда?* Хіба то тіні встануть, щоб тебе хвалити?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звіщатимуть у могилі твою милість,* у пропасті глибокій − твою вірність?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чуда твої в темряві будуть відомі,* і твоя ласка в землі забуття?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чому, Господи, до тебе я взиваю,* і моя молитва вранці йде тобі назустріч.</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Чому, Господи, відкинув ти мою душу,* чому ховаєш своє обличчя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безталанний і конаю змалку,* я перебув страх твій − і умліваю.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Твій палкий гнів пронісся наді мною,* твої страхіття мене погубили.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Увесь час вони оточують мене, мов води,* усі разом мене обступили.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товариша і друга,* а із знайомих у мене тільки темінь.</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102 </w:t>
      </w:r>
      <w:r w:rsidRPr="00616548">
        <w:rPr>
          <w:rFonts w:ascii="Times New Roman" w:hAnsi="Times New Roman"/>
          <w:i/>
          <w:color w:val="FF0000"/>
          <w:sz w:val="24"/>
          <w:szCs w:val="24"/>
        </w:rPr>
        <w:t>(У п'ятницю)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все нутро моє − його святе ім'я.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не забувай усіх добродійств його ніколи.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прощає всі твої провини,* зціляє всі твої недуги.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визволяє життя твоє від ями,* вінчає тебе ласкою і милосердям.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насичує твій похилий вік добром,* і оновляється, як орел, твоя юність.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творить правосуддя,* і суд усім прибитим.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показав Мойсеєві свої дороги,* синам Ізраїля діла свої.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Милосердний Господь і добрий,* повільний до гніву й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буде вічно він обурюватися,* і не буде гніватись повіки.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за гріхами нашими учинив він із нами,* і не за провинами нашими відплатив він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 високо небо над землею,* така велика його милість над тими, що його бояться.</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iCs/>
          <w:sz w:val="24"/>
          <w:szCs w:val="24"/>
        </w:rPr>
        <w:t>Як далеко схід від заходу, так віддалив він від нас злочинства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Cs/>
          <w:sz w:val="24"/>
          <w:szCs w:val="24"/>
        </w:rPr>
        <w:t>Як батько милосердиться над синами, так милосердиться Господь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знає з чого ми зліплені,* він пам'ятає, що ми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Чоловік бо – дні його, немов билина,* квітне, і мов квітка в полі.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Потягне над ним вітер, і його немає,* і місце, де він був, його не впізнає вже більше.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Милість же Господня від віку й до віку*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на небі утвердив престол свій,* і царство його всім володіє.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його небесні сили,* слуги його, що чините його волю.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2A0036" w:rsidRPr="00616548" w:rsidRDefault="002A0036" w:rsidP="0090126C">
      <w:pPr>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142 </w:t>
      </w:r>
      <w:r w:rsidRPr="00616548">
        <w:rPr>
          <w:rFonts w:ascii="Times New Roman" w:hAnsi="Times New Roman"/>
          <w:i/>
          <w:color w:val="FF0000"/>
          <w:sz w:val="24"/>
          <w:szCs w:val="24"/>
        </w:rPr>
        <w:t>(У суботу й неділю)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не входь у суд із твоїм слугою,* бо ніхто з живих не виправдається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мою душу гонить ворог, життя моє топче в землю,* він оселює мене в пітьмі, як давно померлих.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Дух мій тривожиться в мені* і серце моє жахається в мені всередині.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згадую дні давні,* роздумую над усіма вчинками твоїми і над ділами рук твоїх міркую.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простягаю мої руки;* моя душа, мов спрагла земля, тебе жадає.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Господи, від ворогів моїх,* бо до тебе прибігаю.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Навчи мене творити твою волю, бо ти Бог мій.* Нехай твій добрий дух веде мене по рівній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Живи мене, о Господи, імени твого ради,* у справедливості твоїй виведи з скорботи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в гніві твоєму знищ моїх супротивників.* І вигуби всіх гнобителів душі моєї, бо я твій слуга.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Слава Отцю, і Сину, і Святому Духові: І нині і повсякчас, і на віки віків. Амінь. </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Утренні молитви</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Під час рецитування псалмів, священик читає потиху перед св. дверми оці молитви:</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1. </w:t>
      </w:r>
      <w:r w:rsidRPr="0061654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2. </w:t>
      </w:r>
      <w:r w:rsidRPr="0061654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3.</w:t>
      </w:r>
      <w:r w:rsidRPr="0061654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4.</w:t>
      </w:r>
      <w:r w:rsidRPr="0061654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5.</w:t>
      </w:r>
      <w:r w:rsidRPr="0061654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6. </w:t>
      </w:r>
      <w:r w:rsidRPr="0061654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7.</w:t>
      </w:r>
      <w:r w:rsidRPr="0061654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8. </w:t>
      </w:r>
      <w:r w:rsidRPr="0061654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9.</w:t>
      </w:r>
      <w:r w:rsidRPr="0061654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10.</w:t>
      </w:r>
      <w:r w:rsidRPr="0061654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color w:val="FF0000"/>
          <w:sz w:val="24"/>
          <w:szCs w:val="24"/>
        </w:rPr>
        <w:t>11. </w:t>
      </w:r>
      <w:r w:rsidRPr="0061654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Бог Господь...</w:t>
      </w:r>
      <w:r w:rsidRPr="00616548">
        <w:rPr>
          <w:rFonts w:ascii="Times New Roman" w:hAnsi="Times New Roman"/>
          <w:i/>
          <w:color w:val="FF0000"/>
        </w:rPr>
        <w:t xml:space="preserve"> (Пс. 117), глас 8</w:t>
      </w:r>
    </w:p>
    <w:p w:rsidR="002A0036" w:rsidRPr="00616548" w:rsidRDefault="002A0036" w:rsidP="0090126C">
      <w:pPr>
        <w:spacing w:after="120" w:line="20" w:lineRule="atLeast"/>
        <w:jc w:val="both"/>
        <w:rPr>
          <w:rFonts w:ascii="Times New Roman" w:hAnsi="Times New Roman"/>
          <w:b/>
          <w:color w:val="000000"/>
          <w:sz w:val="24"/>
          <w:szCs w:val="24"/>
        </w:rPr>
      </w:pPr>
      <w:r w:rsidRPr="00616548">
        <w:rPr>
          <w:rFonts w:ascii="Times New Roman" w:hAnsi="Times New Roman"/>
          <w:b/>
          <w:color w:val="000000"/>
          <w:sz w:val="24"/>
          <w:szCs w:val="24"/>
        </w:rPr>
        <w:t>Бог – Господь, і явився нам; благословен, хто йде в ім'я Господнє.</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000000"/>
          <w:sz w:val="24"/>
          <w:szCs w:val="24"/>
        </w:rPr>
        <w:t xml:space="preserve"> </w:t>
      </w:r>
      <w:r w:rsidRPr="00616548">
        <w:rPr>
          <w:rFonts w:ascii="Times New Roman" w:hAnsi="Times New Roman"/>
          <w:color w:val="000000"/>
          <w:sz w:val="24"/>
          <w:szCs w:val="24"/>
          <w:u w:val="single"/>
        </w:rPr>
        <w:t>Прославляйте Господа, бо він добрий, бо милість його вічна.</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Вони навколо обступили мене, але я ім'ям Господнім переможу їх.</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Я не вмру, а житиму і розказуватиму про діла Господні!</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RPr="00616548">
        <w:rPr>
          <w:rFonts w:ascii="Times New Roman" w:hAnsi="Times New Roman"/>
          <w:i/>
          <w:color w:val="FF0000"/>
          <w:sz w:val="24"/>
          <w:szCs w:val="24"/>
        </w:rPr>
        <w:t>(2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Твоя влада і Твоє єсть царство і сила, і слава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Перший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покликом Господа твого пішов ти,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Відтак читець читає другу чергову катизму, диякон виголошує другу малу єктенію</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iCs/>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Другий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Співбезначальне Слово):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Піснями вшановуємо посника Господнього </w:t>
      </w:r>
      <w:r w:rsidRPr="00616548">
        <w:rPr>
          <w:rFonts w:ascii="Times New Roman" w:hAnsi="Times New Roman"/>
          <w:i/>
          <w:color w:val="FF0000"/>
          <w:sz w:val="24"/>
          <w:szCs w:val="24"/>
        </w:rPr>
        <w:t>Саво</w:t>
      </w:r>
      <w:r w:rsidRPr="00616548">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Полієлей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ім'я Господнє, хваліте, слуги Господні. Алилуя</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Ви, що стоїте у храмі Господнім, у дворах дому Бога нашого.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ім'я твоє повіки, і пам'ять твоя, о Господи, від роду й до роду.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Благословенний Господь із Сіону, що перебуває в Єрусалимі.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Хваліте Господа, бо він добрий,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Розстелив землю над водами,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І визволив від наших гнобителів,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Прославляйте Бога небесного,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pStyle w:val="Style5"/>
        <w:widowControl/>
        <w:spacing w:after="120" w:line="20" w:lineRule="atLeast"/>
        <w:ind w:firstLine="0"/>
        <w:rPr>
          <w:rStyle w:val="FontStyle23"/>
          <w:rFonts w:ascii="Times New Roman" w:hAnsi="Times New Roman" w:cs="Times New Roman"/>
          <w:color w:val="FF0000"/>
          <w:sz w:val="24"/>
          <w:szCs w:val="24"/>
        </w:rPr>
      </w:pPr>
    </w:p>
    <w:p w:rsidR="002A0036" w:rsidRPr="00616548" w:rsidRDefault="002A0036" w:rsidP="0090126C">
      <w:pPr>
        <w:pStyle w:val="Heading3"/>
        <w:spacing w:before="0" w:after="120" w:line="20" w:lineRule="atLeast"/>
        <w:jc w:val="center"/>
        <w:rPr>
          <w:rStyle w:val="FontStyle22"/>
          <w:rFonts w:ascii="Times New Roman" w:hAnsi="Times New Roman" w:cs="Times New Roman"/>
          <w:b/>
          <w:i/>
          <w:color w:val="FF0000"/>
          <w:sz w:val="24"/>
          <w:szCs w:val="24"/>
        </w:rPr>
      </w:pPr>
      <w:r w:rsidRPr="00616548">
        <w:rPr>
          <w:rStyle w:val="FontStyle22"/>
          <w:rFonts w:ascii="Times New Roman" w:hAnsi="Times New Roman" w:cs="Times New Roman"/>
          <w:b/>
          <w:i/>
          <w:color w:val="FF0000"/>
          <w:sz w:val="24"/>
          <w:szCs w:val="24"/>
        </w:rPr>
        <w:t>Величання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Величаємо тебе,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і вшановуємо святу пам'ять твою,* бо ти молиш за нас Христа, Бога нашого.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Вислухай, Господи, мою молитву, нахили вухо до мого благання.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Сльози мої стали мені хлібом удень і вночі.</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А праведники веселяться, радіють перед обличчям Божим.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b/>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благословилося і прославилося ім’я Твоє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w:t>
      </w:r>
      <w:r w:rsidRPr="00616548">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Style w:val="FontStyle23"/>
          <w:rFonts w:ascii="Times New Roman" w:hAnsi="Times New Roman" w:cs="Times New Roman"/>
          <w:b/>
          <w:iCs w:val="0"/>
          <w:color w:val="FF0000"/>
          <w:sz w:val="24"/>
          <w:szCs w:val="24"/>
        </w:rPr>
      </w:pPr>
      <w:r w:rsidRPr="00616548">
        <w:rPr>
          <w:rStyle w:val="FontStyle20"/>
          <w:rFonts w:ascii="Times New Roman" w:hAnsi="Times New Roman" w:cs="Times New Roman"/>
          <w:i/>
          <w:color w:val="FF0000"/>
          <w:sz w:val="24"/>
          <w:szCs w:val="24"/>
          <w:lang w:eastAsia="ru-RU"/>
        </w:rPr>
        <w:t xml:space="preserve">Степенна пісня </w:t>
      </w:r>
      <w:r w:rsidRPr="00616548">
        <w:rPr>
          <w:rStyle w:val="FontStyle27"/>
          <w:rFonts w:ascii="Times New Roman" w:hAnsi="Times New Roman" w:cs="Times New Roman"/>
          <w:color w:val="FF0000"/>
          <w:sz w:val="24"/>
          <w:szCs w:val="24"/>
          <w:lang w:eastAsia="ru-RU"/>
        </w:rPr>
        <w:t>Антифон 1</w:t>
      </w:r>
      <w:r w:rsidRPr="00616548">
        <w:rPr>
          <w:rStyle w:val="FontStyle23"/>
          <w:rFonts w:ascii="Times New Roman" w:hAnsi="Times New Roman" w:cs="Times New Roman"/>
          <w:color w:val="FF0000"/>
          <w:sz w:val="24"/>
          <w:szCs w:val="24"/>
          <w:lang w:eastAsia="ru-RU"/>
        </w:rPr>
        <w:t xml:space="preserve"> (глас 4)</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b/>
          <w:sz w:val="24"/>
          <w:szCs w:val="24"/>
        </w:rPr>
        <w:t>Слава: і нині:</w:t>
      </w:r>
      <w:r w:rsidRPr="00616548">
        <w:rPr>
          <w:rStyle w:val="FontStyle22"/>
          <w:rFonts w:ascii="Times New Roman" w:hAnsi="Times New Roman" w:cs="Times New Roman"/>
          <w:sz w:val="24"/>
          <w:szCs w:val="24"/>
        </w:rPr>
        <w:t xml:space="preserve"> </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Євангеліє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Прокімен</w:t>
      </w:r>
    </w:p>
    <w:p w:rsidR="002A0036" w:rsidRPr="00616548" w:rsidRDefault="002A0036" w:rsidP="0090126C">
      <w:pPr>
        <w:spacing w:after="120" w:line="20" w:lineRule="atLeast"/>
        <w:jc w:val="center"/>
        <w:rPr>
          <w:rFonts w:ascii="Times New Roman" w:hAnsi="Times New Roman"/>
          <w:sz w:val="24"/>
          <w:szCs w:val="24"/>
        </w:rPr>
      </w:pPr>
      <w:r w:rsidRPr="00616548">
        <w:rPr>
          <w:rFonts w:ascii="Times New Roman" w:hAnsi="Times New Roman"/>
          <w:i/>
          <w:color w:val="FF0000"/>
          <w:sz w:val="24"/>
          <w:szCs w:val="24"/>
        </w:rPr>
        <w:t>Псалом 115 (г. 4)</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Що віддам Господеві за все, що він дав мені?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u w:val="single"/>
        </w:rPr>
      </w:pPr>
      <w:bookmarkStart w:id="1" w:name="_Hlk62566263"/>
      <w:r w:rsidRPr="0061654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1"/>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 </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Вірні на глас прокімена</w:t>
      </w:r>
      <w:r w:rsidRPr="00616548">
        <w:rPr>
          <w:rFonts w:ascii="Times New Roman" w:hAnsi="Times New Roman"/>
          <w:color w:val="FF0000"/>
          <w:sz w:val="24"/>
          <w:szCs w:val="24"/>
        </w:rPr>
        <w:t xml:space="preserve">: </w:t>
      </w:r>
      <w:r w:rsidRPr="00616548">
        <w:rPr>
          <w:rFonts w:ascii="Times New Roman" w:hAnsi="Times New Roman"/>
          <w:sz w:val="24"/>
          <w:szCs w:val="24"/>
        </w:rPr>
        <w:t>Всяке дихання, нехай хвалить Господа.</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 xml:space="preserve">Хваліте Бога у святині його. </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Хваліте його у твердині сили його.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щоб удостоїтися нам вислухати святого Євангелія, Господа Бога молім.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 вислухаймо святого Євангелія.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Від </w:t>
      </w:r>
      <w:r w:rsidRPr="00616548">
        <w:rPr>
          <w:rFonts w:ascii="Times New Roman" w:hAnsi="Times New Roman"/>
          <w:i/>
          <w:sz w:val="24"/>
          <w:szCs w:val="24"/>
        </w:rPr>
        <w:t>Луки</w:t>
      </w:r>
      <w:r w:rsidRPr="00616548">
        <w:rPr>
          <w:rFonts w:ascii="Times New Roman" w:hAnsi="Times New Roman"/>
          <w:sz w:val="24"/>
          <w:szCs w:val="24"/>
        </w:rPr>
        <w:t xml:space="preserve"> святого Євангелія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сам читає Євангеліє:</w:t>
      </w:r>
      <w:r w:rsidRPr="00616548">
        <w:rPr>
          <w:rFonts w:ascii="Times New Roman" w:hAnsi="Times New Roman"/>
          <w:sz w:val="24"/>
          <w:szCs w:val="24"/>
        </w:rPr>
        <w:t xml:space="preserve"> </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616548">
        <w:rPr>
          <w:rFonts w:ascii="Times New Roman" w:hAnsi="Times New Roman"/>
          <w:i/>
          <w:color w:val="FF0000"/>
          <w:sz w:val="24"/>
          <w:szCs w:val="24"/>
        </w:rPr>
        <w:t xml:space="preserve"> (Лк. 24 зач.; 6, 17-23)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Псалом 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Обмий мене повнотою з беззаконня мого,* і від гріха мого очисти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беззаконня моє я знаю,* і гріх мій є завжди передо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Проти тебе єдиного я згрішив* і перед тобою зло вчинив;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 й правий ти в словах твоїх* і переможеш, коли будеш судити.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в беззаконнях я зачатий,* і в гріхах породила мене мати моя.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істину полюбив єси,* невідоме й таємне мудрости своєї явив ти мені.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Окропи мене іссопом, і очищуся,* обмий мене, і стану біліший від снігу.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відчути радість і веселість,* зрадіють кості сокрушені.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Відверни лице твоє від гріхів моїх,* і всі беззаконня мої очисти.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чисте створи в мені, Боже,* і духа правого обнови в нутрі моєму.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відкинь мене від лиця твого,* і Духа твого Святого не відійми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Поверни мені радість спасіння твого,* і духом владичним утверди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Вкажу беззаконним дороги твої,* і нечестиві до тебе навернуться.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губи мої відкрий,* і уста мої сповістять хвалу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якби ти жертви захотів, дав би я,* та всепалення не миле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Жертва Богові – дух сокрушений,* серцем сокрушеним і смиренним Бог не погордить.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Ущаслив, Господи, благоволінням твоїм Сіон,* і нехай відбудуються стіни єрусалимські.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Після 50-го псалма співаємо: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Молитвами святих апостолів,*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Ради молитов пречистої Богородиці,*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16548">
        <w:rPr>
          <w:rFonts w:ascii="Times New Roman" w:hAnsi="Times New Roman"/>
          <w:i/>
          <w:color w:val="FF0000"/>
          <w:sz w:val="24"/>
          <w:szCs w:val="24"/>
        </w:rPr>
        <w:t>(ім’я, що його́ є храм цей)</w:t>
      </w:r>
      <w:r w:rsidRPr="00616548">
        <w:rPr>
          <w:rFonts w:ascii="Times New Roman" w:hAnsi="Times New Roman"/>
          <w:sz w:val="24"/>
          <w:szCs w:val="24"/>
        </w:rPr>
        <w:t xml:space="preserve">, </w:t>
      </w:r>
      <w:r w:rsidRPr="00616548">
        <w:rPr>
          <w:rFonts w:ascii="Times New Roman" w:hAnsi="Times New Roman"/>
          <w:sz w:val="24"/>
          <w:szCs w:val="24"/>
          <w:lang w:eastAsia="uk-UA"/>
        </w:rPr>
        <w:t xml:space="preserve">і преподобного й богоносного отця нашого Сави Освященного, якого світлу пам'ять днесь святкуємо, </w:t>
      </w:r>
      <w:r w:rsidRPr="00616548">
        <w:rPr>
          <w:rFonts w:ascii="Times New Roman" w:hAnsi="Times New Roman"/>
          <w:sz w:val="24"/>
          <w:szCs w:val="24"/>
        </w:rPr>
        <w:t xml:space="preserve"> і всіх Святи́х: мо́лимо Тебе́, многоми́лостивий Го́споди, ви́слухай нас грішних, що мо́лимось Тобі, і поми́луй нас.</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Канон</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1</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3</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Прикрашений високим смиренням, подолав ти ворожі гордощі дивними подвигами твоїми.</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2" w:name="_Hlk62566339"/>
      <w:r w:rsidRPr="0061654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2"/>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Бог наш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4</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5</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Зранку взиваємо до Тебе, Господи, спаси нас; Ти бо єси Бог наш, крім Тебе, іншого не знаємо.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Розумом чистим, отче преславний, бачиш ти невимовну красу Христа, Бога нашого.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Ілля на колісниці, зійшов ти, отче, чеснотами твоїми на небо на крилах Духа.</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6</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w:t>
      </w:r>
      <w:r>
        <w:rPr>
          <w:rFonts w:ascii="Times New Roman" w:hAnsi="Times New Roman"/>
          <w:b/>
          <w:color w:val="000000"/>
          <w:sz w:val="24"/>
          <w:szCs w:val="24"/>
        </w:rPr>
        <w:t>екла наблизилось; і молюсь, як Й</w:t>
      </w:r>
      <w:r w:rsidRPr="00616548">
        <w:rPr>
          <w:rFonts w:ascii="Times New Roman" w:hAnsi="Times New Roman"/>
          <w:b/>
          <w:color w:val="000000"/>
          <w:sz w:val="24"/>
          <w:szCs w:val="24"/>
        </w:rPr>
        <w:t>она: від тління, Боже, мене визволи.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цар миру і Спас душ наших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7</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8</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rsidR="002A0036" w:rsidRDefault="002A0036" w:rsidP="0090126C">
      <w:pPr>
        <w:spacing w:after="120" w:line="20" w:lineRule="atLeast"/>
        <w:jc w:val="both"/>
        <w:rPr>
          <w:rFonts w:ascii="Times New Roman" w:hAnsi="Times New Roman"/>
          <w:b/>
          <w:bCs/>
          <w:color w:val="000000"/>
          <w:sz w:val="24"/>
          <w:szCs w:val="24"/>
          <w:lang w:eastAsia="en-AU"/>
        </w:rPr>
      </w:pPr>
      <w:r w:rsidRPr="0061654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Богородиці</w:t>
      </w:r>
    </w:p>
    <w:p w:rsidR="002A0036"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Богородицю і Матір Світла піснями звеличаймо.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Величає душа моя Господа,* і дух мій радіє в Бозі, Спасі моїм.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616548">
        <w:rPr>
          <w:rFonts w:ascii="Times New Roman" w:hAnsi="Times New Roman"/>
          <w:i/>
          <w:color w:val="FF0000"/>
          <w:sz w:val="24"/>
          <w:szCs w:val="24"/>
        </w:rPr>
        <w:t>(Після кожного стиха)</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він зглянувся на покору слугині своєї,* ось бо віднині ублажатимуть мене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виявив потугу рамени свого,* розвіяв гордих у задумах їхніх сердець.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2A0036" w:rsidRPr="00616548" w:rsidRDefault="002A0036" w:rsidP="0090126C">
      <w:pPr>
        <w:spacing w:after="120" w:line="20" w:lineRule="atLeast"/>
        <w:jc w:val="both"/>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Пісня 9</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i/>
          <w:color w:val="FF0000"/>
          <w:sz w:val="24"/>
          <w:szCs w:val="24"/>
        </w:rPr>
        <w:t>Ірмос (г. 8):</w:t>
      </w:r>
      <w:r w:rsidRPr="00616548">
        <w:rPr>
          <w:rFonts w:ascii="Times New Roman" w:hAnsi="Times New Roman"/>
          <w:sz w:val="24"/>
          <w:szCs w:val="24"/>
        </w:rPr>
        <w:t xml:space="preserve"> </w:t>
      </w:r>
      <w:r w:rsidRPr="00616548">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rPr>
          <w:rStyle w:val="FontStyle22"/>
          <w:rFonts w:ascii="Times New Roman" w:hAnsi="Times New Roman" w:cs="Times New Roman"/>
          <w:sz w:val="24"/>
          <w:szCs w:val="24"/>
        </w:rPr>
      </w:pPr>
    </w:p>
    <w:p w:rsidR="002A0036" w:rsidRPr="00616548" w:rsidRDefault="002A0036" w:rsidP="0090126C">
      <w:pPr>
        <w:pStyle w:val="Heading3"/>
        <w:spacing w:before="0" w:after="120" w:line="20" w:lineRule="atLeast"/>
        <w:jc w:val="center"/>
        <w:rPr>
          <w:rFonts w:ascii="Times New Roman" w:hAnsi="Times New Roman"/>
        </w:rPr>
      </w:pPr>
      <w:r w:rsidRPr="00616548">
        <w:rPr>
          <w:rStyle w:val="FontStyle23"/>
          <w:rFonts w:ascii="Times New Roman" w:hAnsi="Times New Roman" w:cs="Times New Roman"/>
          <w:b/>
          <w:color w:val="FF0000"/>
          <w:sz w:val="24"/>
          <w:szCs w:val="24"/>
        </w:rPr>
        <w:t>Світильний</w:t>
      </w:r>
      <w:r w:rsidRPr="00616548">
        <w:rPr>
          <w:rStyle w:val="FontStyle23"/>
          <w:rFonts w:ascii="Times New Roman" w:hAnsi="Times New Roman" w:cs="Times New Roman"/>
          <w:color w:val="FF0000"/>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Очистивши, Преподобний, твій ум від навальних пристрастей,* Всеблаженний </w:t>
      </w:r>
      <w:r w:rsidRPr="00616548">
        <w:rPr>
          <w:rFonts w:ascii="Times New Roman" w:hAnsi="Times New Roman"/>
          <w:i/>
          <w:color w:val="FF0000"/>
          <w:sz w:val="24"/>
          <w:szCs w:val="24"/>
        </w:rPr>
        <w:t>Саво</w:t>
      </w:r>
      <w:r w:rsidRPr="00616548">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rsidR="002A0036" w:rsidRPr="00616548" w:rsidRDefault="002A0036" w:rsidP="0090126C">
      <w:pPr>
        <w:spacing w:after="120" w:line="20" w:lineRule="atLeast"/>
        <w:jc w:val="both"/>
        <w:rPr>
          <w:rFonts w:ascii="Times New Roman" w:hAnsi="Times New Roman"/>
          <w:b/>
          <w:iCs/>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148</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перших стихи </w:t>
      </w:r>
      <w:r w:rsidRPr="00616548">
        <w:rPr>
          <w:rFonts w:ascii="Times New Roman" w:hAnsi="Times New Roman"/>
          <w:b/>
          <w:i/>
          <w:color w:val="FF0000"/>
          <w:sz w:val="24"/>
          <w:szCs w:val="24"/>
        </w:rPr>
        <w:t>хвалитних</w:t>
      </w:r>
      <w:r w:rsidRPr="00616548">
        <w:rPr>
          <w:rFonts w:ascii="Times New Roman" w:hAnsi="Times New Roman"/>
          <w:i/>
          <w:color w:val="FF0000"/>
          <w:sz w:val="24"/>
          <w:szCs w:val="24"/>
        </w:rPr>
        <w:t xml:space="preserve"> на глас 6:</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Хваліте його, всі ангели його,* хваліте його, всі воїнства небесні.* Тобі належить пісня, о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сонце й місяцю,* хваліте його, всі ясні зорі.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небеса небес* і води, що над небесами.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вони ім'я Господнє хвалять,* бо він повелів, і створились.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їх на віки віків* і дав закон, що не перейде.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Господа з землі,* кити і всі морські безодні;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Вогонь і град, сніг і туман,* і буйний вітер, який виконує його слово;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Гори й усі пагорби,* садовина й усі кедри;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Звір дикий і скот усілякий,* гад і птах крилатий;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Царі землі й усі народи,* князі й усі земні судді;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Хлопці й дівчата,* старі разом з юнацтвом.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ім'я Господнє хвалять, високе бо ім'я його єдине.* Велич його понад землю й небо.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підняв ріг народу свого.* Хвала всім його святим, синам Ізраїля, народові, що йому близький.</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Співайте Господеві нову пісню,* а хвалу йому на зборі праведників.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Ізраїль своїм Творцем радіє,* нехай своїм царем сини Сіону веселяться.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хвалять ім'я його танком,* при бубні й при гарфі нехай йому співають.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бо ласкавий до народу свого,* оздоблює перемогою покірних.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торжествують праведні у славі,* на своїх ложах нехай ликують.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хвала Божа буде на устах у них,* і двосічний меч у руці в 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між народами вчинити відплату,* між племенами – покарання.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їхніх царів закути в кайдани,* а їхніх вельмож – у залізні окови.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суд написаний над ними вчинити.* Це слава всіх його преподобних.</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Бога у святині його,* хваліте його у твердині сили його.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за його подвиги великі,* хваліте його в його величі безмежній.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w:t>
      </w:r>
      <w:r>
        <w:rPr>
          <w:rFonts w:ascii="Times New Roman" w:hAnsi="Times New Roman"/>
          <w:sz w:val="24"/>
          <w:szCs w:val="24"/>
        </w:rPr>
        <w:t>’</w:t>
      </w:r>
      <w:r w:rsidRPr="00616548">
        <w:rPr>
          <w:rFonts w:ascii="Times New Roman" w:hAnsi="Times New Roman"/>
          <w:sz w:val="24"/>
          <w:szCs w:val="24"/>
        </w:rPr>
        <w:t>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звуком рогу,* хваліте його на гарфі й на гуслах.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бубні й танком,* хваліте його на струнах і сопілці.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616548">
        <w:rPr>
          <w:rFonts w:ascii="Times New Roman" w:hAnsi="Times New Roman"/>
          <w:i/>
          <w:color w:val="FF0000"/>
          <w:sz w:val="24"/>
          <w:szCs w:val="24"/>
        </w:rPr>
        <w:t>Саво</w:t>
      </w:r>
      <w:r w:rsidRPr="00616548">
        <w:rPr>
          <w:rFonts w:ascii="Times New Roman" w:hAnsi="Times New Roman"/>
          <w:sz w:val="24"/>
          <w:szCs w:val="24"/>
        </w:rPr>
        <w:t>,* в усю повноту осяяний божественним світлом,* просвічуй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(г. 2):</w:t>
      </w:r>
      <w:r w:rsidRPr="00616548">
        <w:rPr>
          <w:rFonts w:ascii="Times New Roman" w:hAnsi="Times New Roman"/>
          <w:sz w:val="24"/>
          <w:szCs w:val="24"/>
        </w:rPr>
        <w:t xml:space="preserve"> Усю надію мою покладаю* на тебе, Мати Божа;* збережи мене під покровом твоїм.</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Велике славослов'я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Слава Тобі, що Світло нам показав! </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i/>
          <w:color w:val="000000"/>
          <w:sz w:val="24"/>
          <w:szCs w:val="24"/>
        </w:rPr>
        <w:t xml:space="preserve"> </w:t>
      </w:r>
      <w:r w:rsidRPr="00616548">
        <w:rPr>
          <w:rFonts w:ascii="Times New Roman" w:hAnsi="Times New Roman"/>
          <w:sz w:val="24"/>
          <w:szCs w:val="24"/>
        </w:rPr>
        <w:t>Слава во вишніх Богу*, і на землі мир*, в людях благовоління.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Агнче Божий, Сину Отця,* що береш гріхи світу,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береш гріхи світу,* прийми нашу молитву.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сидиш по правиці Отця,*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бо один лише святий, ти єдиний Господь, Ісус Христос,* на славу Бога Отця.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Щодня буду тебе благословити* і хвалити ім'я твоє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сьогодні*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ти був нам пристановищем* по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Молюсь: Господи, змилуйся надо мною,* вилікуй мою душу, бо гріх мій –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до тебе я прибігаю,* навчи мене творити твою волю, бо ти Бог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 тебе є джерело життя,* у твоїм світлі побачимо світло.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Добавляй ласку тим,* що визнають тебе.</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Безсмертний,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Боже, святий Кріпкий, святий Безсмертний, помилуй нас.</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ранішню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Дня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3" w:name="_Hlk61258389"/>
      <w:r w:rsidRPr="0061654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3"/>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Виголошення</w:t>
      </w:r>
      <w:r w:rsidRPr="00616548">
        <w:rPr>
          <w:rFonts w:ascii="Times New Roman" w:hAnsi="Times New Roman"/>
          <w:color w:val="FF0000"/>
          <w:sz w:val="24"/>
          <w:szCs w:val="24"/>
        </w:rPr>
        <w:t xml:space="preserve">: </w:t>
      </w:r>
      <w:r w:rsidRPr="0061654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sectPr w:rsidR="002A0036" w:rsidRPr="00616548" w:rsidSect="007C6BDA">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036" w:rsidRDefault="002A0036" w:rsidP="0049740B">
      <w:r>
        <w:separator/>
      </w:r>
    </w:p>
  </w:endnote>
  <w:endnote w:type="continuationSeparator" w:id="0">
    <w:p w:rsidR="002A0036" w:rsidRDefault="002A0036"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swiss"/>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036" w:rsidRDefault="002A0036" w:rsidP="0049740B">
      <w:r>
        <w:separator/>
      </w:r>
    </w:p>
  </w:footnote>
  <w:footnote w:type="continuationSeparator" w:id="0">
    <w:p w:rsidR="002A0036" w:rsidRDefault="002A0036"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5090"/>
    <w:rsid w:val="000C142D"/>
    <w:rsid w:val="000F1744"/>
    <w:rsid w:val="00197179"/>
    <w:rsid w:val="001A384D"/>
    <w:rsid w:val="001C14AC"/>
    <w:rsid w:val="001E4872"/>
    <w:rsid w:val="001E65C2"/>
    <w:rsid w:val="00206134"/>
    <w:rsid w:val="00247841"/>
    <w:rsid w:val="00250E49"/>
    <w:rsid w:val="0027275B"/>
    <w:rsid w:val="002867B7"/>
    <w:rsid w:val="002937DC"/>
    <w:rsid w:val="0029731D"/>
    <w:rsid w:val="002A0036"/>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17C5A"/>
    <w:rsid w:val="0053270A"/>
    <w:rsid w:val="00541B8F"/>
    <w:rsid w:val="00575321"/>
    <w:rsid w:val="005A39F0"/>
    <w:rsid w:val="006128DB"/>
    <w:rsid w:val="00613B76"/>
    <w:rsid w:val="00616548"/>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C6BDA"/>
    <w:rsid w:val="007D0D6C"/>
    <w:rsid w:val="007E1C00"/>
    <w:rsid w:val="00835757"/>
    <w:rsid w:val="00863B19"/>
    <w:rsid w:val="008752D8"/>
    <w:rsid w:val="00880149"/>
    <w:rsid w:val="00881008"/>
    <w:rsid w:val="0088243A"/>
    <w:rsid w:val="008977A8"/>
    <w:rsid w:val="008C12D9"/>
    <w:rsid w:val="008C20AE"/>
    <w:rsid w:val="008C461B"/>
    <w:rsid w:val="0090126C"/>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00B7"/>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7C6BDA"/>
    <w:pPr>
      <w:spacing w:before="100" w:beforeAutospacing="1" w:after="100" w:afterAutospacing="1"/>
    </w:pPr>
    <w:rPr>
      <w:rFonts w:ascii="Times New Roman" w:hAnsi="Times New Roman"/>
      <w:sz w:val="24"/>
      <w:szCs w:val="24"/>
      <w:lang w:eastAsia="uk-UA"/>
    </w:rPr>
  </w:style>
  <w:style w:type="paragraph" w:styleId="NoSpacing">
    <w:name w:val="No Spacing"/>
    <w:uiPriority w:val="99"/>
    <w:qFormat/>
    <w:rsid w:val="007C6BDA"/>
    <w:rPr>
      <w:lang w:val="uk-UA"/>
    </w:rPr>
  </w:style>
</w:styles>
</file>

<file path=word/webSettings.xml><?xml version="1.0" encoding="utf-8"?>
<w:webSettings xmlns:r="http://schemas.openxmlformats.org/officeDocument/2006/relationships" xmlns:w="http://schemas.openxmlformats.org/wordprocessingml/2006/main">
  <w:divs>
    <w:div w:id="1501308750">
      <w:marLeft w:val="0"/>
      <w:marRight w:val="0"/>
      <w:marTop w:val="0"/>
      <w:marBottom w:val="0"/>
      <w:divBdr>
        <w:top w:val="none" w:sz="0" w:space="0" w:color="auto"/>
        <w:left w:val="none" w:sz="0" w:space="0" w:color="auto"/>
        <w:bottom w:val="none" w:sz="0" w:space="0" w:color="auto"/>
        <w:right w:val="none" w:sz="0" w:space="0" w:color="auto"/>
      </w:divBdr>
    </w:div>
    <w:div w:id="150130875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TotalTime>
  <Pages>35</Pages>
  <Words>12400</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2021-11-24T03:44:00Z</dcterms:created>
  <dcterms:modified xsi:type="dcterms:W3CDTF">2021-11-25T11:54:00Z</dcterms:modified>
</cp:coreProperties>
</file>