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131" w:rsidRPr="00BB08AD" w:rsidRDefault="00184131" w:rsidP="00436428">
      <w:pPr>
        <w:pStyle w:val="NoSpacing"/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bookmarkStart w:id="0" w:name="_GoBack"/>
      <w:bookmarkEnd w:id="0"/>
      <w:r w:rsidRPr="00BB08AD">
        <w:rPr>
          <w:rFonts w:ascii="Times New Roman" w:hAnsi="Times New Roman"/>
          <w:sz w:val="24"/>
          <w:szCs w:val="24"/>
          <w:lang w:val="uk-UA" w:eastAsia="ru-RU"/>
        </w:rPr>
        <w:t>Січень 6 Четвер</w:t>
      </w:r>
      <w:r w:rsidRPr="00BB08AD">
        <w:rPr>
          <w:rFonts w:ascii="Times New Roman" w:hAnsi="Times New Roman"/>
          <w:sz w:val="24"/>
          <w:szCs w:val="24"/>
          <w:lang w:val="uk-UA" w:eastAsia="ru-RU"/>
        </w:rPr>
        <w:br/>
        <w:t xml:space="preserve">6 (24) 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Навечір’я Різдва Христового. </w:t>
      </w:r>
      <w:r w:rsidRPr="00BB08AD">
        <w:rPr>
          <w:rFonts w:ascii="Times New Roman" w:hAnsi="Times New Roman"/>
          <w:sz w:val="24"/>
          <w:szCs w:val="24"/>
          <w:lang w:val="uk-UA"/>
        </w:rPr>
        <w:t>Св. прпмчц. Євгенії.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  <w:sz w:val="24"/>
        </w:rPr>
        <w:t>ВЕЧІРНЯ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B08A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B08AD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5.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«Но́сиш Ти Ада́мів о́браз,* Су́щий в о́бразі Бо́жому, Вседоскона́лий,* і хо́чеш, щоб Тебе́ трима́ли на рука́х,* Ти, що все</w:t>
      </w:r>
      <w:r>
        <w:rPr>
          <w:rFonts w:ascii="Times New Roman" w:hAnsi="Times New Roman"/>
          <w:sz w:val="24"/>
          <w:szCs w:val="24"/>
          <w:lang w:val="uk-UA"/>
        </w:rPr>
        <w:t xml:space="preserve"> трима́єш у руці́ си́лою Твоє́ю</w:t>
      </w:r>
      <w:r w:rsidRPr="00BB08AD">
        <w:rPr>
          <w:rFonts w:ascii="Times New Roman" w:hAnsi="Times New Roman"/>
          <w:sz w:val="24"/>
          <w:szCs w:val="24"/>
          <w:lang w:val="uk-UA"/>
        </w:rPr>
        <w:t>,* – Чи́ста Всенепоро́чна, зверта́ючись, говори́ла,* – Як пов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BB08AD">
        <w:rPr>
          <w:rFonts w:ascii="Times New Roman" w:hAnsi="Times New Roman"/>
          <w:sz w:val="24"/>
          <w:szCs w:val="24"/>
          <w:lang w:val="uk-UA"/>
        </w:rPr>
        <w:t>ю́ Тебе́ пелена́ми, на́че Младе́нця?* Як соска́ми годува́тиму Тебе́, що всіх году́єш?* Як убо́зтву Твоє́му, що переви́щує ум, дивува́тися?*</w:t>
      </w:r>
      <w:r>
        <w:rPr>
          <w:rFonts w:ascii="Times New Roman" w:hAnsi="Times New Roman"/>
          <w:sz w:val="24"/>
          <w:szCs w:val="24"/>
          <w:lang w:val="uk-UA"/>
        </w:rPr>
        <w:t xml:space="preserve"> Як Тебе́ Си́</w:t>
      </w:r>
      <w:r w:rsidRPr="00BB08AD">
        <w:rPr>
          <w:rFonts w:ascii="Times New Roman" w:hAnsi="Times New Roman"/>
          <w:sz w:val="24"/>
          <w:szCs w:val="24"/>
          <w:lang w:val="uk-UA"/>
        </w:rPr>
        <w:t>ном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назову́, рабо́ю Твоє́ю ни́ні бу́дучи?* Оспів́</w:t>
      </w:r>
      <w:r w:rsidRPr="00BB08AD">
        <w:rPr>
          <w:rFonts w:ascii="Times New Roman" w:hAnsi="Times New Roman"/>
          <w:sz w:val="24"/>
          <w:szCs w:val="24"/>
          <w:lang w:val="uk-UA"/>
        </w:rPr>
        <w:t>ую, благословля́ю Тебе́,* що подає́ш сві́тові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Младе́нця, вопло́ченого з Не́ї</w:t>
      </w:r>
      <w:r>
        <w:rPr>
          <w:rFonts w:ascii="Times New Roman" w:hAnsi="Times New Roman"/>
          <w:sz w:val="24"/>
          <w:szCs w:val="24"/>
          <w:lang w:val="uk-UA"/>
        </w:rPr>
        <w:t xml:space="preserve">,* </w:t>
      </w:r>
      <w:r w:rsidRPr="00BB08AD">
        <w:rPr>
          <w:rFonts w:ascii="Times New Roman" w:hAnsi="Times New Roman"/>
          <w:sz w:val="24"/>
          <w:szCs w:val="24"/>
          <w:lang w:val="uk-UA"/>
        </w:rPr>
        <w:t>Предві́чного Бо́га ба́чачи, Всенепоро́чна,* рука́ми Його́ трима́ючи, і цілу́ючи ча́сто,* і ра́дости сповня́ючись, зверта́лася до Ньо́го:* «Бо́же Всеви́шній, Ца́рю Неви́димий,* як я Тебе́ ба́чу і не мо́жу зрозумі́ти* та́їнства безмі́рного вбо́зтва Твого́?* Бо й пече́ра тісна́, і вона́ – чужа́,* всере́дині се́бе вміща́є Тебе́, що народи́вся* і ді́вства не пору́шив, ло́но моє́ збері́г як пе́ред Різдвом,* і дає́ш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Оце́ Чи́ста, як раба́, з тре́петом мо́влячи,* почу́ла волхві́в, що пе́ред верте́пом ра́зом предстоя́ли,* і до них зверну́лася:* «Кого́ ви </w:t>
      </w:r>
      <w:r>
        <w:rPr>
          <w:rFonts w:ascii="Times New Roman" w:hAnsi="Times New Roman"/>
          <w:sz w:val="24"/>
          <w:szCs w:val="24"/>
          <w:lang w:val="uk-UA"/>
        </w:rPr>
        <w:t>шука́єте?*Бо як ба́чу, ви з ін́</w:t>
      </w:r>
      <w:r w:rsidRPr="00BB08AD">
        <w:rPr>
          <w:rFonts w:ascii="Times New Roman" w:hAnsi="Times New Roman"/>
          <w:sz w:val="24"/>
          <w:szCs w:val="24"/>
          <w:lang w:val="uk-UA"/>
        </w:rPr>
        <w:t>шої, дале́кої кра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ни прийшли́,* пе́рсь</w:t>
      </w:r>
      <w:r>
        <w:rPr>
          <w:rFonts w:ascii="Times New Roman" w:hAnsi="Times New Roman"/>
          <w:sz w:val="24"/>
          <w:szCs w:val="24"/>
          <w:lang w:val="uk-UA"/>
        </w:rPr>
        <w:t xml:space="preserve">кий вид і розум </w:t>
      </w:r>
      <w:r w:rsidRPr="00BB08AD">
        <w:rPr>
          <w:rFonts w:ascii="Times New Roman" w:hAnsi="Times New Roman"/>
          <w:sz w:val="24"/>
          <w:szCs w:val="24"/>
          <w:lang w:val="uk-UA"/>
        </w:rPr>
        <w:t>ма́єте.* Ди́вний ви́хід і похі́д зверши́ли ви,* і Ди́вному, що зійшо́в з висоти́* і ди́вно в ме́не всели́вся, як ві́дає Сам,* поспі́шно прийшли́ поклони́тися* – То́му, Хто дару́є сві́тові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Поли́шивши сві́ту красу́,* ти душі́ благоро́дство* красо́ю ви́шнього благоро́дства ося́яла,* Євге́ніє всехва́льна,* благода́ть Образу незаму́тненою* сво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життя́м зберіѓ</w:t>
      </w:r>
      <w:r w:rsidRPr="00BB08AD">
        <w:rPr>
          <w:rFonts w:ascii="Times New Roman" w:hAnsi="Times New Roman"/>
          <w:sz w:val="24"/>
          <w:szCs w:val="24"/>
          <w:lang w:val="uk-UA"/>
        </w:rPr>
        <w:t>ши,</w:t>
      </w:r>
      <w:r>
        <w:rPr>
          <w:rFonts w:ascii="Times New Roman" w:hAnsi="Times New Roman"/>
          <w:sz w:val="24"/>
          <w:szCs w:val="24"/>
          <w:lang w:val="uk-UA"/>
        </w:rPr>
        <w:t>* му́ченице неперемо́жна,* дів́</w:t>
      </w:r>
      <w:r w:rsidRPr="00BB08AD">
        <w:rPr>
          <w:rFonts w:ascii="Times New Roman" w:hAnsi="Times New Roman"/>
          <w:sz w:val="24"/>
          <w:szCs w:val="24"/>
          <w:lang w:val="uk-UA"/>
        </w:rPr>
        <w:t>ства заборо́ло Богови́дне* і цві́те приро́ди всеблагоро́дний.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Сло́вом, і життя́м, і благода́ттю,* і терпі́нням душі́ прикраси́вшись,* привела́ ти стражда́льців во́їнства* і дів собо́р* То́му, Хто од Ді́ви возсія́в* і путь свідо́цтва про Ньо́го я́вно всім відкри́в,* Євге́ніє всему́дра.* З ни́ми і ни́ні Його́ вблага́й* спасти́ ста́до твоє́.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Пра́вди Промисли́тель* тебе́, як ді́ву чи́сту* і як сла́вну му́ченицю,* подві́йними вінця́ми го́же прикраси́в,* черто́г прекра́сний тобі́ дарува́вши,* світлося́йно просві́тлений.* В ньо́го всели́вшись,* ни́ні ві́чним блаже́нством, неві́сто Христо́ва,* я́вно збагати́лася ти.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передсвяття, (г. 2):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Ось, час набли́зився спасі́ння на́шого:* готу́йся, верте́пе, Ді́ва наближа́ється роди́ти.* Вифлеє́ме, зе́мле Юдина, красу́йся і весели́ся,* бо з Те́бе возсія́в Госпо́дь наш!* Почу́йте, го́ри і па́горби,* і око́лиці Юде́ї,* бо гряде́ Христо́с, щоб люди́ну, яку́ сотвори́в, спасти́,* бо так возлюби́в люде́й.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B08A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Боже, ім'ям твоїм спаси мене,* і силою твоєю суди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«Дари́ Тобі́ прине́сти, Си́ну,* царі́ схі́дні прийшли́,* дові́давшися, що Ти, Ца́рю,* ма́єш народи́тися,* – ла́дан, і сми́рну, і зо́лото;* і ось, стоя́ть пе́ред дверми́.* Дозво́ль їм поба́чити Тебе́, Младе́нця,* Яко́го я на рука́х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х трима́ю* –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BB08AD">
        <w:rPr>
          <w:rFonts w:ascii="Times New Roman" w:hAnsi="Times New Roman"/>
          <w:sz w:val="24"/>
          <w:szCs w:val="24"/>
          <w:lang w:val="uk-UA"/>
        </w:rPr>
        <w:t>тарі́шого від дре́внього Ада́ма!»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Бог із Пі́вдня при́йде,* і Святи́й із Гори́, оті́неної пу́щі.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«П</w:t>
      </w:r>
      <w:r>
        <w:rPr>
          <w:rFonts w:ascii="Times New Roman" w:hAnsi="Times New Roman"/>
          <w:sz w:val="24"/>
          <w:szCs w:val="24"/>
          <w:lang w:val="uk-UA"/>
        </w:rPr>
        <w:t>рийді́те, ввійді́те з по́спіхом</w:t>
      </w:r>
      <w:r w:rsidRPr="00BB08AD">
        <w:rPr>
          <w:rFonts w:ascii="Times New Roman" w:hAnsi="Times New Roman"/>
          <w:sz w:val="24"/>
          <w:szCs w:val="24"/>
          <w:lang w:val="uk-UA"/>
        </w:rPr>
        <w:t>,* – сказа́ла</w:t>
      </w:r>
      <w:r>
        <w:rPr>
          <w:rFonts w:ascii="Times New Roman" w:hAnsi="Times New Roman"/>
          <w:sz w:val="24"/>
          <w:szCs w:val="24"/>
          <w:lang w:val="uk-UA"/>
        </w:rPr>
        <w:t xml:space="preserve"> Ді́ва в давнину́ волхва́м,* – </w:t>
      </w:r>
      <w:r w:rsidRPr="00BB08AD">
        <w:rPr>
          <w:rFonts w:ascii="Times New Roman" w:hAnsi="Times New Roman"/>
          <w:sz w:val="24"/>
          <w:szCs w:val="24"/>
          <w:lang w:val="uk-UA"/>
        </w:rPr>
        <w:t>і поба́чте Неви́димого,* що ви́димим яви́вся* і Младе́нцем став».* Вони́ ж горли́во ввійшли́,* і поклони́лися,* і дари́ піднесли́,* проро́цтво Боже́ственне спо́внивши.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Го́споди, почу́в я по́ голос Твій – і убоя́вся,* збагну́в діла́ Твоı̈ ́– і здивува́вся. 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«Ношу́, як Младе́нця, на рука́х* Тебе́, що все на сві́ті но́сиш,* і див</w:t>
      </w:r>
      <w:r>
        <w:rPr>
          <w:rFonts w:ascii="Times New Roman" w:hAnsi="Times New Roman"/>
          <w:sz w:val="24"/>
          <w:szCs w:val="24"/>
          <w:lang w:val="uk-UA"/>
        </w:rPr>
        <w:t>у́юся</w:t>
      </w:r>
      <w:r w:rsidRPr="00BB08AD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– промовля́ла Неподру́жня.* – </w:t>
      </w:r>
      <w:r w:rsidRPr="00BB08AD">
        <w:rPr>
          <w:rFonts w:ascii="Times New Roman" w:hAnsi="Times New Roman"/>
          <w:sz w:val="24"/>
          <w:szCs w:val="24"/>
          <w:lang w:val="uk-UA"/>
        </w:rPr>
        <w:t>Як ви́годую молоко́м Тебе́, що все году́єш,* Си́ну мій і Тво́рче мій?* Сла́влю Твоє́ безмі́рне до люде́й низхо́дження,* яки́м Ти спаса́єш* світ погиба́ючий».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Слава, і </w:t>
      </w:r>
      <w:r w:rsidRPr="00BB08AD">
        <w:rPr>
          <w:rFonts w:ascii="Times New Roman" w:hAnsi="Times New Roman"/>
          <w:b/>
          <w:bCs/>
          <w:sz w:val="24"/>
          <w:szCs w:val="24"/>
          <w:lang w:val="uk-UA"/>
        </w:rPr>
        <w:t>нині: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 (г. 6):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Сіо́не, торжеству́й,* Єрусали́ме, весели́ся,* гра́де Христа́ Бо́га,* прийми́ Зверши́теля,* що в пече́рі і я́слах вміща́ється!* Відчині́ть мені́ врата́* і, ввійшо́вши в них, уз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рю́ Того́, Хто як Младе́нець пелена́ми повива́ється,* але́ руко́ю де́ржить усе́ творі́ння,* Кого́ оспі́вують а́нгели безнаста́нним гла́сом,* Життєда́вця Го́спода,* що спаса́є рід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</w:t>
      </w:r>
      <w:r>
        <w:rPr>
          <w:rFonts w:ascii="Times New Roman" w:hAnsi="Times New Roman"/>
          <w:sz w:val="24"/>
          <w:szCs w:val="24"/>
          <w:lang w:val="uk-UA"/>
        </w:rPr>
        <w:t>исувалася тоді у Вифлеємі Марія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>), і святої преподобномучениці Євгенії, і всіх святих, помилує і спасе нас, як благий і чоловіколюбець.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Діва днесь гряде, щоб невимовно родити у вертепі превічне Слово.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Радій, вселенно, почувши це,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прослав з ангелами й пастирями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того, що хоче явитися дитям малим – превічного Бога.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  <w:sz w:val="24"/>
        </w:rPr>
        <w:t>УТРЕНЯ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BB08AD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4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B08AD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Благообразний Йосиф):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5, подібний: Співбезначальне Слово):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усіх Сущий і Зиждитель Бог, сотворене присвоїв Собі зубожівши безстрасний і як Немовля, якого носять у плоті, в яслах убогих покладається, кличучи: Їжте Тіло моє і вірою утверджуйтеся.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bookmarkStart w:id="2" w:name="_Hlk6125872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3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Співжителі богомудрі, які у Вифлеєм до Слова прийшли, із ангелами і пастирями уз</w:t>
      </w:r>
      <w:r>
        <w:rPr>
          <w:rFonts w:ascii="Times New Roman" w:hAnsi="Times New Roman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sz w:val="24"/>
          <w:szCs w:val="24"/>
          <w:lang w:val="uk-UA"/>
        </w:rPr>
        <w:t>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184131" w:rsidRDefault="00184131" w:rsidP="0043642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748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58389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Бог прийде з півдня і Святий з гори,* вкритої тінистим гаєм.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я почув твій голос і злякався,* зрозумів твої діла і зжахнувся.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eastAsia="Gungsuh" w:hAnsi="Times New Roman"/>
          <w:sz w:val="24"/>
          <w:szCs w:val="24"/>
          <w:lang w:val="uk-UA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>), і святої преподобномучениці Євгенії, і всіх святих, помилує і спасе нас, як благий і чоловіколюбець.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184131" w:rsidRPr="00BB08AD" w:rsidSect="00542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84131"/>
    <w:rsid w:val="001D1567"/>
    <w:rsid w:val="00201A6C"/>
    <w:rsid w:val="00206AD2"/>
    <w:rsid w:val="002878E9"/>
    <w:rsid w:val="002918E6"/>
    <w:rsid w:val="002A7F0E"/>
    <w:rsid w:val="002C2B5B"/>
    <w:rsid w:val="002E4A38"/>
    <w:rsid w:val="00374F7B"/>
    <w:rsid w:val="003755BD"/>
    <w:rsid w:val="00436428"/>
    <w:rsid w:val="004476A3"/>
    <w:rsid w:val="004C1786"/>
    <w:rsid w:val="00513B45"/>
    <w:rsid w:val="00542BF7"/>
    <w:rsid w:val="00562A07"/>
    <w:rsid w:val="005B561A"/>
    <w:rsid w:val="005D3CB1"/>
    <w:rsid w:val="005E0FE5"/>
    <w:rsid w:val="006D0E30"/>
    <w:rsid w:val="006D5444"/>
    <w:rsid w:val="006F7E73"/>
    <w:rsid w:val="007240DF"/>
    <w:rsid w:val="00772E82"/>
    <w:rsid w:val="007A147F"/>
    <w:rsid w:val="007B3747"/>
    <w:rsid w:val="007F4812"/>
    <w:rsid w:val="00831141"/>
    <w:rsid w:val="00843FFB"/>
    <w:rsid w:val="008602BA"/>
    <w:rsid w:val="0087479A"/>
    <w:rsid w:val="008B75EF"/>
    <w:rsid w:val="00912862"/>
    <w:rsid w:val="009170DF"/>
    <w:rsid w:val="009C40BD"/>
    <w:rsid w:val="00A231E9"/>
    <w:rsid w:val="00A34EB3"/>
    <w:rsid w:val="00AB2F28"/>
    <w:rsid w:val="00B51505"/>
    <w:rsid w:val="00B9105F"/>
    <w:rsid w:val="00BA015E"/>
    <w:rsid w:val="00BB08AD"/>
    <w:rsid w:val="00BC0824"/>
    <w:rsid w:val="00BE02F8"/>
    <w:rsid w:val="00C90C23"/>
    <w:rsid w:val="00C97ED3"/>
    <w:rsid w:val="00D13197"/>
    <w:rsid w:val="00D623CE"/>
    <w:rsid w:val="00DA0472"/>
    <w:rsid w:val="00DA1463"/>
    <w:rsid w:val="00DA6C8D"/>
    <w:rsid w:val="00DE6101"/>
    <w:rsid w:val="00E21064"/>
    <w:rsid w:val="00E36909"/>
    <w:rsid w:val="00E62766"/>
    <w:rsid w:val="00E65130"/>
    <w:rsid w:val="00E95F40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43FFB"/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</TotalTime>
  <Pages>30</Pages>
  <Words>10471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2021-12-14T23:36:00Z</dcterms:created>
  <dcterms:modified xsi:type="dcterms:W3CDTF">2021-12-16T11:58:00Z</dcterms:modified>
</cp:coreProperties>
</file>