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color w:val="FF0000"/>
          <w:sz w:val="24"/>
          <w:szCs w:val="24"/>
          <w:lang w:eastAsia="ru-RU"/>
        </w:rPr>
      </w:pP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t>Січень 8 Субота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br/>
      </w:r>
      <w:r w:rsidRPr="00001C06">
        <w:rPr>
          <w:rFonts w:ascii="Times New Roman" w:hAnsi="Times New Roman"/>
          <w:noProof/>
          <w:color w:val="FF0000"/>
          <w:sz w:val="24"/>
          <w:szCs w:val="24"/>
        </w:rPr>
        <w:t xml:space="preserve">🕃 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t xml:space="preserve">8 (26) </w:t>
      </w:r>
      <w:r w:rsidRPr="00001C06">
        <w:rPr>
          <w:rFonts w:ascii="Times New Roman" w:hAnsi="Times New Roman"/>
          <w:color w:val="FF0000"/>
          <w:sz w:val="24"/>
          <w:szCs w:val="24"/>
        </w:rPr>
        <w:t>Субота по Різдві.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  <w:lang w:eastAsia="ru-RU"/>
        </w:rPr>
        <w:t>Собор Пресвятої Богородиці.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br/>
        <w:t>Св. свщмч. Євтимія, єп. Сардійського.</w:t>
      </w:r>
      <w:r w:rsidRPr="00001C06">
        <w:rPr>
          <w:rFonts w:ascii="Times New Roman" w:hAnsi="Times New Roman"/>
          <w:color w:val="FF0000"/>
          <w:sz w:val="24"/>
          <w:szCs w:val="24"/>
          <w:lang w:eastAsia="ru-RU"/>
        </w:rPr>
        <w:br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Слава тобі, Боже наш,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Духові:* І</w:t>
      </w:r>
      <w:r w:rsidRPr="00001C06">
        <w:rPr>
          <w:rFonts w:ascii="Times New Roman" w:hAnsi="Times New Roman"/>
          <w:b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поклонімся* Христові, Цареві нашому Богу.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Господа!* Господи, Боже мій, ти вельми великий!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одягнувся величчю і красою,* ти світлом, наче ризою, покрився.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розіп'яв, неначе намет, небо,* ти збудував твої горниці у водах.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Із хмар собі робиш колісницю,* ходиш на крилах вітру.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Вітри своїми посланцями учиняєш,* полум'я вогненне − слугами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заснував землю на її підвалинах,* не захитається по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Безоднею, немов одежею, покрив її,* понад горами стали води.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Перед погрозою твоєю вони тікали,* перед голосом грому твого тремтіли.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Підвелися гори, зійшли долини до місця,* що ти їм призначив.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їм границю, якої не перейдуть,* щоб знову покрити землю.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Джерела посилаєш у ріки,* які течуть проміж горами.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Усю звірину, що в полі, вони напувають,* дикі осли там гасять свою спрагу.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Над ними кублиться небесне птаство,* з-поміж гілляк дає свій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напуваєш гори з твоїх горниць,* земля насичується плодом діл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Вирощуєш траву для скоту, зела – на вжиток людям,* щоб хліб із землі добували: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Насичуються дерева Господні,* кедри ливанські, що посадив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них гніздяться птиці;* бусли – на кипарисах їхнє житло.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Високі гори для оленів,* скелі − для зайців притулок.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створив місяць, щоб значити пори;* сонце знає свій захід.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Наводиш темряву, і ніч надходить,* що в ній ворушаться усі звірі дібровні.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Левенята рикають за здобиччю своєю,* поживи від Бога для себе просять.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Ховаються, як тільки зійде сонце,* лягають у своїх норах.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Виходить чоловік до свого діла,* і до своєї праці аж до вечора.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Яка їх, твоїх діл, Господи, сила!* У мудрості все ти створив, − повна земля твоїх створінь.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море велике, прешироке,* у ньому плазунів без ліку, звірів малих і великих.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Там кораблі проходять,* є і левіятан, якого ти створив, щоб ним бавитися.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Усі вони від тебе дожидають,* щоб дав їм у свій час поживу.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даєш їм, вони її збирають,* як розтулюєш твою руку, вони насичуються благом.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Зішлеш свій дух, – вони оживають,* і ти відновлюєш лице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слава Господня буде повіки,* нехай Господь радіє творами своїми.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Спогляне він на землю, і вона стрясається,* торкнеться гір, вони димують.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буду Господеві співати поки життя мого,* псалми співатиму, поки буду жити.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 приємна йому моя пісня;* у Господі я веселитимусь.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з землі щезнуть, і беззаконних більше нехай не буде.* Благослови, душе моя,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</w:t>
      </w:r>
      <w:r w:rsidRPr="00001C06">
        <w:rPr>
          <w:rFonts w:ascii="Times New Roman" w:hAnsi="Times New Roman"/>
          <w:sz w:val="24"/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4. </w:t>
      </w:r>
      <w:r w:rsidRPr="00001C06"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</w:t>
      </w:r>
      <w:r w:rsidRPr="00001C06">
        <w:rPr>
          <w:rFonts w:ascii="Times New Roman" w:hAnsi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</w:t>
      </w:r>
      <w:r w:rsidRPr="00001C06">
        <w:rPr>
          <w:rFonts w:ascii="Times New Roman" w:hAnsi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на глас 2.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Постав, Господи, моїм устам сторожу;* до дверей губ моїх − варту!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(г. 2):</w:t>
      </w:r>
      <w:r w:rsidRPr="00001C06">
        <w:rPr>
          <w:rFonts w:ascii="Times New Roman" w:hAnsi="Times New Roman"/>
          <w:sz w:val="24"/>
          <w:szCs w:val="24"/>
        </w:rPr>
        <w:t xml:space="preserve"> Прийдіть і радіймо з Господом,* розповідаючи про оце таїнство:* перегороду від раю знищено, вогняний меч зникає,* херувим відступає від дерева життя</w:t>
      </w:r>
      <w:r>
        <w:rPr>
          <w:rFonts w:ascii="Times New Roman" w:hAnsi="Times New Roman"/>
          <w:sz w:val="24"/>
          <w:szCs w:val="24"/>
        </w:rPr>
        <w:t>,</w:t>
      </w:r>
      <w:r w:rsidRPr="00001C06">
        <w:rPr>
          <w:rFonts w:ascii="Times New Roman" w:hAnsi="Times New Roman"/>
          <w:sz w:val="24"/>
          <w:szCs w:val="24"/>
        </w:rPr>
        <w:t>* і ми, прогнані з раю задля непослуху, причащаємося райської поживи.* Незмінний образ Отця і відблиск його істоти приймає вигляд слуги;* прийшовши від пречистої матері, він не зазнав жодної зміни.* Бувши правдивим Богом, він зостався тим, чим був,* і приймає те, чим не був, ставши людиною заради чоловіколюб'я.* Тому до нього закличмо:* Народжений з Діви,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Задля імени твого надіюсь на тебе, Господи,* надіється душа моя на слово твоє; надіється душа моя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від святої Діви,* усі просвітилися:* пастухи пригравали, мудреці поклонялися, ангели співали,* Ірод же затривожився, бо появився в тілі Бог,* Спаситель душ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Від ранньої сторожі до ночі* від ранньої сторожі нехай уповає Ізраїль на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Царство твоє, Христе Боже, царство всіх віків,* влада ж твоя від роду до роду,* бо ти прийняв тіло від Святого Духа* і став людиною від Вседіви Марії.* Світлим розсвітом став нам твій прихід, Христе Боже* – світло від світла, сяйво Отця.* Ти просвітив усе створіння і все живуче прославляє тебе,* бо ти − образ слави Отця,* ти той, хто був і завжди є, і засяяв нам від Діви.* Боже, помилуй нас!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Бо в Господа милість і відкуплення велике в нього;* він визволить Ізраїля від усього беззаконня його.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eastAsia="Gungsuh" w:hAnsi="Times New Roman"/>
          <w:sz w:val="24"/>
          <w:szCs w:val="24"/>
        </w:rPr>
        <w:t>Чим тобі, Христе, віддячимось за те,* що ти задля нас з'явився на землі як людина?* Кожне бо створіння, що тобою постало, воздає тобі подяку:* ангели − співання, небо − зорю,* мудреці –дари, пастухи − сповіщення чуда,* земля – вертеп, пустеля – ясла, а ми – Матір-Діву.* Споконвічний Боже, помилуй нас!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color w:val="FF0000"/>
          <w:sz w:val="24"/>
          <w:szCs w:val="24"/>
        </w:rPr>
        <w:t>Псалом 116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Господа всі народи!* Прославляйте його всі люди!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Мудреці, перські царі,* пізнавши відкрито небесного Царя, що на землі народився,* ведені ясною зорею, прийшли у Вифлеєм,* несучи добірні дари: золото, ладан і миро;* побачивши, що у вертепі лежить немовля,* йому вони, впавши ниць, поклонилися.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Велике бо до нас його милосердя, і вірність Господа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Отець змилувався, і Слово тілом стало,* а Діва народила Бога, що став людиною.* Зоря сповіщає, мудреці поклоняються,* пастухи дивуються, створіння ж радується.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Вхід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Диякон: 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а священик мовить потиху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молитву входу:</w:t>
      </w:r>
      <w:r w:rsidRPr="00001C06">
        <w:rPr>
          <w:rFonts w:ascii="Times New Roman" w:hAnsi="Times New Roman"/>
          <w:b/>
          <w:color w:val="000000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Благослови, владико, святий вхід.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благословляє до сходу і каже: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вхід святих твоїх, нині і повсякчас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Премудрість! Прості!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Будьмо уважні!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Премудрість, будьмо уважні!</w:t>
      </w:r>
    </w:p>
    <w:p w:rsidR="005C7201" w:rsidRPr="00001C06" w:rsidRDefault="005C7201" w:rsidP="009B2DE0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Прокімен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Псалом 76 (г. 7)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Хто бог великий, як Бог наш?!* Ти той Бог, що творить чудеса.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Ти показав між народами силу свою.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 xml:space="preserve"> Я сказав: Тепер я розумію, − це зміна волі Всевишнього.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Я згадав діла Господні, бо пригадав усі давні чуда твої.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Промовмо всі з усієї душі і з усієї мислі нашої, промовмо.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u w:val="single"/>
        </w:rPr>
      </w:pPr>
      <w:r w:rsidRPr="00001C06">
        <w:rPr>
          <w:rFonts w:ascii="Times New Roman" w:hAnsi="Times New Roman"/>
          <w:iCs/>
          <w:sz w:val="24"/>
          <w:szCs w:val="24"/>
          <w:u w:val="single"/>
        </w:rPr>
        <w:t>[</w:t>
      </w:r>
      <w:r w:rsidRPr="00001C06">
        <w:rPr>
          <w:rFonts w:ascii="Times New Roman" w:hAnsi="Times New Roman"/>
          <w:sz w:val="24"/>
          <w:szCs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</w:t>
      </w:r>
      <w:r w:rsidRPr="00001C06">
        <w:rPr>
          <w:rFonts w:ascii="Times New Roman" w:hAnsi="Times New Roman"/>
          <w:iCs/>
          <w:sz w:val="24"/>
          <w:szCs w:val="24"/>
          <w:u w:val="single"/>
        </w:rPr>
        <w:t>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гріхів,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sz w:val="24"/>
          <w:szCs w:val="24"/>
        </w:rPr>
        <w:t xml:space="preserve"> Величне і преславне чудо сьогодні здійснюється:* Діва народжує, її ж лоно не зотліває,* Слово приймає тіло* і від Отця не відокремлюється.* Ангели з пастирями славлять і ми з ними співаємо:* Слава на висотах Богові, і на землі мир!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sz w:val="24"/>
          <w:szCs w:val="24"/>
          <w:u w:val="single"/>
        </w:rPr>
        <w:t>Із себе перед зірницею породив я тебе* − клявся Господь і каятися не буде.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3):</w:t>
      </w:r>
      <w:r w:rsidRPr="00001C06">
        <w:rPr>
          <w:rFonts w:ascii="Times New Roman" w:eastAsia="Gungsuh" w:hAnsi="Times New Roman"/>
          <w:sz w:val="24"/>
          <w:szCs w:val="24"/>
        </w:rPr>
        <w:t xml:space="preserve"> Нині Діва родить Творця всіх,* рай приносить вертеп, зоря показує Христа* − сонце для тих, що в темряві.* Мудреці, просвічені вірою, поклоняються з дарами;* пастирі бачать чудо, ангели ж співають, промовляючи:* Слава на висотах Богові!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Сказав Господь Владиці моєму:* Засядь праворуч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Господь Ісус народився у Вифлеємі юдейськім* то зі сходу прийшли мудреці* і поклонилися Богові, що став людиною.* Вони радісно відкрили свої скарби* і принесли йому цінні дари:* чисте золото, як цареві віків;* ладан, як Богові всіх,* і миро безсмертному, як триденному померлому.* Тому, прийдіть усі народи* і поклонімся Народженому, щоб спас душі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sz w:val="24"/>
          <w:szCs w:val="24"/>
        </w:rPr>
        <w:t xml:space="preserve"> У вертепі оселився ти, Христе Боже,* ясла тебе прийняли, пастухи й царі тобі поклонилися.* Тоді здійснилося сповіщення пророче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і ангельські сили здивувались,* виспівуючи і промовляючи:* Слава приходові твоєму, єдиний Чоловіколюбче!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Бо побачили очі мої* спасіння твоє, 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</w:t>
      </w:r>
      <w:r w:rsidRPr="00001C06">
        <w:rPr>
          <w:rFonts w:ascii="Times New Roman" w:hAnsi="Times New Roman"/>
          <w:sz w:val="24"/>
          <w:szCs w:val="24"/>
        </w:rPr>
        <w:t xml:space="preserve">о приготував ти* перед усіма народами.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Світло на просвіту поганам, і славу люду твого, Ізраїля.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13"/>
        <w:widowControl/>
        <w:spacing w:after="120" w:line="20" w:lineRule="atLeast"/>
        <w:rPr>
          <w:rFonts w:ascii="Times New Roman" w:hAnsi="Times New Roman"/>
          <w:i/>
          <w:color w:val="FF0000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Кондак, (г. 6):</w:t>
      </w:r>
      <w:r w:rsidRPr="00001C06">
        <w:rPr>
          <w:rFonts w:ascii="Times New Roman" w:hAnsi="Times New Roman"/>
          <w:sz w:val="24"/>
          <w:szCs w:val="24"/>
        </w:rPr>
        <w:t xml:space="preserve"> Раніш зірниці від Отця без матері роджений* – на землі без отця днесь воплотився з Тебе.* Тим-то звізда благовістує волхвам,* ангели ж із пастирями оспівують несказанне Різдво Твоє, Благодатная.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br w:type="page"/>
      </w:r>
    </w:p>
    <w:p w:rsidR="005C7201" w:rsidRPr="00001C06" w:rsidRDefault="005C7201" w:rsidP="009B2DE0">
      <w:pPr>
        <w:pStyle w:val="Heading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понеділок)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37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вівторок)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62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середу)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87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четвер)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безталанний і конаю змалку,* я перебув страх твій − і умліваю.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102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п'ятницю)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все нутро моє − його святе ім'я.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творить правосуддя,* і суд усім прибитим.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показав Мойсеєві свої дороги,* синам Ізраїля діла свої.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далеко схід від заходу, так віддалив він від нас злочинства наші.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Cs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 xml:space="preserve">Псалом 142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(У суботу й неділю)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Спаси мене, Господи, від ворогів моїх,* бо до тебе прибігаю.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2. </w:t>
      </w:r>
      <w:r w:rsidRPr="00001C06"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3.</w:t>
      </w:r>
      <w:r w:rsidRPr="00001C06">
        <w:rPr>
          <w:rFonts w:ascii="Times New Roman" w:hAnsi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4.</w:t>
      </w:r>
      <w:r w:rsidRPr="00001C06">
        <w:rPr>
          <w:rFonts w:ascii="Times New Roman" w:hAnsi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5.</w:t>
      </w:r>
      <w:r w:rsidRPr="00001C06">
        <w:rPr>
          <w:rFonts w:ascii="Times New Roman" w:hAnsi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6. </w:t>
      </w:r>
      <w:r w:rsidRPr="00001C06">
        <w:rPr>
          <w:rFonts w:ascii="Times New Roman" w:hAnsi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7.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8. </w:t>
      </w:r>
      <w:r w:rsidRPr="00001C06"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9.</w:t>
      </w:r>
      <w:r w:rsidRPr="00001C06">
        <w:rPr>
          <w:rFonts w:ascii="Times New Roman" w:hAnsi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10.</w:t>
      </w:r>
      <w:r w:rsidRPr="00001C06">
        <w:rPr>
          <w:rFonts w:ascii="Times New Roman" w:hAnsi="Times New Roman"/>
          <w:color w:val="000000"/>
          <w:sz w:val="24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color w:val="FF0000"/>
          <w:sz w:val="24"/>
          <w:szCs w:val="24"/>
        </w:rPr>
        <w:t>11. </w:t>
      </w:r>
      <w:r w:rsidRPr="00001C06">
        <w:rPr>
          <w:rFonts w:ascii="Times New Roman" w:hAnsi="Times New Roman"/>
          <w:color w:val="000000"/>
          <w:sz w:val="24"/>
          <w:szCs w:val="24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з висот і спасіння душ наших,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мир всього світу, добрий стан святих Божих Церков і з'єднання всіх,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 чесне пресвітерство, у Христі дияконство, за ввесь причет і людей,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Богом бережений народ наш, за правління і все військо,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місто це (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за село це,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або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добре поліття, за врожай плодів земних і часи мирні,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визволитися нам від усякої скорби, гніву і нужди,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Бог Господь...</w:t>
      </w:r>
      <w:r w:rsidRPr="00001C06">
        <w:rPr>
          <w:rFonts w:ascii="Times New Roman" w:hAnsi="Times New Roman"/>
          <w:i/>
          <w:color w:val="FF0000"/>
          <w:sz w:val="24"/>
        </w:rPr>
        <w:t xml:space="preserve"> (Пс. 117), глас 4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 w:rsidRPr="00001C06">
        <w:rPr>
          <w:rFonts w:ascii="Times New Roman" w:hAnsi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Тропарі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Слава: І нині: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Твоя влада і Твоє єсть царство і сила, і слава Отця, і Сина, і Святого Духа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1, подібний: Воїни, які стерегли):</w:t>
      </w:r>
      <w:r w:rsidRPr="00001C06">
        <w:rPr>
          <w:rFonts w:ascii="Times New Roman" w:hAnsi="Times New Roman"/>
          <w:sz w:val="24"/>
          <w:szCs w:val="24"/>
        </w:rPr>
        <w:t xml:space="preserve"> Довготерпеливий Спасе! Задля нас ти, як немовлятко,* добровільно поклався в безсловесні ясла,* і пастирі з ангелами заспівали тобі, кликнувши:* Слава й хвала на землі народженому Христові – Богові нашому,* що обожив людську природу!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</w:t>
      </w: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благий і Чоловіколюбець Бог єси і Тобі славу возсилаємо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3, подібний: Красотою твого):</w:t>
      </w:r>
      <w:r w:rsidRPr="00001C06">
        <w:rPr>
          <w:rFonts w:ascii="Times New Roman" w:eastAsia="Gungsuh" w:hAnsi="Times New Roman"/>
          <w:sz w:val="24"/>
          <w:szCs w:val="24"/>
        </w:rPr>
        <w:t xml:space="preserve"> Богородице, ти носила в лоні споконвічного* і неосяжного, єдиносущного з невидимим Отцем,* єдине і нескладне в Тройці Божество.* Засяяла в світі твоя благодать, Всехвальна,* тому безперестанно кличемо:* Радуйся, Мати − чиста діво!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 і нині</w:t>
      </w:r>
      <w:r w:rsidRPr="00001C06">
        <w:rPr>
          <w:rFonts w:ascii="Times New Roman" w:hAnsi="Times New Roman"/>
          <w:sz w:val="24"/>
          <w:szCs w:val="24"/>
        </w:rPr>
        <w:t>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той же</w:t>
      </w:r>
      <w:r w:rsidRPr="00001C06">
        <w:rPr>
          <w:rFonts w:ascii="Times New Roman" w:hAnsi="Times New Roman"/>
          <w:sz w:val="24"/>
          <w:szCs w:val="24"/>
        </w:rPr>
        <w:t xml:space="preserve">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Псалом 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Після 50-го псалма співаємо: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від Діви.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Все сьогодні</w:t>
      </w:r>
      <w:r>
        <w:rPr>
          <w:rFonts w:ascii="Times New Roman" w:hAnsi="Times New Roman"/>
          <w:sz w:val="24"/>
          <w:szCs w:val="24"/>
        </w:rPr>
        <w:t>*</w:t>
      </w:r>
      <w:r w:rsidRPr="00001C06">
        <w:rPr>
          <w:rFonts w:ascii="Times New Roman" w:hAnsi="Times New Roman"/>
          <w:sz w:val="24"/>
          <w:szCs w:val="24"/>
        </w:rPr>
        <w:t xml:space="preserve"> сповнилося ра­дістю,* – Христос народився в Вифлеємі.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6):</w:t>
      </w:r>
      <w:r w:rsidRPr="00001C06">
        <w:rPr>
          <w:rFonts w:ascii="Times New Roman" w:hAnsi="Times New Roman"/>
          <w:sz w:val="24"/>
          <w:szCs w:val="24"/>
        </w:rPr>
        <w:t xml:space="preserve"> Слава на висотах Богові і на землі мир!* Сьогодні Вифлеєм приймає того, хто повсякчас сидить з Отцем;* сьогодні ангели народжене Дитятко, як Бога, прославляють:* Слава во вишніх Богу,* і на землі мир, в людях благовоління!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Єктенія: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đ³ă ơđèṇ̃èÿ́н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 w:rsidRPr="00001C06">
        <w:rPr>
          <w:rFonts w:ascii="Times New Roman" w:hAnsi="Times New Roman"/>
          <w:sz w:val="24"/>
          <w:szCs w:val="24"/>
        </w:rPr>
        <w:t xml:space="preserve">, і свято́го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(ім’я, що його́ пам’ять світло зве́ршуємо)</w:t>
      </w:r>
      <w:r w:rsidRPr="00001C06">
        <w:rPr>
          <w:rFonts w:ascii="Times New Roman" w:hAnsi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(12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Канон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1</w:t>
      </w:r>
      <w:r w:rsidRPr="00001C06">
        <w:rPr>
          <w:rFonts w:ascii="Times New Roman" w:hAnsi="Times New Roman"/>
          <w:color w:val="FF0000"/>
          <w:sz w:val="24"/>
          <w:szCs w:val="24"/>
        </w:rPr>
        <w:t>: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eastAsia="Gungsuh" w:hAnsi="Times New Roman"/>
          <w:b/>
          <w:sz w:val="24"/>
          <w:szCs w:val="24"/>
        </w:rPr>
        <w:t>Христос народжується – славте!* Христос із небес – зустрічайте!* Христос на землі − бадьортеся!* Співай Господеві, вся земле,* і весело заспівайте, люди,* бо він прославився!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Зруйнованого переступом, на образ Божий сотвореного, що став повністю підлеглий тлінню, відпав від кращого, Божественного життя, – знову відбудовує мудрий Будівничий, славно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Бачачи, що погибає людина, яку Він Своїми руками сотворив, Творець, приклонивши Небеса, сходить і приймає всю її істоту, істинно воплотившись від Божественної, Чистої Діви;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Мудрість, Слово і Сила, Сущий Син і відблиск Отчий – Христос Бог скрито від сил – всіх тих, що понад світом, і всіх тих, що на землі, вочоловічившися, знову нас придбав, Він бо прославився.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3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Споконвічно від Отця народженому нетлінно Синові,* що в останній час безсіменно від Діви тілом народився, Христу Богові, закличмо:* Святий ти, Господи,* що збільшив нашу славу!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Адам, узятий з праху, причасний вищому Подихові, але до погибелі приваблений оманою жони, бачачи від жони Христа, взиває: «Ти, що ради мене подібним до мене став, свят єси, Господи!»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став співобразний нікчемному єству із глини, розчинившись у ньому, Христе, і причасністю найслабшій плоті уділив їй від Божественної природи, Ти, що смертним став – і зостався Богом, і возніс ріг наш, свят єси,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Веселися, Вифлеєме, князів Юди царственний граде: бо Пастир Ізраїля, Той, Хто на раменах Херувимів, Христос явно з тебе вийшов і, вознісши ріг наш, над усіма воцарився.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0" w:name="_Hlk62566339"/>
      <w:r w:rsidRPr="00001C06">
        <w:rPr>
          <w:rFonts w:ascii="Times New Roman" w:hAnsi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bookmarkEnd w:id="0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001C06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Іпакой, (г. 8):</w:t>
      </w:r>
    </w:p>
    <w:p w:rsidR="005C7201" w:rsidRPr="00001C06" w:rsidRDefault="005C7201" w:rsidP="009B2DE0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Первоплід народів небо Тобі принесло, Младенцеві, лежачому в яслах, звіздою волхвів призвавши. І вразили їх не скипетри і престоли, а крайня вбогість. Бо що гірше від печери? І що смиренніше від пелен? Але в них засяяло Божества Твого багатство; Господи,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4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Паростком з Єссеєвого кореня і квітом від нього став ти, Христе,* коли від Діви, хвальний, народився:* від гори, гаєм покритої, прийшов ти, безтілесний і Бог,* тіло прийнявши від тієї, що мужа не знала.*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Ти, Кого в древності Яків прорік Очікуванням народів, Христе, від коліна Юди возсіяв єси, і силу Дамаскову та здобич </w:t>
      </w:r>
      <w:r>
        <w:rPr>
          <w:rFonts w:ascii="Times New Roman" w:hAnsi="Times New Roman"/>
          <w:sz w:val="24"/>
          <w:szCs w:val="24"/>
        </w:rPr>
        <w:t>с</w:t>
      </w:r>
      <w:r w:rsidRPr="00001C06">
        <w:rPr>
          <w:rFonts w:ascii="Times New Roman" w:hAnsi="Times New Roman"/>
          <w:sz w:val="24"/>
          <w:szCs w:val="24"/>
        </w:rPr>
        <w:t>амарійську прийшов відняти, оману змінивши на віру боговгодну.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Возсіявши зорею від Якова, Владико, Ти сповнив радости втаємничених у слова древнього волхва Валаама, мудрих зореспоглядальників, приведених до Тебе як первоплоди народів; і прийняв єси відкрито їх, що дари приємні Тобі приносили.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Зійшов єси в дівоче лоно, як дощ на руно, Христе, і як краплі, що капають на землю. Е</w:t>
      </w:r>
      <w:r>
        <w:rPr>
          <w:rFonts w:ascii="Times New Roman" w:hAnsi="Times New Roman"/>
          <w:sz w:val="24"/>
          <w:szCs w:val="24"/>
        </w:rPr>
        <w:t>ф</w:t>
      </w:r>
      <w:r w:rsidRPr="00001C06">
        <w:rPr>
          <w:rFonts w:ascii="Times New Roman" w:hAnsi="Times New Roman"/>
          <w:sz w:val="24"/>
          <w:szCs w:val="24"/>
        </w:rPr>
        <w:t>іопи і Тарсійці, як і Аравійські острови, Сава і всі володарі землі Мідян припали до Тебе, Спасе. Слава силі Твоїй, Господи!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5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Як Бог миру й Отець щедрот,* ти послав до нас ангела великої своєї ради,* що спокій подає нам.* Тому ми, наставлені до світла богорозуміння,* з ночі до ранку чуваючи,* славословимо тебе, Чоловіколюбче.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Підкорившись повелінню Кесаря, в раби Ти записався, і нас, рабів ворога і гріха, визволив. У всьому ж зубожівши, Христе, щоб стати, як ми, Ти створеного з праху – богом учинив єднанням оцим і сопричастям.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Ось Діва, – як сказано в древності, – зачавши в утробі, породила Бога, що вочоловічився, і зостається Дівою; через Неї примирившись із Богом, ми, грішні, справді істинну Богородицю з вірою оспіваймо.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6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Йону, як дитину,* з утроби своєї викинув морський звір, якого він прийняв;* а Слово Боже, що вселилося в Діві і тіло прийняло,* вийшло з неї,* залишивши її нетлінною.* Само ж бо воно нетлінне,* то й нетлінною зберегло ту, яка його народила.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Прийшов, воплотившись, Христос Бог наш, Якого Отець із лона перед зірницею зроджує; і Той, Хто тримає повіддя Пречистих Сил, в ясла скоту безсловесного покладається, і пеленами повивається, щоб розірвати густо сплетені пута прогрішень.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 w:rsidRPr="00001C06">
        <w:rPr>
          <w:rFonts w:ascii="Times New Roman" w:hAnsi="Times New Roman"/>
          <w:sz w:val="24"/>
          <w:szCs w:val="24"/>
        </w:rPr>
        <w:t>Юне Дитя з Адамового єства – Син народжений і вірним даний; Він же майбутнього віку Отець і Князь, і нарікається Великої Ради Ангелом; Він єсть Бог кріпкий і тримає у владі все творіння.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pStyle w:val="Style5"/>
        <w:widowControl/>
        <w:spacing w:after="120" w:line="20" w:lineRule="atLeast"/>
        <w:ind w:firstLine="0"/>
        <w:rPr>
          <w:rFonts w:ascii="Times New Roman" w:hAnsi="Times New Roman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3):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Діва днесь преістотного родить* і земля вертеп неприступному приносить.* Ангели з пастирями славословлять,* а волхви зо звіздою подорожують,* бо ради нас родилося Дитя мале – превічний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Ікос: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Вифлеєм відкрив Едем, прийдіте, побачмо; насолоду потаємно здобули ми; прийдіте, приймімо райські радощі всередині вертепу. Там явився Корінь незрошений, що зрощує відпущення; там знайшовся Колодязь некопаний, з Якого Давид напитися в древності запрагнув; там Діва, зродивши Младенця, зразу втамувала спрагу Адамову і Давидову. Ради того поспішім туди, де родилося Дитя мале – Предвічний Бог.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7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Юнаки, що виховані були у побожності,* безбожного наказу не послухались,* ані погроз вогнем не злякалися,* але серед полум'я співали:* Боже батьків, ти благословенний.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Пастухи, що в полі перебували, отримали вражаюче явління світла; слава бо Господня осяяла їх, і Ангел кликнув: «Хвалу співайте, бо родився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Зненацька, зо словом Ангела Небесні Воїнства візвали: «Слава Богу во вишніх, на землі мир, серед людей благовоління: возсіяв Христос! 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b/>
          <w:bCs/>
          <w:sz w:val="24"/>
          <w:szCs w:val="24"/>
          <w:lang w:eastAsia="en-AU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 xml:space="preserve">«Що то за мова? – сказали пастухи, – </w:t>
      </w:r>
      <w:r w:rsidRPr="00001C06">
        <w:rPr>
          <w:rFonts w:ascii="Times New Roman" w:hAnsi="Times New Roman"/>
          <w:sz w:val="24"/>
          <w:szCs w:val="24"/>
        </w:rPr>
        <w:t>Ходімо, подивімося на те, що сталося, на Божественного Христа». А як дісталися до Вифлеєму, то з Родителькою поклонилися, виспівуючи: «Отців Боже, благословен єси!»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Ірмос 8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b/>
          <w:sz w:val="24"/>
          <w:szCs w:val="24"/>
        </w:rPr>
        <w:t>Образом незбагненного чуда була росоносна піч,* бо, як вона не спалила юнаків,* так і вогонь Божества не спалив Діви,* що у її лоно ввійшов.* Тому голосно заспіваймо:* Всі створіння нехай благословляють Господа і величають його повіки!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Тягне дочка ваві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лонська полонених отроків Давидових до себе, та сама своїх дітей – волхвів з дарами посилає благати Давидову Дочку, що прийняла в Себе Бога.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Стих:</w:t>
      </w:r>
      <w:r w:rsidRPr="00001C06">
        <w:rPr>
          <w:rFonts w:ascii="Times New Roman" w:hAnsi="Times New Roman"/>
          <w:i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  <w:u w:val="single"/>
        </w:rPr>
        <w:t>Слава, Господи, святому Різдву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Скорбота відхилила арфи, щоб не супроводили пісень, бо не співали на чужині діти Сіону; та руйнує всю облуду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лону і музичну симфонію його Христос, що возсіяв із Вифлеєму. Тому вознесімо піснеспів: «Хай благословляє все творіння Господа і превозносить по всі віки!»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</w:pPr>
      <w:r w:rsidRPr="00001C06"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Благословім Отця і Сина і Святого Духа Господа, нині і повсякчас, і на віки віків. Амінь</w:t>
      </w:r>
      <w:r>
        <w:rPr>
          <w:rFonts w:ascii="Times New Roman" w:hAnsi="Times New Roman"/>
          <w:b/>
          <w:bCs/>
          <w:color w:val="000000"/>
          <w:sz w:val="24"/>
          <w:szCs w:val="24"/>
          <w:lang w:eastAsia="en-AU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Захопив Вав</w:t>
      </w:r>
      <w:r>
        <w:rPr>
          <w:rFonts w:ascii="Times New Roman" w:hAnsi="Times New Roman"/>
          <w:sz w:val="24"/>
          <w:szCs w:val="24"/>
        </w:rPr>
        <w:t>и</w:t>
      </w:r>
      <w:r w:rsidRPr="00001C06">
        <w:rPr>
          <w:rFonts w:ascii="Times New Roman" w:hAnsi="Times New Roman"/>
          <w:sz w:val="24"/>
          <w:szCs w:val="24"/>
        </w:rPr>
        <w:t>лон здобич і загарбане багатство Сіонського царства, а Христос тягне в Сіон скарби його і царів-зорезнавців, звіздою на путь наставляючи. Тому вознесімо піснеспів: «Хай благословляє все творіння Господа і превозносить по всі віки!»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:rsidR="005C7201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</w:t>
      </w:r>
      <w:r w:rsidRPr="00001C06">
        <w:rPr>
          <w:rFonts w:ascii="Times New Roman" w:hAnsi="Times New Roman"/>
          <w:color w:val="000000"/>
          <w:sz w:val="24"/>
          <w:szCs w:val="24"/>
        </w:rPr>
        <w:t>огородицю і Матір Світла піснями звеличаймо.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</w:p>
    <w:p w:rsidR="005C7201" w:rsidRPr="009309C0" w:rsidRDefault="005C7201" w:rsidP="00915BCA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9309C0">
        <w:rPr>
          <w:rFonts w:ascii="Times New Roman" w:hAnsi="Times New Roman"/>
          <w:b/>
          <w:i/>
          <w:color w:val="FF0000"/>
          <w:sz w:val="24"/>
        </w:rPr>
        <w:t>Пісня 9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Заспів</w:t>
      </w:r>
      <w:r w:rsidRPr="009309C0">
        <w:rPr>
          <w:rFonts w:ascii="Times New Roman" w:hAnsi="Times New Roman"/>
          <w:color w:val="FF0000"/>
          <w:sz w:val="24"/>
          <w:szCs w:val="24"/>
        </w:rPr>
        <w:t>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чеснішу і славнішу від небесних воїнств Діву, пречисту Богородицю.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Ірмос</w:t>
      </w:r>
      <w:r w:rsidRPr="009309C0">
        <w:rPr>
          <w:rFonts w:ascii="Times New Roman" w:hAnsi="Times New Roman"/>
          <w:color w:val="FF0000"/>
          <w:sz w:val="24"/>
          <w:szCs w:val="24"/>
        </w:rPr>
        <w:t> </w:t>
      </w:r>
      <w:r w:rsidRPr="009309C0">
        <w:rPr>
          <w:rFonts w:ascii="Times New Roman" w:hAnsi="Times New Roman"/>
          <w:i/>
          <w:color w:val="FF0000"/>
          <w:sz w:val="24"/>
          <w:szCs w:val="24"/>
        </w:rPr>
        <w:t>(г. 1):</w:t>
      </w:r>
      <w:r w:rsidRPr="009309C0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9309C0">
        <w:rPr>
          <w:rFonts w:ascii="Times New Roman" w:eastAsia="Gungsuh" w:hAnsi="Times New Roman"/>
          <w:b/>
          <w:sz w:val="24"/>
          <w:szCs w:val="24"/>
        </w:rPr>
        <w:t>Таїнство бачу я дивне й преславне:* небом стає вертеп,* престолом херувимським – Діва, оселею − ясла, в яких лежить неосяжний Христос Бог.* Його, оспівуючи, величаємо!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од Діви плоттю народженого.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 xml:space="preserve">Величай, душе моя, у вертепі народженого Царя – Христа. 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Бачачи незвичайний рух незнаної нової зорі, що недавно засяяла сильніше від світил небесних, збагнули волхви, що на землі родився Христос Цар у Вифлеємі на спасіння наше.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Бога, що од волхвів поклоніння прийняв.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звіздою волхвам Сповіщеного.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«Де новонароджене Дитя</w:t>
      </w:r>
      <w:r>
        <w:rPr>
          <w:rFonts w:ascii="Times New Roman" w:hAnsi="Times New Roman"/>
          <w:sz w:val="24"/>
          <w:szCs w:val="24"/>
        </w:rPr>
        <w:t xml:space="preserve">, – питали волхви, – </w:t>
      </w:r>
      <w:r w:rsidRPr="009309C0">
        <w:rPr>
          <w:rFonts w:ascii="Times New Roman" w:hAnsi="Times New Roman"/>
          <w:sz w:val="24"/>
          <w:szCs w:val="24"/>
        </w:rPr>
        <w:t>Цар, Чия звізда явилася? Бо ми Йому поклонитися прийшли». Тоді одержимий Ірод-богоборець тривожився і Христа вбити замишляв.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Величай, душе моя, Чистую Діву і Єдину Богородицю, що зродила Христа Царя.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9309C0"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 w:rsidRPr="009309C0">
        <w:rPr>
          <w:rFonts w:ascii="Times New Roman" w:hAnsi="Times New Roman"/>
          <w:sz w:val="24"/>
          <w:szCs w:val="24"/>
        </w:rPr>
        <w:t xml:space="preserve"> </w:t>
      </w:r>
      <w:r w:rsidRPr="009309C0">
        <w:rPr>
          <w:rFonts w:ascii="Times New Roman" w:hAnsi="Times New Roman"/>
          <w:sz w:val="24"/>
          <w:szCs w:val="24"/>
          <w:u w:val="single"/>
        </w:rPr>
        <w:t>Волхви і пастирі прийшли поклонитися Христу, що народився в Вифлеємі-граді.</w:t>
      </w:r>
    </w:p>
    <w:p w:rsidR="005C7201" w:rsidRPr="009309C0" w:rsidRDefault="005C7201" w:rsidP="00915BCA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9309C0">
        <w:rPr>
          <w:rFonts w:ascii="Times New Roman" w:hAnsi="Times New Roman"/>
          <w:sz w:val="24"/>
          <w:szCs w:val="24"/>
        </w:rPr>
        <w:t>Точно вивідав Ірод час зорі, під проводом якої волхви в Вифлеємі поклоняються Христу з дарами; нею ж ведені до своєї вітчизни, вони лютого дітовбивцю зоставили осміяним.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iCs/>
          <w:color w:val="FF0000"/>
          <w:sz w:val="24"/>
          <w:szCs w:val="24"/>
        </w:rPr>
        <w:t>Священик: </w:t>
      </w:r>
      <w:r w:rsidRPr="00001C06"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001C06"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rPr>
          <w:rStyle w:val="FontStyle22"/>
          <w:rFonts w:ascii="Times New Roman" w:hAnsi="Times New Roman" w:cs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</w:rPr>
      </w:pPr>
      <w:r w:rsidRPr="00001C06">
        <w:rPr>
          <w:rStyle w:val="FontStyle23"/>
          <w:rFonts w:ascii="Times New Roman" w:hAnsi="Times New Roman" w:cs="Times New Roman"/>
          <w:b/>
          <w:color w:val="FF0000"/>
          <w:sz w:val="24"/>
          <w:szCs w:val="24"/>
        </w:rPr>
        <w:t>Світильний</w:t>
      </w:r>
      <w:r w:rsidRPr="00001C06">
        <w:rPr>
          <w:rStyle w:val="FontStyle23"/>
          <w:rFonts w:ascii="Times New Roman" w:hAnsi="Times New Roman" w:cs="Times New Roman"/>
          <w:color w:val="FF0000"/>
          <w:sz w:val="24"/>
          <w:szCs w:val="24"/>
        </w:rPr>
        <w:t>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Завітав до нас з неба Спаситель наш:* Схід із сходу.* І ми, що перебували в тіні й темряві,* знайшли істину,* бо від Діви народився Господь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iCs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:rsidR="005C7201" w:rsidRPr="00001C06" w:rsidRDefault="005C7201" w:rsidP="009B2DE0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Два перших стихи </w:t>
      </w: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хвалитних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 на глас 4: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− сонце й місяцю,* хваліте його, всі ясні зорі.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:rsidR="005C7201" w:rsidRPr="00001C06" w:rsidRDefault="005C7201" w:rsidP="009B2DE0">
      <w:pPr>
        <w:spacing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Стихири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 4):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Веселіться праведні, радійте небеса,* тремтіть радісно гори, бо народився Христос!* Сидить Діва, до херувимів подібна,* і тримає у своїх обіймах Бога Слово, що стало тілом.* Пастирі подивляють Народженого,* мудреці володареві приносять дари,* ангели ж співають:* Неосяжний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Богородице Діво, що породила Спаса!* Ти знищила первісне прокляття Єви,* бо стала Матір'ю того, хто є вподобанням Отця,* тримаючи в обіймах воплочене Боже Слово.* Це тайна незбагненна,* яку ми єдиною вірою всі звеличуємо, проголошуючи з тобою:* Невимовний Господи, –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 w:rsidRPr="00001C06">
        <w:rPr>
          <w:rFonts w:ascii="Times New Roman" w:hAnsi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Прийдіть, прославмо Матір Спасителя,* що й після Різдва залишилась Дівою!* Радуйся, духовний городе Царя і Бога,* в якому Христос, живши, довершив спасіння.* З Гавриїлом оспівуймо, з пастирями прославляймо, кажучи:* Богородице, моли того, що від тебе прийняв тіло,* щоб ми спаслися.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</w:rPr>
      </w:pPr>
      <w:r w:rsidRPr="00001C06">
        <w:rPr>
          <w:rFonts w:ascii="Times New Roman" w:hAnsi="Times New Roman"/>
          <w:b/>
          <w:sz w:val="24"/>
          <w:szCs w:val="24"/>
        </w:rPr>
        <w:t>Слава</w:t>
      </w:r>
      <w:r>
        <w:rPr>
          <w:rFonts w:ascii="Times New Roman" w:hAnsi="Times New Roman"/>
          <w:b/>
          <w:sz w:val="24"/>
          <w:szCs w:val="24"/>
        </w:rPr>
        <w:t>:</w:t>
      </w:r>
      <w:r w:rsidRPr="00001C06">
        <w:rPr>
          <w:rFonts w:ascii="Times New Roman" w:hAnsi="Times New Roman"/>
          <w:b/>
          <w:sz w:val="24"/>
          <w:szCs w:val="24"/>
        </w:rPr>
        <w:t xml:space="preserve"> І нині</w:t>
      </w:r>
      <w:r w:rsidRPr="00001C06"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(г. 2):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Сьогодні Христос народжується у Вифлеємі від Діви,* сьогодні Безпочатковий починається і Слово стає тілом;* небесні сили радіють і земля з людьми веселиться;* мудреці Владиці дари приносять і пастирі подивляють Народженого.* Ми ж раз у раз виголошуємо:* Слава во вишніх Богу,* і на землі мир,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Велике славослов'я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r w:rsidRPr="00001C06">
        <w:rPr>
          <w:rFonts w:ascii="Times New Roman" w:hAnsi="Times New Roman"/>
          <w:sz w:val="24"/>
          <w:szCs w:val="24"/>
          <w:u w:val="single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000000"/>
          <w:sz w:val="24"/>
          <w:szCs w:val="24"/>
        </w:rPr>
        <w:t xml:space="preserve"> Слава Тобі, що Світло нам показав! 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i/>
          <w:color w:val="00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во вишніх Богу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і на землі мир</w:t>
      </w:r>
      <w:r>
        <w:rPr>
          <w:rFonts w:ascii="Times New Roman" w:hAnsi="Times New Roman"/>
          <w:sz w:val="24"/>
          <w:szCs w:val="24"/>
        </w:rPr>
        <w:t>,*</w:t>
      </w:r>
      <w:r w:rsidRPr="00001C06">
        <w:rPr>
          <w:rFonts w:ascii="Times New Roman" w:hAnsi="Times New Roman"/>
          <w:sz w:val="24"/>
          <w:szCs w:val="24"/>
        </w:rPr>
        <w:t xml:space="preserve"> в людях благовоління.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береш гріхи світу,* прийми нашу молитву.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Слава Отцю, і Сину, і Святому Духові. І нині і повсякчас, і на віки віків.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Святий Боже, святий Кріпкий, святий Безсмертний, помилуй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Тропар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(г. 4):</w:t>
      </w:r>
      <w:r w:rsidRPr="00001C06">
        <w:rPr>
          <w:rFonts w:ascii="Times New Roman" w:hAnsi="Times New Roman"/>
          <w:sz w:val="24"/>
          <w:szCs w:val="24"/>
        </w:rPr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і за боголюбивого Єпископа нашого Кир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,</w:t>
      </w:r>
      <w:r>
        <w:rPr>
          <w:rFonts w:ascii="Times New Roman" w:hAnsi="Times New Roman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[і за всечесніших отців наших Протоархимандрита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Архимандрита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, Протоігумена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 xml:space="preserve"> й Ігумена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(ім'я)</w:t>
      </w:r>
      <w:r w:rsidRPr="00001C06">
        <w:rPr>
          <w:rFonts w:ascii="Times New Roman" w:hAnsi="Times New Roman"/>
          <w:sz w:val="24"/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3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</w:rPr>
      </w:pPr>
      <w:r w:rsidRPr="00001C06"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Господи, помилуй.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Прощення і відпущення гріхів і прогрішень наших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Доброго і пожиточного для душ наших і миру для світу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Осталий час життя нашого в мирі й покаянні скінчити у Господа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Подай, Господи</w:t>
      </w:r>
      <w:r w:rsidRPr="00001C06">
        <w:rPr>
          <w:rFonts w:ascii="Times New Roman" w:hAnsi="Times New Roman"/>
          <w:i/>
          <w:sz w:val="24"/>
          <w:szCs w:val="24"/>
        </w:rPr>
        <w:t>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  <w:u w:val="single"/>
        </w:rPr>
      </w:pPr>
      <w:bookmarkStart w:id="1" w:name="_Hlk61258389"/>
      <w:r w:rsidRPr="00001C06"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"/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Мир всім.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І духові твоєму.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Тобі, Господи.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 читає молитву:</w:t>
      </w:r>
      <w:r w:rsidRPr="00001C06">
        <w:rPr>
          <w:rFonts w:ascii="Times New Roman" w:hAnsi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Виголошення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: </w:t>
      </w:r>
      <w:r w:rsidRPr="00001C06">
        <w:rPr>
          <w:rFonts w:ascii="Times New Roman" w:hAnsi="Times New Roman"/>
          <w:sz w:val="24"/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</w:p>
    <w:p w:rsidR="005C7201" w:rsidRPr="00001C06" w:rsidRDefault="005C7201" w:rsidP="009B2DE0">
      <w:pPr>
        <w:pStyle w:val="Heading2"/>
        <w:spacing w:before="0" w:after="120" w:line="20" w:lineRule="atLeast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 w:rsidRPr="00001C06">
        <w:rPr>
          <w:rFonts w:ascii="Times New Roman" w:hAnsi="Times New Roman"/>
          <w:b/>
          <w:i/>
          <w:color w:val="FF0000"/>
          <w:sz w:val="24"/>
          <w:szCs w:val="24"/>
        </w:rPr>
        <w:t>Великий відпуст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sz w:val="24"/>
          <w:szCs w:val="24"/>
        </w:rPr>
        <w:t>Премудрість.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 Утверди, Боже, святу православну віру на віки віків.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Пресвята Богородице, спаси нас.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Слава тобі, Христе Боже, надіє наша, слава тобі!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(3 р.)</w:t>
      </w:r>
      <w:r w:rsidRPr="00001C06">
        <w:rPr>
          <w:rFonts w:ascii="Times New Roman" w:hAnsi="Times New Roman"/>
          <w:i/>
          <w:sz w:val="24"/>
          <w:szCs w:val="24"/>
        </w:rPr>
        <w:t>.</w:t>
      </w:r>
      <w:r w:rsidRPr="00001C06">
        <w:rPr>
          <w:rFonts w:ascii="Times New Roman" w:hAnsi="Times New Roman"/>
          <w:sz w:val="24"/>
          <w:szCs w:val="24"/>
        </w:rPr>
        <w:t xml:space="preserve"> Благослови.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Священик:</w:t>
      </w:r>
      <w:r w:rsidRPr="00001C06">
        <w:rPr>
          <w:rFonts w:ascii="Times New Roman" w:hAnsi="Times New Roman"/>
          <w:sz w:val="24"/>
          <w:szCs w:val="24"/>
        </w:rPr>
        <w:t xml:space="preserve"> Христос, істинний Бог наш, що народився в вертепі у Вифлеємі Юдейському і дав себе покласти у ясла спасіння нашого ради, молитвами пречистої своєї Матері, якої Собор днесь святкуємо, і святого священномученика Євтимія, єпископа Сардійського, і святого </w:t>
      </w:r>
      <w:r w:rsidRPr="00001C06">
        <w:rPr>
          <w:rFonts w:ascii="Times New Roman" w:hAnsi="Times New Roman"/>
          <w:i/>
          <w:color w:val="FF0000"/>
          <w:sz w:val="24"/>
          <w:szCs w:val="24"/>
        </w:rPr>
        <w:t>(ім'я, якого є храм)</w:t>
      </w:r>
      <w:r w:rsidRPr="00001C06">
        <w:rPr>
          <w:rFonts w:ascii="Times New Roman" w:hAnsi="Times New Roman"/>
          <w:sz w:val="24"/>
          <w:szCs w:val="24"/>
        </w:rPr>
        <w:t>, і всіх святих, помилує і спасе нас, як благий і чоловіколюбець.</w:t>
      </w:r>
    </w:p>
    <w:p w:rsidR="005C7201" w:rsidRPr="00001C06" w:rsidRDefault="005C7201" w:rsidP="009B2DE0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 w:rsidRPr="00001C06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001C06">
        <w:rPr>
          <w:rFonts w:ascii="Times New Roman" w:hAnsi="Times New Roman"/>
          <w:color w:val="FF0000"/>
          <w:sz w:val="24"/>
          <w:szCs w:val="24"/>
        </w:rPr>
        <w:t xml:space="preserve"> </w:t>
      </w:r>
      <w:r w:rsidRPr="00001C06">
        <w:rPr>
          <w:rFonts w:ascii="Times New Roman" w:hAnsi="Times New Roman"/>
          <w:sz w:val="24"/>
          <w:szCs w:val="24"/>
        </w:rPr>
        <w:t>Амінь.</w:t>
      </w:r>
    </w:p>
    <w:sectPr w:rsidR="005C7201" w:rsidRPr="00001C06" w:rsidSect="000A068E">
      <w:pgSz w:w="11906" w:h="16838"/>
      <w:pgMar w:top="1134" w:right="850" w:bottom="1134" w:left="1701" w:header="708" w:footer="708" w:gutter="0"/>
      <w:cols w:space="708"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C7201" w:rsidRDefault="005C7201" w:rsidP="0049740B">
      <w:r>
        <w:separator/>
      </w:r>
    </w:p>
  </w:endnote>
  <w:endnote w:type="continuationSeparator" w:id="0">
    <w:p w:rsidR="005C7201" w:rsidRDefault="005C7201" w:rsidP="004974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PeterCyr">
    <w:altName w:val="Times New Roman"/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Calibri Light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ucida Grande CY">
    <w:panose1 w:val="00000000000000000000"/>
    <w:charset w:val="59"/>
    <w:family w:val="auto"/>
    <w:notTrueType/>
    <w:pitch w:val="variable"/>
    <w:sig w:usb0="00000001" w:usb1="00000000" w:usb2="00000000" w:usb3="00000000" w:csb0="00000000" w:csb1="00000000"/>
  </w:font>
  <w:font w:name="Gungsuh">
    <w:altName w:val="Times New Roman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C7201" w:rsidRDefault="005C7201" w:rsidP="0049740B">
      <w:r>
        <w:separator/>
      </w:r>
    </w:p>
  </w:footnote>
  <w:footnote w:type="continuationSeparator" w:id="0">
    <w:p w:rsidR="005C7201" w:rsidRDefault="005C7201" w:rsidP="0049740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154B4"/>
    <w:rsid w:val="00001C06"/>
    <w:rsid w:val="00012BEC"/>
    <w:rsid w:val="000418F8"/>
    <w:rsid w:val="0005073D"/>
    <w:rsid w:val="00062353"/>
    <w:rsid w:val="00064FBF"/>
    <w:rsid w:val="00074999"/>
    <w:rsid w:val="000A068E"/>
    <w:rsid w:val="000A5090"/>
    <w:rsid w:val="000C142D"/>
    <w:rsid w:val="000F1744"/>
    <w:rsid w:val="00197179"/>
    <w:rsid w:val="001A384D"/>
    <w:rsid w:val="001C14AC"/>
    <w:rsid w:val="001E4872"/>
    <w:rsid w:val="00206134"/>
    <w:rsid w:val="002376B8"/>
    <w:rsid w:val="00247841"/>
    <w:rsid w:val="00250E49"/>
    <w:rsid w:val="0027275B"/>
    <w:rsid w:val="002867B7"/>
    <w:rsid w:val="002937DC"/>
    <w:rsid w:val="0029731D"/>
    <w:rsid w:val="002A78C6"/>
    <w:rsid w:val="002C2B09"/>
    <w:rsid w:val="00302B55"/>
    <w:rsid w:val="00306064"/>
    <w:rsid w:val="00311034"/>
    <w:rsid w:val="0031340E"/>
    <w:rsid w:val="00326423"/>
    <w:rsid w:val="003301A6"/>
    <w:rsid w:val="00345EFC"/>
    <w:rsid w:val="00350BEC"/>
    <w:rsid w:val="003A0DB3"/>
    <w:rsid w:val="003A7289"/>
    <w:rsid w:val="003B2292"/>
    <w:rsid w:val="003E1C25"/>
    <w:rsid w:val="003E77BC"/>
    <w:rsid w:val="00407A6C"/>
    <w:rsid w:val="004114A1"/>
    <w:rsid w:val="00432E98"/>
    <w:rsid w:val="00451D09"/>
    <w:rsid w:val="004841CA"/>
    <w:rsid w:val="0049740B"/>
    <w:rsid w:val="004D32E4"/>
    <w:rsid w:val="004E1BB1"/>
    <w:rsid w:val="0053270A"/>
    <w:rsid w:val="00541B8F"/>
    <w:rsid w:val="005727B0"/>
    <w:rsid w:val="00575321"/>
    <w:rsid w:val="005A39F0"/>
    <w:rsid w:val="005C7201"/>
    <w:rsid w:val="006128DB"/>
    <w:rsid w:val="00613B76"/>
    <w:rsid w:val="00616DA5"/>
    <w:rsid w:val="006176C3"/>
    <w:rsid w:val="00622606"/>
    <w:rsid w:val="00623872"/>
    <w:rsid w:val="0063674B"/>
    <w:rsid w:val="00644D3B"/>
    <w:rsid w:val="00650856"/>
    <w:rsid w:val="006B5188"/>
    <w:rsid w:val="006C50FB"/>
    <w:rsid w:val="006F36D5"/>
    <w:rsid w:val="006F3E02"/>
    <w:rsid w:val="007157BC"/>
    <w:rsid w:val="0072208C"/>
    <w:rsid w:val="007619C7"/>
    <w:rsid w:val="00771287"/>
    <w:rsid w:val="007C3365"/>
    <w:rsid w:val="007D0D6C"/>
    <w:rsid w:val="007E1C00"/>
    <w:rsid w:val="00835757"/>
    <w:rsid w:val="00863B19"/>
    <w:rsid w:val="008752D8"/>
    <w:rsid w:val="00880149"/>
    <w:rsid w:val="00881008"/>
    <w:rsid w:val="0088243A"/>
    <w:rsid w:val="008977A8"/>
    <w:rsid w:val="008C12D9"/>
    <w:rsid w:val="008C461B"/>
    <w:rsid w:val="009154B4"/>
    <w:rsid w:val="00915BCA"/>
    <w:rsid w:val="009309C0"/>
    <w:rsid w:val="00937E41"/>
    <w:rsid w:val="00990BE6"/>
    <w:rsid w:val="009B1273"/>
    <w:rsid w:val="009B2DE0"/>
    <w:rsid w:val="009F2B57"/>
    <w:rsid w:val="00A07EFD"/>
    <w:rsid w:val="00A137D5"/>
    <w:rsid w:val="00A15DF8"/>
    <w:rsid w:val="00A21D03"/>
    <w:rsid w:val="00A22A8D"/>
    <w:rsid w:val="00A369B0"/>
    <w:rsid w:val="00A4595A"/>
    <w:rsid w:val="00A5347F"/>
    <w:rsid w:val="00A96FBF"/>
    <w:rsid w:val="00A97E20"/>
    <w:rsid w:val="00AD63D6"/>
    <w:rsid w:val="00AF04B4"/>
    <w:rsid w:val="00B04A05"/>
    <w:rsid w:val="00B311A6"/>
    <w:rsid w:val="00B479DF"/>
    <w:rsid w:val="00B61A71"/>
    <w:rsid w:val="00B65590"/>
    <w:rsid w:val="00B93AF0"/>
    <w:rsid w:val="00B9580A"/>
    <w:rsid w:val="00B9680A"/>
    <w:rsid w:val="00BD3910"/>
    <w:rsid w:val="00BF2AEF"/>
    <w:rsid w:val="00BF37FE"/>
    <w:rsid w:val="00C50E24"/>
    <w:rsid w:val="00C64100"/>
    <w:rsid w:val="00C824A8"/>
    <w:rsid w:val="00C90104"/>
    <w:rsid w:val="00CC19F4"/>
    <w:rsid w:val="00CD47D2"/>
    <w:rsid w:val="00CE3510"/>
    <w:rsid w:val="00CF267C"/>
    <w:rsid w:val="00D14B4C"/>
    <w:rsid w:val="00D16BC3"/>
    <w:rsid w:val="00D227E0"/>
    <w:rsid w:val="00D26DCD"/>
    <w:rsid w:val="00D40315"/>
    <w:rsid w:val="00D5266E"/>
    <w:rsid w:val="00D82838"/>
    <w:rsid w:val="00DC03B9"/>
    <w:rsid w:val="00DD266B"/>
    <w:rsid w:val="00DD540F"/>
    <w:rsid w:val="00E505DE"/>
    <w:rsid w:val="00EE7095"/>
    <w:rsid w:val="00EF4570"/>
    <w:rsid w:val="00EF6861"/>
    <w:rsid w:val="00EF77CB"/>
    <w:rsid w:val="00FB7D00"/>
    <w:rsid w:val="00FC3E49"/>
    <w:rsid w:val="00FD0B0E"/>
    <w:rsid w:val="00FD11B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semiHidden="0" w:uiPriority="0" w:unhideWhenUsed="0" w:qFormat="1"/>
    <w:lsdException w:name="heading 3" w:locked="1" w:semiHidden="0" w:uiPriority="0" w:unhideWhenUsed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23872"/>
    <w:rPr>
      <w:rFonts w:ascii="PeterCyr" w:eastAsia="Times New Roman" w:hAnsi="PeterCyr"/>
      <w:sz w:val="36"/>
      <w:szCs w:val="20"/>
      <w:lang w:val="uk-UA"/>
    </w:rPr>
  </w:style>
  <w:style w:type="paragraph" w:styleId="Heading1">
    <w:name w:val="heading 1"/>
    <w:basedOn w:val="Normal"/>
    <w:next w:val="Normal"/>
    <w:link w:val="Heading1Char"/>
    <w:uiPriority w:val="99"/>
    <w:qFormat/>
    <w:rsid w:val="003A0DB3"/>
    <w:pPr>
      <w:keepNext/>
      <w:keepLines/>
      <w:spacing w:before="480"/>
      <w:outlineLvl w:val="0"/>
    </w:pPr>
    <w:rPr>
      <w:rFonts w:ascii="Calibri Light" w:eastAsia="MS ????" w:hAnsi="Calibri Light"/>
      <w:b/>
      <w:bCs/>
      <w:color w:val="2C6EAB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D16BC3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9"/>
    <w:qFormat/>
    <w:rsid w:val="00DC03B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3A0DB3"/>
    <w:rPr>
      <w:rFonts w:ascii="Calibri Light" w:eastAsia="MS ????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D16BC3"/>
    <w:rPr>
      <w:rFonts w:ascii="Calibri Light" w:eastAsia="MS ????" w:hAnsi="Calibri Light" w:cs="Times New Roman"/>
      <w:color w:val="2E74B5"/>
      <w:sz w:val="26"/>
      <w:szCs w:val="26"/>
      <w:lang w:val="en-US" w:eastAsia="en-US"/>
    </w:rPr>
  </w:style>
  <w:style w:type="character" w:customStyle="1" w:styleId="Heading3Char">
    <w:name w:val="Heading 3 Char"/>
    <w:basedOn w:val="DefaultParagraphFont"/>
    <w:link w:val="Heading3"/>
    <w:uiPriority w:val="99"/>
    <w:locked/>
    <w:rsid w:val="00DC03B9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locked/>
    <w:rsid w:val="0049740B"/>
    <w:rPr>
      <w:rFonts w:ascii="Times New Roman" w:hAnsi="Times New Roman" w:cs="Times New Roman"/>
    </w:rPr>
  </w:style>
  <w:style w:type="character" w:styleId="FootnoteReference">
    <w:name w:val="footnote reference"/>
    <w:basedOn w:val="DefaultParagraphFont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DefaultParagraphFont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DefaultParagraphFont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DefaultParagraphFont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DefaultParagraphFont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0">
    <w:name w:val="Font Style20"/>
    <w:basedOn w:val="DefaultParagraphFont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DefaultParagraphFont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??" w:hAnsi="Palatino Linotype"/>
      <w:sz w:val="24"/>
      <w:szCs w:val="24"/>
      <w:lang w:eastAsia="uk-UA"/>
    </w:rPr>
  </w:style>
  <w:style w:type="character" w:customStyle="1" w:styleId="FontStyle26">
    <w:name w:val="Font Style26"/>
    <w:basedOn w:val="DefaultParagraphFont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DefaultParagraphFont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DefaultParagraphFont"/>
    <w:uiPriority w:val="99"/>
    <w:rsid w:val="004E1BB1"/>
    <w:rPr>
      <w:rFonts w:cs="Times New Roman"/>
    </w:rPr>
  </w:style>
  <w:style w:type="character" w:styleId="PageNumber">
    <w:name w:val="page number"/>
    <w:basedOn w:val="DefaultParagraphFont"/>
    <w:uiPriority w:val="99"/>
    <w:rsid w:val="00FD11B3"/>
    <w:rPr>
      <w:rFonts w:cs="Times New Roman"/>
    </w:rPr>
  </w:style>
  <w:style w:type="paragraph" w:styleId="DocumentMap">
    <w:name w:val="Document Map"/>
    <w:basedOn w:val="Normal"/>
    <w:link w:val="DocumentMapChar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5743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3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13</TotalTime>
  <Pages>31</Pages>
  <Words>11046</Words>
  <Characters>-32766</Characters>
  <Application>Microsoft Office Outlook</Application>
  <DocSecurity>0</DocSecurity>
  <Lines>0</Lines>
  <Paragraphs>0</Paragraphs>
  <ScaleCrop>false</ScaleCrop>
  <Company>DG Win&amp;Soft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dc:description/>
  <cp:lastModifiedBy>ALEX</cp:lastModifiedBy>
  <cp:revision>7</cp:revision>
  <dcterms:created xsi:type="dcterms:W3CDTF">2021-12-15T00:33:00Z</dcterms:created>
  <dcterms:modified xsi:type="dcterms:W3CDTF">2021-12-17T08:25:00Z</dcterms:modified>
</cp:coreProperties>
</file>