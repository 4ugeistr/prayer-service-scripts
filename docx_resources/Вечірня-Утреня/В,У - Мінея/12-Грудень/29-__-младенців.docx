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1B9" w:rsidRPr="00400B63" w:rsidRDefault="00C311B9" w:rsidP="00355514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bookmarkStart w:id="0" w:name="_GoBack"/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Січень 11 Вівторок</w:t>
      </w:r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11 (29) Свв. младенців, за Христа вбитих у Вифлеємі. Прп. Маркелла, ігумена обителі Неусипаємих.</w:t>
      </w:r>
    </w:p>
    <w:p w:rsidR="00C311B9" w:rsidRPr="00400B63" w:rsidRDefault="00C311B9" w:rsidP="0035551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00B63">
        <w:rPr>
          <w:rFonts w:ascii="Times New Roman" w:hAnsi="Times New Roman" w:cs="Times New Roman"/>
          <w:b/>
          <w:sz w:val="24"/>
        </w:rPr>
        <w:t>ВЕЧІРНЯ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00B63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0B63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0B63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00B63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311B9" w:rsidRPr="00400B63" w:rsidRDefault="00C311B9" w:rsidP="003555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400B63">
        <w:rPr>
          <w:rFonts w:ascii="Times New Roman" w:hAnsi="Times New Roman"/>
          <w:sz w:val="24"/>
          <w:szCs w:val="24"/>
          <w:lang w:val="uk-UA"/>
        </w:rPr>
        <w:t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00B6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 (г. 4):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почує мене,* коли я візву до нього.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Вислухай мене, коли буду взивати, мій Боже справедливий.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400B63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младенців, за Христа вбитих у Вифлеємі</w:t>
      </w:r>
      <w:r w:rsidRPr="00400B6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311B9" w:rsidRPr="00400B63" w:rsidRDefault="00C311B9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00B63">
        <w:rPr>
          <w:rFonts w:ascii="Times New Roman" w:hAnsi="Times New Roman" w:cs="Times New Roman"/>
          <w:b/>
          <w:sz w:val="24"/>
        </w:rPr>
        <w:t>УТРЕНЯ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311B9" w:rsidRPr="00400B63" w:rsidRDefault="00C311B9" w:rsidP="003555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400B63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4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</w:t>
      </w: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:</w:t>
      </w: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</w:t>
      </w: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:</w:t>
      </w: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400B63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Іпакой, (г. 8):</w:t>
      </w:r>
    </w:p>
    <w:p w:rsidR="00C311B9" w:rsidRPr="00400B63" w:rsidRDefault="00C311B9" w:rsidP="003555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400B63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  <w:lang w:val="uk-UA"/>
        </w:rPr>
        <w:t>ф</w:t>
      </w:r>
      <w:r w:rsidRPr="00400B63">
        <w:rPr>
          <w:rFonts w:ascii="Times New Roman" w:hAnsi="Times New Roman"/>
          <w:sz w:val="24"/>
          <w:szCs w:val="24"/>
          <w:lang w:val="uk-UA"/>
        </w:rPr>
        <w:t>іопи і Тарсійці, як і Аравійські острови, Сава і всі володарі землі Мідян припали до Тебе, Спасе.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400B63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C311B9" w:rsidRDefault="00C311B9" w:rsidP="00355514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400B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Захопив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400B63">
        <w:rPr>
          <w:rFonts w:ascii="Times New Roman" w:hAnsi="Times New Roman"/>
          <w:sz w:val="24"/>
          <w:szCs w:val="24"/>
          <w:lang w:val="uk-UA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00B63">
        <w:rPr>
          <w:rFonts w:ascii="Times New Roman" w:hAnsi="Times New Roman"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младенців, за Христа вбитих у Вифлеємі</w:t>
      </w:r>
      <w:r w:rsidRPr="00400B6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C311B9" w:rsidRPr="00400B63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878E9"/>
    <w:rsid w:val="002918E6"/>
    <w:rsid w:val="002A7F0E"/>
    <w:rsid w:val="002E4A38"/>
    <w:rsid w:val="00355514"/>
    <w:rsid w:val="00374F7B"/>
    <w:rsid w:val="003755BD"/>
    <w:rsid w:val="00394C83"/>
    <w:rsid w:val="00400B63"/>
    <w:rsid w:val="00410C0C"/>
    <w:rsid w:val="004476A3"/>
    <w:rsid w:val="00513B45"/>
    <w:rsid w:val="00562A07"/>
    <w:rsid w:val="005B561A"/>
    <w:rsid w:val="005D3CB1"/>
    <w:rsid w:val="005E0FE5"/>
    <w:rsid w:val="006471BF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912862"/>
    <w:rsid w:val="009170DF"/>
    <w:rsid w:val="009C40BD"/>
    <w:rsid w:val="00A231E9"/>
    <w:rsid w:val="00B51505"/>
    <w:rsid w:val="00BC0824"/>
    <w:rsid w:val="00BE02F8"/>
    <w:rsid w:val="00C311B9"/>
    <w:rsid w:val="00C90C23"/>
    <w:rsid w:val="00C97ED3"/>
    <w:rsid w:val="00D13197"/>
    <w:rsid w:val="00DA0472"/>
    <w:rsid w:val="00DA1463"/>
    <w:rsid w:val="00DE6101"/>
    <w:rsid w:val="00E0249E"/>
    <w:rsid w:val="00E21064"/>
    <w:rsid w:val="00E36909"/>
    <w:rsid w:val="00E62766"/>
    <w:rsid w:val="00E65130"/>
    <w:rsid w:val="00E90848"/>
    <w:rsid w:val="00F536D8"/>
    <w:rsid w:val="00FB06D9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30</Pages>
  <Words>10716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2021-12-15T02:08:00Z</dcterms:created>
  <dcterms:modified xsi:type="dcterms:W3CDTF">2021-12-16T17:04:00Z</dcterms:modified>
</cp:coreProperties>
</file>