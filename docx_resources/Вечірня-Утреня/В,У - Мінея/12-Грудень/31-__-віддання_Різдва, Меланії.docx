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9309C0">
        <w:rPr>
          <w:rFonts w:ascii="Times New Roman" w:hAnsi="Times New Roman"/>
          <w:sz w:val="24"/>
          <w:szCs w:val="24"/>
          <w:lang w:val="uk-UA" w:eastAsia="ru-RU"/>
        </w:rPr>
        <w:t>Січень 13 Четвер</w:t>
      </w:r>
      <w:r w:rsidRPr="009309C0">
        <w:rPr>
          <w:rFonts w:ascii="Times New Roman" w:hAnsi="Times New Roman"/>
          <w:sz w:val="24"/>
          <w:szCs w:val="24"/>
          <w:lang w:val="uk-UA" w:eastAsia="ru-RU"/>
        </w:rPr>
        <w:br/>
        <w:t>13 (31) Віддання свята Різдва Христового.</w:t>
      </w:r>
      <w:r w:rsidRPr="009309C0">
        <w:rPr>
          <w:rFonts w:ascii="Times New Roman" w:hAnsi="Times New Roman"/>
          <w:sz w:val="24"/>
          <w:szCs w:val="24"/>
          <w:lang w:val="uk-UA" w:eastAsia="ru-RU"/>
        </w:rPr>
        <w:br/>
        <w:t>Прп. Меланії Римлянки.</w:t>
      </w:r>
      <w:bookmarkStart w:id="0" w:name="_Hlk512503070"/>
      <w:r w:rsidRPr="009309C0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</w:p>
    <w:bookmarkEnd w:id="0"/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09C0">
        <w:rPr>
          <w:rFonts w:ascii="Times New Roman" w:hAnsi="Times New Roman" w:cs="Times New Roman"/>
          <w:b/>
        </w:rPr>
        <w:t>ВЕЧІРНЯ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309C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09C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309C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09C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309C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09C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309C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eastAsia="Gungsuh" w:hAnsi="Times New Roman"/>
          <w:sz w:val="24"/>
          <w:szCs w:val="24"/>
          <w:lang w:val="uk-UA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Прокімен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Боже, ім'ям твоїм спаси мене,* і силою твоєю суди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9309C0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  <w:bookmarkStart w:id="1" w:name="_GoBack"/>
      <w:bookmarkEnd w:id="1"/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932135" w:rsidRPr="009309C0" w:rsidRDefault="00932135" w:rsidP="009F5BD6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09C0">
        <w:rPr>
          <w:rFonts w:ascii="Times New Roman" w:hAnsi="Times New Roman" w:cs="Times New Roman"/>
          <w:b/>
        </w:rPr>
        <w:t>УТРЕНЯ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32135" w:rsidRPr="009309C0" w:rsidRDefault="00932135" w:rsidP="009F5BD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9309C0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9309C0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:rsidR="00932135" w:rsidRPr="009309C0" w:rsidRDefault="00932135" w:rsidP="009F5BD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9309C0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9309C0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  <w:lang w:val="uk-UA"/>
        </w:rPr>
        <w:t>«Що то за мова?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– сказали пастухи, – 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9309C0">
        <w:rPr>
          <w:rFonts w:ascii="Times New Roman" w:hAnsi="Times New Roman"/>
          <w:sz w:val="24"/>
          <w:szCs w:val="24"/>
          <w:lang w:val="uk-UA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932135" w:rsidRDefault="00932135" w:rsidP="009F5BD6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9309C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9309C0">
        <w:rPr>
          <w:rFonts w:ascii="Times New Roman" w:hAnsi="Times New Roman"/>
          <w:sz w:val="24"/>
          <w:szCs w:val="24"/>
          <w:lang w:val="uk-UA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932135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Пісня 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чеснішу і славнішу від небесних воїнств Діву, пречисту Богородицю.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Бога, од Діви плоттю народженого.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 xml:space="preserve">Величай, душе моя, у вертепі народженого Царя – Христа. 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Бога, що од волхвів поклоніння прийняв.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«Де новонароджене Дитя</w:t>
      </w:r>
      <w:r>
        <w:rPr>
          <w:rFonts w:ascii="Times New Roman" w:hAnsi="Times New Roman"/>
          <w:sz w:val="24"/>
          <w:szCs w:val="24"/>
          <w:lang w:val="uk-UA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  <w:lang w:val="uk-UA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звіздою волхвам Сповіщеного.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«Де новонароджене Дитя</w:t>
      </w:r>
      <w:r>
        <w:rPr>
          <w:rFonts w:ascii="Times New Roman" w:hAnsi="Times New Roman"/>
          <w:sz w:val="24"/>
          <w:szCs w:val="24"/>
          <w:lang w:val="uk-UA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  <w:lang w:val="uk-UA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Чистую Діву і Єдину Богородицю, що зродила Христа Царя.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Волхви і пастирі прийшли поклонитися Христу, що народився в Вифлеємі-граді.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9309C0">
        <w:rPr>
          <w:rStyle w:val="FontStyle23"/>
          <w:rFonts w:ascii="Times New Roman" w:hAnsi="Times New Roman"/>
          <w:b/>
          <w:iCs/>
          <w:color w:val="FF0000"/>
          <w:sz w:val="24"/>
          <w:lang w:val="uk-UA"/>
        </w:rPr>
        <w:t>Світильний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Коли час настав пришестя Твого на землю,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перший перепис вселенної відбувся;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тоді забажав єси записати імена людей, віруючих Різдву Твоєму.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Тому таке повеління від Кесаря проголошено: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вічного Твого Царства непідвладність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Різдвом Твоїм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наново була явлена.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Тим-то й ми понад майнову данину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приносимо Тобі православного богослов’я багатство,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як Богові і Спасові душ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Велике славослов'я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932135" w:rsidRPr="009309C0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B561A"/>
    <w:rsid w:val="005D3CB1"/>
    <w:rsid w:val="005E0FE5"/>
    <w:rsid w:val="005E5346"/>
    <w:rsid w:val="006471BF"/>
    <w:rsid w:val="006D0E30"/>
    <w:rsid w:val="006D5444"/>
    <w:rsid w:val="006F2B52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309C0"/>
    <w:rsid w:val="00932135"/>
    <w:rsid w:val="009C40BD"/>
    <w:rsid w:val="009F5BD6"/>
    <w:rsid w:val="00A231E9"/>
    <w:rsid w:val="00A87773"/>
    <w:rsid w:val="00B51505"/>
    <w:rsid w:val="00BC0824"/>
    <w:rsid w:val="00BE02F8"/>
    <w:rsid w:val="00C4675A"/>
    <w:rsid w:val="00C90C23"/>
    <w:rsid w:val="00C97ED3"/>
    <w:rsid w:val="00D13197"/>
    <w:rsid w:val="00DA0472"/>
    <w:rsid w:val="00DA1463"/>
    <w:rsid w:val="00DA4A9C"/>
    <w:rsid w:val="00DE6101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3">
    <w:name w:val="Font Style23"/>
    <w:uiPriority w:val="99"/>
    <w:rsid w:val="00C4675A"/>
    <w:rPr>
      <w:rFonts w:ascii="Palatino Linotype" w:hAnsi="Palatino Linotype"/>
      <w:i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12</TotalTime>
  <Pages>29</Pages>
  <Words>10633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2021-12-15T02:21:00Z</dcterms:created>
  <dcterms:modified xsi:type="dcterms:W3CDTF">2021-12-16T17:20:00Z</dcterms:modified>
</cp:coreProperties>
</file>