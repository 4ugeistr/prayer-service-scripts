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Липень 24, Четвер</w:t>
      </w:r>
    </w:p>
    <w:p>
      <w:r>
        <w:rPr>
          <w:rFonts w:ascii="Times New Roman" w:hAnsi="Times New Roman"/>
          <w:sz w:val="24"/>
        </w:rPr>
        <w:t>🕂 Свв. мчч. Бориса і Гліба, у святому хрещенні названих Романом і Давидом 🕃 Св. вмц. Христини Прп. Шарбеля</w:t>
      </w:r>
    </w:p>
    <w:p w:rsidR="00091666" w:rsidRPr="00F6094C" w:rsidRDefault="00091666" w:rsidP="00F6094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F60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F60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Вечірні молитви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6094C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6094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094C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F6094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094C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6094C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094C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6094C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Блажен муж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Стихири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Якими похвальними):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Якими похвальними вінками заквітчаємо оспівуваних мучеників?* Розділені вони тілом, але з'єднані духом* – доброзичливі заступники віруючого люду,* окраса русько-української землі й утіха вселенної.* Вони мудрістю своєю здолали диявольську силу,* за допомогою Христа, що подає світові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Якими похвальними оздобами* прикрасимо оспівуваних Бориса, що мужньо витерпів страждання,* і Гліба, що йому дорівнював ревністю?* Обидва вони – я</w:t>
      </w:r>
      <w:r>
        <w:rPr>
          <w:rFonts w:ascii="Times New Roman" w:hAnsi="Times New Roman" w:cs="Times New Roman"/>
          <w:sz w:val="24"/>
          <w:szCs w:val="24"/>
        </w:rPr>
        <w:t>скраві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світила,* що сяйвом чесноти освічують усіх побожних.* Навчившись Христових заповідей, вони гідно прославилися* й умолюють того, хто подає всім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Якими одуховленими словами відзначимо світлий празник преславних мучеників,* що заради Христа покинули тлінну земну славу?* Одному бік пробито списом,* а другого – заколено, немов ягня.* Христос Бог достойно прославив їх,* тож вони прийняли дар зціляти і всім достойно вимолюють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Псалмами й піснями вихваляємо, мученики Борисе </w:t>
      </w:r>
      <w:r>
        <w:rPr>
          <w:rFonts w:ascii="Times New Roman" w:hAnsi="Times New Roman" w:cs="Times New Roman"/>
          <w:sz w:val="24"/>
          <w:szCs w:val="24"/>
        </w:rPr>
        <w:t xml:space="preserve">й Глібе,* вашу славну пам'ять,* </w:t>
      </w:r>
      <w:r w:rsidRPr="00F6094C">
        <w:rPr>
          <w:rFonts w:ascii="Times New Roman" w:hAnsi="Times New Roman" w:cs="Times New Roman"/>
          <w:sz w:val="24"/>
          <w:szCs w:val="24"/>
        </w:rPr>
        <w:t>бо засяяла вона, як боговгодна й світлоносна,* оздоблена славою і благодаттю.* Тому хори ангелів веселяться нині з апостолами,* хвалять подвиги ваших страждань* і оспівують Христа Спаса, Бога нашого, що прославив вас.* Моліть його, щоб він просвітив і спас душі наші.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Чеснотами божественними славні* і мученицьким подвигом прикрашені,* сяєте ви, преславні Мученики,* і ясніше від сонця просвічуєте тих, що з вірою вшановують вашу світлоносну память.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Мучеників похвало, Борисе і Глібе!* Здобувши над оманою світлу перемогу,* ви, як переможці, за любов свою* сподобилися прославлення ваших нетлінних тіл.* Тому від гріховних упадків захороняйте тих,* що з вірою вшановують вашу пам'ять.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Прийдіть, звеличмо чудотворців і мучеників,* що законно постраждали й перемогли супротивного ворога.* Нині вони, прикрашені світлом, стоять перед Христом, радіючи.* Тому й ми весело і з любов'ю вшануймо їхню пам'ять, кличучи:* Радуйтеся, заступники вселенної і переможці ворогів!* Радуйтеся, лікарі хворих і гонителі бісів!* Радуйтеся, люб'язна двійко, прекрасні брати,* Борисе славний і Глібе чудний!* Ви, любимці Христові, благайте за нас Пресвяту Тройцю,* щоб умиротворити світ і спасти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догмат (г. 6)</w:t>
      </w:r>
      <w:r w:rsidRPr="00F6094C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6094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091666" w:rsidRPr="00F6094C" w:rsidRDefault="00091666" w:rsidP="00F6094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/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6094C">
        <w:rPr>
          <w:rFonts w:ascii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6094C"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6094C"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Сподоби, Господи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Прийдіть, любителі невинности,* і чистим серцем та смиренною душею* вшануймо святих братів,* що полюбили Христа,* який усіма володіє:* Бориса – мученика славного,* і Гліба − подивугідного лагідністю.* Вони бо, бувши душею і тілом чисті,* демонів здолали.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Візвали праведні,* і Господь вислухав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Ви, славні брати рідні,* виросли з святого кореня* і воістину полюбили шляхетність.* Забажавши нетлінної слави,* ви життя вічне* і незнищенне царство вибрали.* Постраждавши за правду,* ви прийняли вінки перемоги,* страстотерпці і молільники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праведних,* але з усіх них Господь їх рятує.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Вчинками й ділами* виконували ви Христові заповіді й накази.* Без ненависти зустріли ви ворогів,* які прийшли вас несправедливо вбити</w:t>
      </w:r>
      <w:r>
        <w:rPr>
          <w:rFonts w:ascii="Times New Roman" w:hAnsi="Times New Roman" w:cs="Times New Roman"/>
          <w:sz w:val="24"/>
          <w:szCs w:val="24"/>
        </w:rPr>
        <w:t>,* і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подібно як первомученик Стефан,* ви молилися, кажучи:* Не постав їм цього за гріх,* Чоловіколюбче,* Ісусе Боже наш.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Прийдіть, вірні українських церков,* і погляньмо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6094C">
        <w:rPr>
          <w:rFonts w:ascii="Times New Roman" w:hAnsi="Times New Roman" w:cs="Times New Roman"/>
          <w:sz w:val="24"/>
          <w:szCs w:val="24"/>
        </w:rPr>
        <w:t xml:space="preserve"> як невинно приймає засуд мученик Борис,* якого за підшіптуванням диявола прокололи списом у бік,* вчинивши кровопролиття.* Гляньмо і на Гліба, що немов ягня,* був заколений тим же братом Святополком.* Вони вінками завінчалися,* а він у забутті згинув і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F6094C">
        <w:rPr>
          <w:rFonts w:ascii="Times New Roman" w:hAnsi="Times New Roman" w:cs="Times New Roman"/>
          <w:sz w:val="24"/>
          <w:szCs w:val="24"/>
        </w:rPr>
        <w:t xml:space="preserve"> вогні мучиться.* Вони прийняли славу і моляться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094C">
        <w:rPr>
          <w:rFonts w:ascii="Times New Roman" w:hAnsi="Times New Roman" w:cs="Times New Roman"/>
          <w:sz w:val="24"/>
          <w:szCs w:val="24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Пісня Симеона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Тропарі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F6094C">
        <w:rPr>
          <w:rFonts w:ascii="Times New Roman" w:hAnsi="Times New Roman" w:cs="Times New Roman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  <w:r w:rsidRPr="00F6094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всехвальних апостолів, </w:t>
      </w:r>
      <w:r w:rsidRPr="00F6094C">
        <w:rPr>
          <w:rFonts w:ascii="Times New Roman" w:hAnsi="Times New Roman" w:cs="Times New Roman"/>
          <w:sz w:val="24"/>
          <w:szCs w:val="24"/>
        </w:rPr>
        <w:t>святих мучеників Бориса і Гліба, у святім хрещенні названих Романом і Давидом, світлу пам’ять яких днесь урочисто святкуємо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 xml:space="preserve">, і святого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>(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 xml:space="preserve">), 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Після Вечірні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F6094C">
        <w:rPr>
          <w:rFonts w:ascii="Times New Roman" w:hAnsi="Times New Roman" w:cs="Times New Roman"/>
          <w:sz w:val="24"/>
          <w:szCs w:val="24"/>
        </w:rPr>
        <w:t>Засіяла днесь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</w:t>
      </w:r>
      <w:r>
        <w:rPr>
          <w:rFonts w:ascii="Times New Roman" w:hAnsi="Times New Roman" w:cs="Times New Roman"/>
          <w:sz w:val="24"/>
          <w:szCs w:val="24"/>
        </w:rPr>
        <w:t>овлення вашими молитвами, святі</w:t>
      </w:r>
      <w:r w:rsidRPr="00F6094C">
        <w:rPr>
          <w:rFonts w:ascii="Times New Roman" w:hAnsi="Times New Roman" w:cs="Times New Roman"/>
          <w:sz w:val="24"/>
          <w:szCs w:val="24"/>
        </w:rPr>
        <w:t>,* бо ви є божественні лікарі.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br w:type="page"/>
      </w:r>
    </w:p>
    <w:p w:rsidR="00091666" w:rsidRPr="00F6094C" w:rsidRDefault="00091666" w:rsidP="00F6094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91666" w:rsidRPr="00F6094C" w:rsidRDefault="00091666" w:rsidP="00F6094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Утренні молитви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Бог Господь...</w:t>
      </w:r>
      <w:r w:rsidRPr="00F6094C">
        <w:rPr>
          <w:rFonts w:ascii="Times New Roman" w:hAnsi="Times New Roman" w:cs="Times New Roman"/>
          <w:i/>
          <w:color w:val="FF0000"/>
          <w:sz w:val="24"/>
        </w:rPr>
        <w:t xml:space="preserve"> (Пс. 117), глас 2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Тропарі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F6094C">
        <w:rPr>
          <w:rFonts w:ascii="Times New Roman" w:hAnsi="Times New Roman" w:cs="Times New Roman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Перший сідальний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Терпеливо й мужньо приймаючи страждання з любови до Христа,* споглядали ви, Борисе й Глібе,* на милостивого чоловіколюбця Бога,* що подає світові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Безматернього на небі, Богородице,* понад усяке розуміння і чутку, породила ти на землі без отця.* Моли його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Другий сідальний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З молодости полюбивши Христа, ви, святі й славні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F6094C">
        <w:rPr>
          <w:rFonts w:ascii="Times New Roman" w:hAnsi="Times New Roman" w:cs="Times New Roman"/>
          <w:sz w:val="24"/>
          <w:szCs w:val="24"/>
        </w:rPr>
        <w:t>рати,* разом шукали безгрішного життя,* вибравши чесноту й стриманість від душевних і тілесних пристрастей.* Тому, за Божою благодаттю,* ви одержали ласку оздоровляти тих, що вас звеличують.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Єдина могутня й ласкава* провіднице людського роду, Богородице Діво!* Моли безперестанно з пророками й мучениками,* із святителями, посниками і преподобними того,* кого ти надприродно породила, Бога Слово, щоб усі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Величання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Величаємо вас, святі Страстотерпці,* і вшановуємо ваші страждання,* що їх ви перенесли за Христа.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Бог для нас − охорона й сила, допомога в недолях, що часто трапляються.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6094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Сідальний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Зрозумівши Христові заповіді* і полюбивши його, Страстотерпці славні,* ви не злякалися тих, що тіла ваші вбивали,* бо в руки Христові віддали свої прекрасні душі.* Один, списом пробитий, веселився,* а другий, наче ягнятко незлосливе, заколений, молився.* Отже, Мученики-брати, одержавши дар зцілення,* моліть Христа Бога, щоб подав прощення гріхів тим,* що шанують вашу святу пам'ять.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Степенна пісня Антифон 1</w:t>
      </w:r>
      <w:r w:rsidRPr="00F6094C">
        <w:rPr>
          <w:rFonts w:ascii="Times New Roman" w:hAnsi="Times New Roman" w:cs="Times New Roman"/>
          <w:i/>
          <w:color w:val="FF0000"/>
          <w:sz w:val="24"/>
        </w:rPr>
        <w:t xml:space="preserve"> (глас 4)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Прокімен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Псалом 33 (г. 4)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Візвали праведні і Господь вислухав їх,* і від усіх скорбот їхніх урятував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 але з усіх них Господь їх рятує.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F6094C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Мир всім!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Від </w:t>
      </w:r>
      <w:r w:rsidRPr="00F6094C">
        <w:rPr>
          <w:rFonts w:ascii="Times New Roman" w:hAnsi="Times New Roman" w:cs="Times New Roman"/>
          <w:i/>
          <w:sz w:val="24"/>
          <w:szCs w:val="24"/>
        </w:rPr>
        <w:t>Луки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 Коли ж побачите Єрусалим, оточений військами, знайте тоді, що його спустошення наблизилось. Тоді ті, що в Юдеї, нехай тікають у гори, а ті, що будуть у середині міста, нехай вийдуть з нього; ті ж, що будуть на полях, нехай до нього не входять. Це бо дні кари, коли то все, що написане, здійсниться. Горе вагітним та тим, що грудьми годують, у ті дні! Бо на землі буде нужда велика й гнів проти народу цього. Вони поляжуть від леза меча й підуть у неволю поміж усі народи. Єрусалим топтатимуть погани, поки не закінчиться час поган. І будуть знаки на сонці, місяці й на зорях, а на землі переполох народів, стривоження шумом моря та його хвилями. Люди змертвіють від страху, очікуючи те, що на світ надійде, бо захитаються небесні сили. Тоді побачать Сина Чоловічого, що йтиме у хмарі з силою і славою великою. Як це почне збуватись, випростайтесь і підніміть ваші голови вгору, бо ваше визволення близьке”.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106 зач.; 21, 12-19)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Псалом 50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094C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Брати прекрасні, Борисе й Глібе!* Страждання ваші подають зцілення нам,* що з вірою в недугах і болях вас призиваємо;* даром ви прийняли, даром ви й роздаєте.* Маючи сміливий доступ до Христа Господа,* моліться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Єктенія: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мучеників Бориса і Гліба, у святому хрещенні названих Романом і Давидом, 🕃 Святої великомучениці Христини, преподобного отця нашого Шарбеля, і всіх cвяти́х: мо́лимо Тебе́, многоми́лостивий Го́споди, ви́слухай нас грішних, що мо́лимось Тобі, і поми́луй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Богомудрі брати, великі мученики, що з усіма святими стоїте перед Святою Трійцею, моліться, щоб Господь очистив душі й уста нам, що насмілились вшанувати піснею вас.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Заспіваймо, вірні, пісню хвалебну, святкуючи пам'ять прославлених чистотою душ і тіл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Бориса славного 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Гліба боголюбивого, вкупі прославляючи.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Звеличаємо, вірні, достойно вибрану з усіх родів Діву, що незбагненно Бога-Слово тілом породила.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єдиний Чоловіколюбче.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Веселиться Церква Христова, шануючи пам'ять вашу, святі мученики, й виголошує Творцеві: «Ти моя кріпость, Господи, і пристановище, й підпора моя».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Ні царства не бажали ви, ні срібла, ні золота, а тільки, Христа полюбивши, виголошували: «Святий Ти, Господи».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Задля спасіння людей од вічної кари за гріх, що стався в Едемі через неслухняність Адама й Єви, Ти, Пречиста, з Божої волі породила джерело всякого добра, Спаса нашого.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62566339"/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Сідальний, (г. 1)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З молодости Христа полюбивши, чесні брати, ви життя безгрішне в чистоті душевній і тілесній проводили; і за допомогою Божої благодати подаєте зцілення всяких недуг тим, що вас шанують.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Ти розігнав мряку описаних прообразів</w:t>
      </w:r>
      <w:r>
        <w:rPr>
          <w:rFonts w:ascii="Times New Roman" w:hAnsi="Times New Roman" w:cs="Times New Roman"/>
          <w:b/>
          <w:sz w:val="24"/>
          <w:szCs w:val="24"/>
        </w:rPr>
        <w:t>,* і</w:t>
      </w:r>
      <w:r w:rsidRPr="00F6094C">
        <w:rPr>
          <w:rFonts w:ascii="Times New Roman" w:hAnsi="Times New Roman" w:cs="Times New Roman"/>
          <w:b/>
          <w:sz w:val="24"/>
          <w:szCs w:val="24"/>
        </w:rPr>
        <w:t xml:space="preserve"> з настанням істини,* серця вірних опромінив Богоотроковицею;* тож і нас повчи, Христе,* своїм світлом.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два ясних світила, освітлюєте ви, богоносці, вірних. Спасайте ж нас і від нападу ворогів, щоб ми шанували вас, як заступників наших.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Щасливі вірою в Бога, взяли ви на себе подвиг, ще бувши юнаками, як цвіт віку молодого, й не дбали про насолоду тілесну, а читали книги божественні, і так, просвітивши себе заповідями Божими, темного демона погубили.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По слову Тво</w:t>
      </w:r>
      <w:r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му, Непорочна, щасливою називаємо Тебе ми, всі роди християнські, бо Ти воістину Бога породила, звершеного по природі Божественній і </w:t>
      </w:r>
      <w:r>
        <w:rPr>
          <w:rFonts w:ascii="Times New Roman" w:hAnsi="Times New Roman" w:cs="Times New Roman"/>
          <w:color w:val="000000"/>
          <w:sz w:val="24"/>
          <w:szCs w:val="24"/>
        </w:rPr>
        <w:t>люд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ській.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Настало всечесне й урочисте свято славних Бориса й Гліба, бо вони приносять нам радість вічну, за яку ми прославляємо Господа, що їх прославив.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діти боголюбивого батька, ви світом побожности в рідній землі засяяли, як брати улюблені, тим-то через заздрощі й мученицьку смерть ви прийняли.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найвищу над усе й святішу від янголів небесних, прославляємо Тебе, бо Ти небо з землею з'єднала. Але, Мати Божа, і нині зглянься на тих, що Тебе величають, і посором зухвальство ворогів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Моліться, святі мученики, за тих, що світле свято ваше справляють, і від усякої напасти в спокої й побожності охороняйте отчизну вашу.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юнаки бадьорі, мужньо подолали лютого супротивника святий Борис укупі з Глібом і, показавши себе переможцями ділом і словом, вінців славних від Бога сподобилися.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Слова пророчі провістили Тебе, Богородице, а ми, бачачи, що справдилися пророцтва, величаємо Тебе, як істинну оселю дівоцтва й чистоти.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 Бо Ти цар миру і Спас душ наших – і Тобі славу возсилаємо,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F6094C">
        <w:rPr>
          <w:rFonts w:ascii="Times New Roman" w:hAnsi="Times New Roman" w:cs="Times New Roman"/>
          <w:sz w:val="24"/>
          <w:szCs w:val="24"/>
        </w:rPr>
        <w:t>Засіяла днесь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</w:t>
      </w:r>
      <w:r>
        <w:rPr>
          <w:rFonts w:ascii="Times New Roman" w:hAnsi="Times New Roman" w:cs="Times New Roman"/>
          <w:sz w:val="24"/>
          <w:szCs w:val="24"/>
        </w:rPr>
        <w:t>овлення вашими молитвами, святі</w:t>
      </w:r>
      <w:r w:rsidRPr="00F6094C">
        <w:rPr>
          <w:rFonts w:ascii="Times New Roman" w:hAnsi="Times New Roman" w:cs="Times New Roman"/>
          <w:sz w:val="24"/>
          <w:szCs w:val="24"/>
        </w:rPr>
        <w:t>,* бо ви є божественні лікарі.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63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Божественна й пресвітла пам'ять ваша, як небо, світом осяяне, з'явилася, як сонце світоносне просвіщаючи тих, що без сумніву до Христа виголошують: «Благословенний Ти в храмі слави Твоєї, Господи».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63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Постраждати за Христа ви мали волю, й через те, як нагороду від Бога, одержали благодать пристрасти й недуги відгонити від тих, що вихваляють вас і виголошують: «Благословенний Бог отців наших».</w:t>
      </w:r>
    </w:p>
    <w:p w:rsidR="00091666" w:rsidRPr="00F6094C" w:rsidRDefault="00091666" w:rsidP="00F6094C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Богородиці: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Свята й Божественна Ти є оселя Божого Сина, Тобою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 принесено радість, Богородице, тим, що виголошують: «Благословенна Ти м</w:t>
      </w:r>
      <w:r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ж ж</w:t>
      </w:r>
      <w:r>
        <w:rPr>
          <w:rFonts w:ascii="Times New Roman" w:hAnsi="Times New Roman" w:cs="Times New Roman"/>
          <w:color w:val="000000"/>
          <w:sz w:val="24"/>
          <w:szCs w:val="24"/>
        </w:rPr>
        <w:t>інк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ами, всенепорочна Владичице».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Світла пам'ять ваша, святі мученики, нині збирає вірних на свято врочисте, щоб прославити чесні страждання ваші й виголосити: «Благословіть, усі творіння, Господа».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hd w:val="clear" w:color="auto" w:fill="FFFFFF"/>
        <w:tabs>
          <w:tab w:val="left" w:pos="80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прославлені,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мученики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Христе,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єдиного полюбили й людей навчили прославляти Тебе, Творця всіх: «Благословіть, усі творіння, Господа».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F6094C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Амінь.</w:t>
      </w:r>
    </w:p>
    <w:p w:rsidR="00091666" w:rsidRPr="00F6094C" w:rsidRDefault="00091666" w:rsidP="00F6094C">
      <w:pPr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Щоб спасти нас, засяяв із Тебе, Діво чиста, Господь; моли ж Його, Владичице, просвітити тих, що шанують Тебе, і визволити з біди тих, що виголошують: «Благословіть, усі творіння, Господа».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Пісня Богородиці</w:t>
      </w:r>
    </w:p>
    <w:p w:rsidR="00091666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Пісня 9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 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Ввесь ти наше прагнення,* ввесь – наша насолода* − Слово Боже, Сину Діви,* Боже єдиний, Господи, між святими пресвятий.* Тому тебе всі з твоєю Матір'ю величаємо.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Святі мученики, Борисе і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О, божественна й світлосяйна двійко братів рідних!* Моліться, щоб очиститися нам від гріхів* і поправитися раніше, ніж прийде кінець життя,* щоб ми неперестанно вас звеличували.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Хоч на землі й поховано вас, як мертвих,* але на небесах ви прославилися з Божими слугами.* Тим-то, Славні, маючи сміливість до Бога,* вогняним страхом ви, Блаженні,* прогнали ворога лукавого,* що стояв над гробом вашим.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О чудо незбагненне,* чудо воістину велике й преславне.* Як же то вмістився в твоє лоно Бог неосяжний?* Моли його, Діво, за тих, що тебе величають,* щоб він спас нас від біди й ворогів беззаконних.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6094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rPr>
          <w:rStyle w:val="FontStyle22"/>
          <w:rFonts w:ascii="Times New Roman" w:eastAsia="MS Gothic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</w:rPr>
      </w:pPr>
      <w:r w:rsidRPr="00F6094C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F6094C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Ви, як воістину пресвітлі світильники,* весь світ вірою просвітили,* угодники Божі, Борисе і Глібе.* Тому ми піснями прославляємо Христа Бога нашого,* що вас дивно прославив.</w:t>
      </w: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: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Стихири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Сьогодні нам засяяла світлопромінна,* славна і свята пам'ять* мучеників Бориса і Гліба.* Вони, всю землю нашу просвітивши* і мрячну ідольську темряву розвіявши,* подають нам цілющу благодать.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Цінними краплинами своєї крови, Борисе і Глібе,* ви обагрили ваші ризи.* Тому, з вірою святкуючи вашу пам'ять,* моліться, благаємо вас,* щоб умиротворити світ і спасти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Радуйся, Богородице Діво,* бо ти народила Царя небесного,* Спасителя й просвітителя душ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Велике славослов'я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Слава во вишніх Богу</w:t>
      </w:r>
      <w:r>
        <w:rPr>
          <w:rFonts w:ascii="Times New Roman" w:hAnsi="Times New Roman" w:cs="Times New Roman"/>
          <w:sz w:val="24"/>
          <w:szCs w:val="24"/>
        </w:rPr>
        <w:t>,*</w:t>
      </w:r>
      <w:r w:rsidRPr="00F6094C">
        <w:rPr>
          <w:rFonts w:ascii="Times New Roman" w:hAnsi="Times New Roman" w:cs="Times New Roman"/>
          <w:sz w:val="24"/>
          <w:szCs w:val="24"/>
        </w:rPr>
        <w:t xml:space="preserve"> і на землі мир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6094C">
        <w:rPr>
          <w:rFonts w:ascii="Times New Roman" w:hAnsi="Times New Roman" w:cs="Times New Roman"/>
          <w:sz w:val="24"/>
          <w:szCs w:val="24"/>
        </w:rPr>
        <w:t>* в людях благовоління.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Тропар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F6094C">
        <w:rPr>
          <w:rFonts w:ascii="Times New Roman" w:hAnsi="Times New Roman" w:cs="Times New Roman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</w:rPr>
        <w:t>Прохальна єктенія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F6094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  <w:r w:rsidRPr="00F6094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всехвальних апостолів, </w:t>
      </w:r>
      <w:r w:rsidRPr="00F6094C">
        <w:rPr>
          <w:rFonts w:ascii="Times New Roman" w:hAnsi="Times New Roman" w:cs="Times New Roman"/>
          <w:sz w:val="24"/>
          <w:szCs w:val="24"/>
        </w:rPr>
        <w:t>святих мучеників Бориса і Гліба, у святім хрещенні названих Романом і Давидом, світлу пам’ять яких днесь урочисто святкуємо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 xml:space="preserve">, і святого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>(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 xml:space="preserve">), 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sectPr w:rsidR="00091666" w:rsidRPr="00F6094C" w:rsidSect="00AC632F">
      <w:pgSz w:w="11906" w:h="16838"/>
      <w:pgMar w:top="1134" w:right="850" w:bottom="1134" w:left="1701" w:header="708" w:footer="708" w:gutter="0"/>
      <w:pgNumType w:start="1"/>
      <w:cols w:space="720"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?l?r ??Ѓf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3D72"/>
    <w:rsid w:val="00007971"/>
    <w:rsid w:val="00091666"/>
    <w:rsid w:val="000E19CF"/>
    <w:rsid w:val="00222443"/>
    <w:rsid w:val="00270139"/>
    <w:rsid w:val="003A4A6F"/>
    <w:rsid w:val="0075272F"/>
    <w:rsid w:val="00903D72"/>
    <w:rsid w:val="00AC632F"/>
    <w:rsid w:val="00B510BE"/>
    <w:rsid w:val="00F609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eterCyr" w:eastAsia="PeterCyr" w:hAnsi="PeterCyr" w:cs="PeterCyr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/>
    <w:rsid w:val="00AC632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/>
    <w:rsid w:val="00AC632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/>
    <w:rsid w:val="00AC632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65"/>
    <w:rPr>
      <w:rFonts w:asciiTheme="minorHAnsi" w:eastAsiaTheme="minorEastAsia" w:hAnsiTheme="minorHAnsi" w:cstheme="minorBidi"/>
      <w:b/>
      <w:bCs/>
      <w:sz w:val="28"/>
      <w:szCs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65"/>
    <w:rPr>
      <w:rFonts w:asciiTheme="minorHAnsi" w:eastAsiaTheme="minorEastAsia" w:hAnsiTheme="minorHAnsi" w:cstheme="minorBidi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65"/>
    <w:rPr>
      <w:rFonts w:asciiTheme="minorHAnsi" w:eastAsiaTheme="minorEastAsia" w:hAnsiTheme="minorHAnsi" w:cstheme="minorBidi"/>
      <w:b/>
      <w:bCs/>
      <w:lang w:val="uk-UA"/>
    </w:rPr>
  </w:style>
  <w:style w:type="paragraph" w:customStyle="1" w:styleId="Normal1">
    <w:name w:val="Normal1"/>
    <w:uiPriority w:val="99"/>
    <w:rsid w:val="00AC632F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/>
    <w:rsid w:val="00AC632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1B65"/>
    <w:rPr>
      <w:rFonts w:asciiTheme="majorHAnsi" w:eastAsiaTheme="majorEastAsia" w:hAnsiTheme="majorHAnsi" w:cstheme="majorBidi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AC632F"/>
    <w:pPr>
      <w:keepNext/>
      <w:keepLines/>
      <w:spacing w:before="360" w:after="80"/>
    </w:pPr>
    <w:rPr>
      <w:rFonts w:ascii="Georgia" w:eastAsia="PeterCyr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511B65"/>
    <w:rPr>
      <w:rFonts w:asciiTheme="majorHAnsi" w:eastAsiaTheme="majorEastAsia" w:hAnsiTheme="majorHAnsi" w:cstheme="majorBidi"/>
      <w:sz w:val="24"/>
      <w:szCs w:val="24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16</TotalTime>
  <Pages>35</Pages>
  <Words>12511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5</cp:revision>
  <dcterms:created xsi:type="dcterms:W3CDTF">2022-07-20T07:28:00Z</dcterms:created>
  <dcterms:modified xsi:type="dcterms:W3CDTF">2022-07-24T12:38:00Z</dcterms:modified>
</cp:coreProperties>
</file>