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
        <w:rPr>
          <w:rFonts w:ascii="Times New Roman" w:hAnsi="Times New Roman"/>
          <w:b/>
          <w:sz w:val="24"/>
        </w:rPr>
        <w:t>Грудень 5, П'ятниця</w:t>
      </w:r>
    </w:p>
    <w:p>
      <w:r>
        <w:rPr>
          <w:rFonts w:ascii="Times New Roman" w:hAnsi="Times New Roman"/>
          <w:sz w:val="24"/>
        </w:rPr>
        <w:t>🕂 Прп. й богоносного Сави Освященного</w:t>
      </w:r>
    </w:p>
    <w:p w:rsidR="002A0036" w:rsidRPr="00616548" w:rsidRDefault="002A0036" w:rsidP="0090126C">
      <w:pPr>
        <w:pStyle w:val="Heading1"/>
        <w:spacing w:before="0" w:after="120" w:line="20" w:lineRule="atLeast"/>
        <w:jc w:val="center"/>
        <w:rPr>
          <w:rFonts w:ascii="Times New Roman" w:hAnsi="Times New Roman"/>
          <w:i/>
          <w:color w:val="FF0000"/>
          <w:sz w:val="24"/>
          <w:szCs w:val="24"/>
        </w:rPr>
      </w:pPr>
      <w:r w:rsidRPr="00616548">
        <w:rPr>
          <w:rFonts w:ascii="Times New Roman" w:hAnsi="Times New Roman"/>
          <w:i/>
          <w:color w:val="FF0000"/>
          <w:sz w:val="24"/>
          <w:szCs w:val="24"/>
        </w:rPr>
        <w:t>ВЕЧІРНЯ</w:t>
      </w:r>
    </w:p>
    <w:p w:rsidR="002A0036" w:rsidRPr="00616548" w:rsidRDefault="002A0036" w:rsidP="0090126C">
      <w:pPr>
        <w:shd w:val="clear" w:color="auto" w:fill="FFFFFF"/>
        <w:spacing w:after="120" w:line="20" w:lineRule="atLeast"/>
        <w:jc w:val="both"/>
        <w:rPr>
          <w:rFonts w:ascii="Times New Roman" w:hAnsi="Times New Roman"/>
          <w:i/>
          <w:color w:val="FF0000"/>
          <w:sz w:val="24"/>
          <w:szCs w:val="24"/>
        </w:rPr>
      </w:pP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i/>
          <w:color w:val="FF0000"/>
          <w:sz w:val="24"/>
          <w:szCs w:val="24"/>
        </w:rPr>
        <w:t>Священик:</w:t>
      </w:r>
      <w:r w:rsidRPr="00616548">
        <w:rPr>
          <w:rFonts w:ascii="Times New Roman" w:hAnsi="Times New Roman"/>
          <w:color w:val="000000"/>
          <w:sz w:val="24"/>
          <w:szCs w:val="24"/>
        </w:rPr>
        <w:t xml:space="preserve"> </w:t>
      </w:r>
      <w:r w:rsidRPr="00616548">
        <w:rPr>
          <w:rFonts w:ascii="Times New Roman" w:hAnsi="Times New Roman"/>
          <w:sz w:val="24"/>
          <w:szCs w:val="24"/>
        </w:rPr>
        <w:t>Благословенний Бог наш завжди,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 Слава тобі, Боже наш, слава тобі.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Святий Боже, святий Кріпкий, святий Безсмертний, помилуй нас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Слава Отцю, і Сину, і Святому Духові,* і 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 xml:space="preserve">Господи, помилуй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Слава Отцю, і Сину, і Святому Духові. І</w:t>
      </w:r>
      <w:r w:rsidRPr="00616548">
        <w:rPr>
          <w:rFonts w:ascii="Times New Roman" w:hAnsi="Times New Roman"/>
          <w:b/>
          <w:sz w:val="24"/>
          <w:szCs w:val="24"/>
        </w:rPr>
        <w:t xml:space="preserve"> </w:t>
      </w:r>
      <w:r w:rsidRPr="00616548">
        <w:rPr>
          <w:rFonts w:ascii="Times New Roman" w:hAnsi="Times New Roman"/>
          <w:sz w:val="24"/>
          <w:szCs w:val="24"/>
        </w:rPr>
        <w:t>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 xml:space="preserve">Амінь. Господи, помилуй </w:t>
      </w:r>
      <w:r w:rsidRPr="00616548">
        <w:rPr>
          <w:rFonts w:ascii="Times New Roman" w:hAnsi="Times New Roman"/>
          <w:i/>
          <w:color w:val="FF0000"/>
          <w:sz w:val="24"/>
          <w:szCs w:val="24"/>
        </w:rPr>
        <w:t>(12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Слава Отцю, і Сину, і Святому Духові:* І</w:t>
      </w:r>
      <w:r w:rsidRPr="00616548">
        <w:rPr>
          <w:rFonts w:ascii="Times New Roman" w:hAnsi="Times New Roman"/>
          <w:b/>
          <w:sz w:val="24"/>
          <w:szCs w:val="24"/>
        </w:rPr>
        <w:t xml:space="preserve"> </w:t>
      </w:r>
      <w:r w:rsidRPr="00616548">
        <w:rPr>
          <w:rFonts w:ascii="Times New Roman" w:hAnsi="Times New Roman"/>
          <w:sz w:val="24"/>
          <w:szCs w:val="24"/>
        </w:rPr>
        <w:t>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Прийдіте, поклонімся* Цареві нашому Богу.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Прийдіте, поклонімся* Христові, Цареві нашому Богу.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Прийдіте, поклонімся і припадім* до самого Господа Ісуса Христа, Царя і Бога нашого.</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Псалом 103</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Благослови, душе моя, Господа!* Господи, Боже мій, ти вельми великий!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Ти одягнувся величчю і красою,* ти світлом, наче ризою, покрився.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Ти розіп'яв, неначе намет, небо,* ти збудував твої горниці у водах.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Із хмар собі робиш колісницю,* ходиш на крилах вітру.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Вітри своїми посланцями учиняєш,* полум'я вогненне − слугами своїми.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Ти заснував землю на її підвалинах,* не захитається по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Безоднею, немов одежею, покрив її,* понад горами стали води.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Перед погрозою твоєю вони тікали,* перед голосом грому твого тремтіли.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Підвелися гори, зійшли долини до місця,* що ти їм призначив.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Поставив їм границю, якої не перейдуть,* щоб знову покрити землю.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Джерела посилаєш у ріки,* які течуть проміж горами.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Усю звірину, що в полі, вони напувають,* дикі осли там гасять свою спрагу.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Над ними кублиться небесне птаство,* з-поміж гілляк дає свій голос.</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Ти напуваєш гори з твоїх горниць,* земля насичується плодом діл твоїх.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Вирощуєш траву для скоту, зела – на вжиток людям,* щоб хліб із землі добували: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Вино, що серце людське звеселяє, олію, щоб від неї ясніло обличчя,* і хліб, що скріплює серце людське.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Насичуються дерева Господні,* кедри ливанські, що посадив їх.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На них гніздяться птиці;* бусли – на кипарисах їхнє житло.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Високі гори для оленів,* скелі − для зайців притулок.</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Ти створив місяць, щоб значити пори;* сонце знає свій захід.</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Наводиш темряву, і ніч надходить,* що в ній ворушаться усі звірі дібровні.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Левенята рикають за здобиччю своєю,* поживи від Бога для себе просять.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Ховаються, як тільки зійде сонце,* лягають у своїх норах.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Виходить чоловік до свого діла,* і до своєї праці аж до вечора.</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Яка їх, твоїх діл, Господи, сила!* У мудрості все ти створив, − повна земля твоїх створінь.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Ось море велике, прешироке,* у ньому плазунів без ліку, звірів малих і великих.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Там кораблі проходять,* є і левіятан, якого ти створив, щоб ним бавитися.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Усі вони від тебе дожидають,* щоб дав їм у свій час поживу.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Коли даєш їм, вони її збирають,* як розтулюєш твою руку, вони насичуються благом.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Зішлеш свій дух, – вони оживають,* і ти відновлюєш лице землі.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слава Господня буде повіки,* нехай Господь радіє творами своїми.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Спогляне він на землю, і вона стрясається,* торкнеться гір, вони димують.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буду Господеві співати поки життя мого,* псалми співатиму, поки буду жити.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буде приємна йому моя пісня;* у Господі я веселитимусь.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грішники з землі щезнуть, і беззаконних більше нехай не буде.* Благослови, душе моя, Господа.</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Слава Отцю, і Сину, і Святому Духові: І нині і повсякчас, і на віки віків. Амінь.</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 xml:space="preserve">Алилуя, алилуя, алилуя: Слава тобі, Боже!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i/>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sz w:val="24"/>
        </w:rPr>
        <w:t>Вечірні молитви</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 xml:space="preserve">Під час 103-го псалма священик мовить перед св. дверми вечірні молитви. </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color w:val="FF0000"/>
          <w:sz w:val="24"/>
          <w:szCs w:val="24"/>
        </w:rPr>
        <w:t>1.</w:t>
      </w:r>
      <w:r w:rsidRPr="00616548">
        <w:rPr>
          <w:rFonts w:ascii="Times New Roman" w:hAnsi="Times New Roman"/>
          <w:sz w:val="24"/>
          <w:szCs w:val="24"/>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color w:val="FF0000"/>
          <w:sz w:val="24"/>
          <w:szCs w:val="24"/>
        </w:rPr>
        <w:t>2. </w:t>
      </w:r>
      <w:r w:rsidRPr="00616548">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color w:val="FF0000"/>
          <w:sz w:val="24"/>
          <w:szCs w:val="24"/>
        </w:rPr>
        <w:t>3.</w:t>
      </w:r>
      <w:r w:rsidRPr="00616548">
        <w:rPr>
          <w:rFonts w:ascii="Times New Roman" w:hAnsi="Times New Roman"/>
          <w:sz w:val="24"/>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color w:val="FF0000"/>
          <w:sz w:val="24"/>
          <w:szCs w:val="24"/>
        </w:rPr>
        <w:t>4. </w:t>
      </w:r>
      <w:r w:rsidRPr="00616548">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color w:val="FF0000"/>
          <w:sz w:val="24"/>
          <w:szCs w:val="24"/>
        </w:rPr>
        <w:t>5.</w:t>
      </w:r>
      <w:r w:rsidRPr="00616548">
        <w:rPr>
          <w:rFonts w:ascii="Times New Roman" w:hAnsi="Times New Roman"/>
          <w:sz w:val="24"/>
          <w:szCs w:val="24"/>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color w:val="FF0000"/>
          <w:sz w:val="24"/>
          <w:szCs w:val="24"/>
        </w:rPr>
        <w:t>6.</w:t>
      </w:r>
      <w:r w:rsidRPr="00616548">
        <w:rPr>
          <w:rFonts w:ascii="Times New Roman" w:hAnsi="Times New Roman"/>
          <w:sz w:val="24"/>
          <w:szCs w:val="24"/>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color w:val="FF0000"/>
          <w:sz w:val="24"/>
          <w:szCs w:val="24"/>
        </w:rPr>
        <w:t>7.</w:t>
      </w:r>
      <w:r w:rsidRPr="00616548">
        <w:rPr>
          <w:rFonts w:ascii="Times New Roman" w:hAnsi="Times New Roman"/>
          <w:sz w:val="24"/>
          <w:szCs w:val="24"/>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color w:val="FF0000"/>
          <w:sz w:val="24"/>
          <w:szCs w:val="24"/>
        </w:rPr>
        <w:t>8.</w:t>
      </w:r>
      <w:r w:rsidRPr="00616548">
        <w:rPr>
          <w:rFonts w:ascii="Times New Roman" w:hAnsi="Times New Roman"/>
          <w:sz w:val="24"/>
          <w:szCs w:val="24"/>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Велика єктенія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 мирі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мир з висот і спасіння душ наших,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мир всього світу, добрий стан святих Божих Церков і з'єднання всіх,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616548">
        <w:rPr>
          <w:rFonts w:ascii="Times New Roman" w:hAnsi="Times New Roman"/>
          <w:i/>
          <w:color w:val="FF0000"/>
          <w:sz w:val="24"/>
          <w:szCs w:val="24"/>
        </w:rPr>
        <w:t>(ім'я)</w:t>
      </w:r>
      <w:r w:rsidRPr="00616548">
        <w:rPr>
          <w:rFonts w:ascii="Times New Roman" w:hAnsi="Times New Roman"/>
          <w:sz w:val="24"/>
          <w:szCs w:val="24"/>
        </w:rPr>
        <w:t xml:space="preserve">, і за боголюбивого Єпископа нашого Кир </w:t>
      </w:r>
      <w:r w:rsidRPr="00616548">
        <w:rPr>
          <w:rFonts w:ascii="Times New Roman" w:hAnsi="Times New Roman"/>
          <w:i/>
          <w:color w:val="FF0000"/>
          <w:sz w:val="24"/>
          <w:szCs w:val="24"/>
        </w:rPr>
        <w:t>(ім'я)</w:t>
      </w:r>
      <w:r w:rsidRPr="00616548">
        <w:rPr>
          <w:rFonts w:ascii="Times New Roman" w:hAnsi="Times New Roman"/>
          <w:sz w:val="24"/>
          <w:szCs w:val="24"/>
        </w:rPr>
        <w:t>, чесне пресвітерство, у Христі дияконство, за ввесь причет і людей,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Богом бережений народ наш, за правління і все військо,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місто це (</w:t>
      </w:r>
      <w:r w:rsidRPr="00616548">
        <w:rPr>
          <w:rFonts w:ascii="Times New Roman" w:hAnsi="Times New Roman"/>
          <w:i/>
          <w:color w:val="FF0000"/>
          <w:sz w:val="24"/>
          <w:szCs w:val="24"/>
        </w:rPr>
        <w:t>або</w:t>
      </w:r>
      <w:r w:rsidRPr="00616548">
        <w:rPr>
          <w:rFonts w:ascii="Times New Roman" w:hAnsi="Times New Roman"/>
          <w:color w:val="FF0000"/>
          <w:sz w:val="24"/>
          <w:szCs w:val="24"/>
        </w:rPr>
        <w:t xml:space="preserve"> </w:t>
      </w:r>
      <w:r w:rsidRPr="00616548">
        <w:rPr>
          <w:rFonts w:ascii="Times New Roman" w:hAnsi="Times New Roman"/>
          <w:sz w:val="24"/>
          <w:szCs w:val="24"/>
        </w:rPr>
        <w:t xml:space="preserve">за село це, </w:t>
      </w:r>
      <w:r w:rsidRPr="00616548">
        <w:rPr>
          <w:rFonts w:ascii="Times New Roman" w:hAnsi="Times New Roman"/>
          <w:i/>
          <w:color w:val="FF0000"/>
          <w:sz w:val="24"/>
          <w:szCs w:val="24"/>
        </w:rPr>
        <w:t>або</w:t>
      </w:r>
      <w:r w:rsidRPr="00616548">
        <w:rPr>
          <w:rFonts w:ascii="Times New Roman" w:hAnsi="Times New Roman"/>
          <w:color w:val="FF0000"/>
          <w:sz w:val="24"/>
          <w:szCs w:val="24"/>
        </w:rPr>
        <w:t xml:space="preserve"> </w:t>
      </w:r>
      <w:r w:rsidRPr="00616548">
        <w:rPr>
          <w:rFonts w:ascii="Times New Roman" w:hAnsi="Times New Roman"/>
          <w:sz w:val="24"/>
          <w:szCs w:val="24"/>
        </w:rPr>
        <w:t>за святу обитель цю), і за кожне місто, країну і за тих, що вірою живуть у них,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добре поліття, за врожай плодів земних і часи мирні,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Щоб визволитися нам від усякої скорби, гніву і нужди,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Заступи, спаси, помилуй і охорони нас, Боже, твоєю благодаттю.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Тобі, Господи.</w:t>
      </w:r>
    </w:p>
    <w:p w:rsidR="002A0036" w:rsidRPr="00616548" w:rsidRDefault="002A0036" w:rsidP="0090126C">
      <w:pPr>
        <w:spacing w:after="120" w:line="20" w:lineRule="atLeast"/>
        <w:jc w:val="both"/>
        <w:rPr>
          <w:rFonts w:ascii="Times New Roman" w:hAnsi="Times New Roman"/>
          <w:i/>
          <w:sz w:val="24"/>
          <w:szCs w:val="24"/>
          <w:u w:val="single"/>
        </w:rPr>
      </w:pPr>
      <w:r w:rsidRPr="00616548">
        <w:rPr>
          <w:rFonts w:ascii="Times New Roman" w:hAnsi="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i/>
        </w:rPr>
      </w:pPr>
      <w:r w:rsidRPr="00616548">
        <w:rPr>
          <w:rFonts w:ascii="Times New Roman" w:hAnsi="Times New Roman"/>
          <w:b/>
          <w:i/>
          <w:color w:val="FF0000"/>
          <w:sz w:val="24"/>
        </w:rPr>
        <w:t>Блажен муж</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Блажен муж, – алилуя – що за радою безбожних не ходить. Алилуя.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 xml:space="preserve">Бо Господь дбає про путь праведних,* а путь безбожних загине. Алилуя.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Служіте Господеві в страсі* і радуйтеся у тремтінні. Алилуя.</w:t>
      </w:r>
      <w:r w:rsidRPr="00616548">
        <w:rPr>
          <w:rFonts w:ascii="Times New Roman" w:hAnsi="Times New Roman"/>
          <w:color w:val="FF0000"/>
          <w:sz w:val="24"/>
          <w:szCs w:val="24"/>
        </w:rPr>
        <w:t xml:space="preserve">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Блаженні всі,* що на нього надіються. Алилуя</w:t>
      </w:r>
      <w:r w:rsidRPr="00616548">
        <w:rPr>
          <w:rFonts w:ascii="Times New Roman" w:hAnsi="Times New Roman"/>
          <w:i/>
          <w:sz w:val="24"/>
          <w:szCs w:val="24"/>
        </w:rPr>
        <w:t>.</w:t>
      </w:r>
      <w:r w:rsidRPr="00616548">
        <w:rPr>
          <w:rFonts w:ascii="Times New Roman" w:hAnsi="Times New Roman"/>
          <w:color w:val="FF0000"/>
          <w:sz w:val="24"/>
          <w:szCs w:val="24"/>
        </w:rPr>
        <w:t xml:space="preserve">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О Господи, як багато моїх ворогів* багато їх повстали проти мене. Алилуя.</w:t>
      </w:r>
      <w:r w:rsidRPr="00616548">
        <w:rPr>
          <w:rFonts w:ascii="Times New Roman" w:hAnsi="Times New Roman"/>
          <w:color w:val="FF0000"/>
          <w:sz w:val="24"/>
          <w:szCs w:val="24"/>
        </w:rPr>
        <w:t xml:space="preserve">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 xml:space="preserve">У Господа спасіння;* і на твій народ – благословення твоє. Алилуя.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 xml:space="preserve">Слава Отцю, і Сину, і Святому Духові: Алилуя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І нині і повсякчас, і на віки віків. Амінь. Алилуя.</w:t>
      </w:r>
      <w:r w:rsidRPr="00616548">
        <w:rPr>
          <w:rFonts w:ascii="Times New Roman" w:hAnsi="Times New Roman"/>
          <w:i/>
          <w:color w:val="FF0000"/>
          <w:sz w:val="24"/>
          <w:szCs w:val="24"/>
        </w:rPr>
        <w:t xml:space="preserve"> (3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 xml:space="preserve">Алилуя, алилуя, алилуя: Слава тобі, Боже!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i/>
        </w:rPr>
      </w:pPr>
      <w:r w:rsidRPr="00616548">
        <w:rPr>
          <w:rFonts w:ascii="Times New Roman" w:hAnsi="Times New Roman"/>
          <w:b/>
          <w:i/>
          <w:color w:val="FF0000"/>
          <w:sz w:val="24"/>
        </w:rPr>
        <w:t>Мала єктенія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Ще і ще в мирі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Заступи, спаси, помилуй і охорони нас, Боже, твоєю благодаттю.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Тобі, Господи.</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Бо твоя є влада і твоє царство, і сила, і слава, Отця, і Сина, і Святого Духа,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b/>
          <w:i/>
          <w:color w:val="FF0000"/>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Псалом 140</w:t>
      </w:r>
    </w:p>
    <w:p w:rsidR="002A0036" w:rsidRPr="00616548" w:rsidRDefault="002A0036" w:rsidP="0090126C">
      <w:pPr>
        <w:spacing w:after="120" w:line="20" w:lineRule="atLeast"/>
        <w:rPr>
          <w:rFonts w:ascii="Times New Roman" w:hAnsi="Times New Roman"/>
          <w:i/>
          <w:color w:val="FF0000"/>
          <w:sz w:val="24"/>
          <w:szCs w:val="24"/>
        </w:rPr>
      </w:pPr>
      <w:r w:rsidRPr="00616548">
        <w:rPr>
          <w:rFonts w:ascii="Times New Roman" w:hAnsi="Times New Roman"/>
          <w:i/>
          <w:color w:val="FF0000"/>
          <w:sz w:val="24"/>
          <w:szCs w:val="24"/>
        </w:rPr>
        <w:t>Два перші стихи 140-го псалма, на глас 1.</w:t>
      </w:r>
    </w:p>
    <w:p w:rsidR="002A0036" w:rsidRPr="00616548" w:rsidRDefault="002A0036" w:rsidP="0090126C">
      <w:pPr>
        <w:spacing w:after="120" w:line="20" w:lineRule="atLeast"/>
        <w:jc w:val="both"/>
        <w:rPr>
          <w:rFonts w:ascii="Times New Roman" w:hAnsi="Times New Roman"/>
          <w:b/>
          <w:sz w:val="24"/>
          <w:szCs w:val="24"/>
        </w:rPr>
      </w:pPr>
      <w:r w:rsidRPr="00616548">
        <w:rPr>
          <w:rFonts w:ascii="Times New Roman" w:hAnsi="Times New Roman"/>
          <w:b/>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Нехай піднесеться молитва моя,* мов кадило перед тобою;* підношення рук моїх,* як жертва вечірня.* Вислухай мене, Господи.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Постав, Господи, моїм устам сторожу;* до дверей губ моїх − варту!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 дай схилитися серцеві моєму* до чогось злого.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Ані чинити лихі вчинки з людьми, що творять беззаконня,* – ні ласощів їхніх я не хочу їсти.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праведник по-доброму б'є мене й виправляє,* а олія грішного нехай не намастить голови моєї.</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все-таки молитимусь,* незважаючи на їхні злі вчинки.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Якщо суддів їхніх скинуть в ущелини скелі,* то почують, що слова мої любі.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Немовби хтось розбив і розрив землю,* розкидано їхні кості перед адом.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до тебе, Господи, мій Боже, мої очі;* до тебе прибігаю, не губи душі моєї.</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Збережи мене від петлі, що її наставили на мене,* і від сильця тих, що творять беззаконня.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грішники впадуть у власні сіті всі разом,* а я пройду безпечно.</w:t>
      </w:r>
    </w:p>
    <w:p w:rsidR="002A0036" w:rsidRPr="00616548" w:rsidRDefault="002A0036" w:rsidP="0090126C">
      <w:pPr>
        <w:spacing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Псалом 141</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голосом моїм до Господа взиваю,* я голосом моїм до Господа молюся.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Скаргу мою перед ним виливаю,* мою скруту йому я виявляю.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Поглянь праворуч і подивися:* нема нікого, хто дбав би за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Нема куди мені втікати,* нема нікого, хто піклувався би мною.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До тебе, Господи, взиваю й кажу:* Ти моє прибіжище, в землі живих ти − моя доля!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Зверни увагу на моє благання,* бо я вельми нещасний.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Спаси мене від гонителів моїх,* бо вони сильніші від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Виведи з в'язниці мою душу,* щоб дякувати імені твоєму.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Мене обступлять праведники,* бо ти добро мені вчиниш.</w:t>
      </w:r>
    </w:p>
    <w:p w:rsidR="002A0036" w:rsidRPr="00616548" w:rsidRDefault="002A0036" w:rsidP="0090126C">
      <w:pPr>
        <w:spacing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Псалом 129</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 глибин взиваю до тебе, Господи,* Господи, почуй мій голос.</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будуть твої вуха уважні,* до голосу благання мого.</w:t>
      </w: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sz w:val="24"/>
        </w:rPr>
        <w:t>Стихири</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Коли ти, Господи, зважатимеш на беззаконня,* то хто встоїться, Господи. Та в тебе є прощення.</w:t>
      </w:r>
    </w:p>
    <w:p w:rsidR="002A0036" w:rsidRPr="00616548" w:rsidRDefault="002A0036" w:rsidP="0090126C">
      <w:pPr>
        <w:widowControl w:val="0"/>
        <w:adjustRightInd w:val="0"/>
        <w:spacing w:after="120" w:line="20" w:lineRule="atLeast"/>
        <w:jc w:val="both"/>
        <w:rPr>
          <w:rFonts w:ascii="Times New Roman" w:hAnsi="Times New Roman"/>
          <w:sz w:val="24"/>
          <w:szCs w:val="24"/>
        </w:rPr>
      </w:pPr>
      <w:r w:rsidRPr="00616548">
        <w:rPr>
          <w:rFonts w:ascii="Times New Roman" w:hAnsi="Times New Roman"/>
          <w:i/>
          <w:color w:val="FF0000"/>
          <w:sz w:val="24"/>
          <w:szCs w:val="24"/>
        </w:rPr>
        <w:t>(г. 1, подібний: Преславні мученики):</w:t>
      </w:r>
      <w:r w:rsidRPr="00616548">
        <w:rPr>
          <w:rFonts w:ascii="Times New Roman" w:hAnsi="Times New Roman"/>
          <w:sz w:val="24"/>
          <w:szCs w:val="24"/>
        </w:rPr>
        <w:t xml:space="preserve"> В умі – став єси споглядальником умозримих Сил,* як у дії – виконавцем Божественних слів,* покладаючи їх у своєму серці;* в ньому і восходження,* наче ліствицю, утвердив єси,* преподобний Саво, отче наш.* І молишся,* щоб даровано нам* мир і велику милість.</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 xml:space="preserve">Стих: </w:t>
      </w:r>
      <w:r w:rsidRPr="00616548">
        <w:rPr>
          <w:rFonts w:ascii="Times New Roman" w:hAnsi="Times New Roman"/>
          <w:sz w:val="24"/>
          <w:szCs w:val="24"/>
          <w:u w:val="single"/>
        </w:rPr>
        <w:t>Задля імени твого надіюсь на тебе, Господи,* надіється душа моя на слово твоє; надіється душа моя на Господа.</w:t>
      </w:r>
    </w:p>
    <w:p w:rsidR="002A0036" w:rsidRPr="00616548" w:rsidRDefault="002A0036" w:rsidP="0090126C">
      <w:pPr>
        <w:spacing w:after="120" w:line="20" w:lineRule="atLeast"/>
        <w:jc w:val="both"/>
        <w:rPr>
          <w:rFonts w:ascii="Times New Roman" w:hAnsi="Times New Roman"/>
          <w:b/>
          <w:bCs/>
          <w:sz w:val="24"/>
          <w:szCs w:val="24"/>
        </w:rPr>
      </w:pPr>
      <w:r w:rsidRPr="00616548">
        <w:rPr>
          <w:rFonts w:ascii="Times New Roman" w:hAnsi="Times New Roman"/>
          <w:sz w:val="24"/>
          <w:szCs w:val="24"/>
        </w:rPr>
        <w:t>Саво, верху преподобних,* ти з дитинства життя твоє* возложив Христові Богові нашому;* Ним укріплюваний,* ти пристрасті плоті підкорив розумові,* гірше підкоряючи кращому.* Тим-то молися,* щоб даровано душам нашим* мир і велику милість.</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Від ранньої сторожі до ночі* від ранньої сторожі нехай уповає Ізраїль на Господа.</w:t>
      </w:r>
    </w:p>
    <w:p w:rsidR="002A0036" w:rsidRPr="00616548" w:rsidRDefault="002A0036" w:rsidP="0090126C">
      <w:pPr>
        <w:spacing w:after="120" w:line="20" w:lineRule="atLeast"/>
        <w:jc w:val="both"/>
        <w:rPr>
          <w:rFonts w:ascii="Times New Roman" w:hAnsi="Times New Roman"/>
          <w:b/>
          <w:bCs/>
          <w:sz w:val="24"/>
          <w:szCs w:val="24"/>
        </w:rPr>
      </w:pPr>
      <w:r w:rsidRPr="00616548">
        <w:rPr>
          <w:rFonts w:ascii="Times New Roman" w:hAnsi="Times New Roman"/>
          <w:sz w:val="24"/>
          <w:szCs w:val="24"/>
        </w:rPr>
        <w:t>Богомудрий отче наш,* явився ти найбільшим світилом,* просвічуючи всю землю підсонячну* сяйвами чудес і Божими ділами.* Тому по успенні* Незаходиме Світло тебе прийняло.* Тим-то молися,* щоб даровано душам нашим* мир і велику милість.</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 xml:space="preserve">Стих: </w:t>
      </w:r>
      <w:r w:rsidRPr="00616548">
        <w:rPr>
          <w:rFonts w:ascii="Times New Roman" w:hAnsi="Times New Roman"/>
          <w:sz w:val="24"/>
          <w:szCs w:val="24"/>
          <w:u w:val="single"/>
        </w:rPr>
        <w:t>Бо в Господа милість і відкуплення велике в нього;* він визволить Ізраїля від усього беззаконня його.</w:t>
      </w:r>
    </w:p>
    <w:p w:rsidR="002A0036" w:rsidRPr="00616548" w:rsidRDefault="002A0036" w:rsidP="0090126C">
      <w:pPr>
        <w:spacing w:after="120" w:line="20" w:lineRule="atLeast"/>
        <w:jc w:val="both"/>
        <w:rPr>
          <w:rFonts w:ascii="Times New Roman" w:hAnsi="Times New Roman"/>
          <w:b/>
          <w:bCs/>
          <w:sz w:val="24"/>
          <w:szCs w:val="24"/>
        </w:rPr>
      </w:pPr>
      <w:r w:rsidRPr="00616548">
        <w:rPr>
          <w:rFonts w:ascii="Times New Roman" w:hAnsi="Times New Roman"/>
          <w:i/>
          <w:color w:val="FF0000"/>
          <w:sz w:val="24"/>
          <w:szCs w:val="24"/>
        </w:rPr>
        <w:t>(г. 5):</w:t>
      </w:r>
      <w:r w:rsidRPr="00616548">
        <w:rPr>
          <w:rFonts w:ascii="Times New Roman" w:hAnsi="Times New Roman"/>
          <w:sz w:val="24"/>
          <w:szCs w:val="24"/>
        </w:rPr>
        <w:t xml:space="preserve"> Саво богомудрий, ангелів рівностоятелю, односельцю преподобних, співбесіднику пророків, мучеників і апостолів співспадкоємцю, ти в Світлі Невечірньому нині живеш! Його Божественним промінням сяючи з крайнього жадання, ти предстоїш Йому зі сміливістю, просвітлений і насолоджуючись Його спогляданням, і живлячись Його красою безнастанно, – Христа моли, Христа благай, преподобний, дарувати Церкві однодумність, мир і велику милість.</w:t>
      </w:r>
    </w:p>
    <w:p w:rsidR="002A0036" w:rsidRPr="00616548" w:rsidRDefault="002A0036" w:rsidP="0090126C">
      <w:pPr>
        <w:spacing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Псалом 116</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Хваліте Господа всі народи!* Прославляйте його всі люди!</w:t>
      </w:r>
    </w:p>
    <w:p w:rsidR="002A0036" w:rsidRPr="00616548" w:rsidRDefault="002A0036" w:rsidP="0090126C">
      <w:pPr>
        <w:spacing w:after="120" w:line="20" w:lineRule="atLeast"/>
        <w:jc w:val="both"/>
        <w:rPr>
          <w:rFonts w:ascii="Times New Roman" w:hAnsi="Times New Roman"/>
          <w:b/>
          <w:bCs/>
          <w:sz w:val="24"/>
          <w:szCs w:val="24"/>
        </w:rPr>
      </w:pPr>
      <w:r w:rsidRPr="00616548">
        <w:rPr>
          <w:rFonts w:ascii="Times New Roman" w:hAnsi="Times New Roman"/>
          <w:sz w:val="24"/>
          <w:szCs w:val="24"/>
        </w:rPr>
        <w:t>Саво всеблаженний, воздержности світильнику незгасний, світоче монашества пресвітлий, любови промінням просвічуваний, вежо терпіння непохитна, опоро і сило тих, що з вірою тебе вшановують, скарбнице зцілень, істинний громадянине пустині, що показав її як Богом даний Райський Сад, вона бо приносить божественні плоди – тих, що спасаються, – Христа моли, Христа благай, преподобний, дарувати Церкві однодумність, мир і велику милість.</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 xml:space="preserve">Стих: </w:t>
      </w:r>
      <w:r w:rsidRPr="00616548">
        <w:rPr>
          <w:rFonts w:ascii="Times New Roman" w:hAnsi="Times New Roman"/>
          <w:sz w:val="24"/>
          <w:szCs w:val="24"/>
          <w:u w:val="single"/>
        </w:rPr>
        <w:t>Велике бо до нас його милосердя, і вірність Господа повіки.</w:t>
      </w:r>
    </w:p>
    <w:p w:rsidR="002A0036" w:rsidRPr="00616548" w:rsidRDefault="002A0036" w:rsidP="0090126C">
      <w:pPr>
        <w:spacing w:after="120" w:line="20" w:lineRule="atLeast"/>
        <w:jc w:val="both"/>
        <w:rPr>
          <w:rFonts w:ascii="Times New Roman" w:hAnsi="Times New Roman"/>
          <w:b/>
          <w:bCs/>
          <w:sz w:val="24"/>
          <w:szCs w:val="24"/>
        </w:rPr>
      </w:pPr>
      <w:r w:rsidRPr="00616548">
        <w:rPr>
          <w:rFonts w:ascii="Times New Roman" w:hAnsi="Times New Roman"/>
          <w:sz w:val="24"/>
          <w:szCs w:val="24"/>
        </w:rPr>
        <w:t>Саво богомудрий, чеснот стовпе вогненний, що з моря світу до пристані Божественної люд приводиш, що духів облуди повергнув, Духа Святого чисте вмістилище, наставнику монашества, досконале мірило воздержности, всім видна висото смирення, кринице, що виточуєш безодню зцілень, – Христа моли, Христа благай, преподобний, дарувати Церкві однодумність, мир і велику милість.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Слава:</w:t>
      </w:r>
      <w:r w:rsidRPr="00616548">
        <w:rPr>
          <w:rFonts w:ascii="Times New Roman" w:hAnsi="Times New Roman"/>
          <w:sz w:val="24"/>
          <w:szCs w:val="24"/>
        </w:rPr>
        <w:t xml:space="preserve"> </w:t>
      </w:r>
      <w:r w:rsidRPr="00616548">
        <w:rPr>
          <w:rFonts w:ascii="Times New Roman" w:hAnsi="Times New Roman"/>
          <w:i/>
          <w:color w:val="FF0000"/>
          <w:sz w:val="24"/>
          <w:szCs w:val="24"/>
        </w:rPr>
        <w:t xml:space="preserve">(г. 6): </w:t>
      </w:r>
      <w:r w:rsidRPr="00616548">
        <w:rPr>
          <w:rFonts w:ascii="Times New Roman" w:hAnsi="Times New Roman"/>
          <w:sz w:val="24"/>
          <w:szCs w:val="24"/>
        </w:rPr>
        <w:t>Те, що Богообразне, зберігши неушкодженим, ум владикою над пристрастями згубними подвижницьки поставивши, ти зійшов, наскільки міг, до того, що Богоподібне; мужньо бо власну природу змусивши, ти постарався гірше підкорити кращому і плоть зробити слугинею духа. Тим-то монашества явився ти вершиною, громадянином пустині, атлетів духа вихователем, правилом чесноти досконалим. І нині на небесах, коли розтанули тьмяні дзеркала, блаженний, ти чисто споглядаєш Святу Тройцю, просячи лицем до Лиця за тих, що з вірою і любов’ю вшановують тебе.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І нині</w:t>
      </w:r>
      <w:r w:rsidRPr="00616548">
        <w:rPr>
          <w:rFonts w:ascii="Times New Roman" w:hAnsi="Times New Roman"/>
          <w:sz w:val="24"/>
          <w:szCs w:val="24"/>
        </w:rPr>
        <w:t xml:space="preserve"> </w:t>
      </w:r>
      <w:r w:rsidRPr="00616548">
        <w:rPr>
          <w:rFonts w:ascii="Times New Roman" w:hAnsi="Times New Roman"/>
          <w:i/>
          <w:color w:val="FF0000"/>
          <w:sz w:val="24"/>
          <w:szCs w:val="24"/>
        </w:rPr>
        <w:t>(догмат, г. 8):</w:t>
      </w:r>
      <w:r w:rsidRPr="00616548">
        <w:rPr>
          <w:rFonts w:ascii="Times New Roman" w:hAnsi="Times New Roman"/>
          <w:sz w:val="24"/>
          <w:szCs w:val="24"/>
        </w:rPr>
        <w:t xml:space="preserve"> Цар небесний з любови до людей на землі з'явився* і між людьми пожив;* бо від чистої Діви воплотився* і з неї вийшов, прийнявши тіло.* Він є Син один, дві у ньому природи, а не особи.* Тому, проповідуючи його, як досконалого Бога* і справді досконалу людину,* визнаємо Христа Бога нашого.* Моли його, Мати всечиста,* щоб були помилувані душі наші.</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Вхід</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i/>
          <w:color w:val="FF0000"/>
          <w:sz w:val="24"/>
          <w:szCs w:val="24"/>
        </w:rPr>
        <w:t xml:space="preserve">Диякон: </w:t>
      </w:r>
      <w:r w:rsidRPr="00616548">
        <w:rPr>
          <w:rFonts w:ascii="Times New Roman" w:hAnsi="Times New Roman"/>
          <w:color w:val="000000"/>
          <w:sz w:val="24"/>
          <w:szCs w:val="24"/>
        </w:rPr>
        <w:t>Господеві помолімся.</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i/>
          <w:color w:val="FF0000"/>
          <w:sz w:val="24"/>
          <w:szCs w:val="24"/>
        </w:rPr>
        <w:t xml:space="preserve">а священик мовить потиху </w:t>
      </w:r>
      <w:r w:rsidRPr="00616548">
        <w:rPr>
          <w:rFonts w:ascii="Times New Roman" w:hAnsi="Times New Roman"/>
          <w:b/>
          <w:i/>
          <w:color w:val="FF0000"/>
          <w:sz w:val="24"/>
          <w:szCs w:val="24"/>
        </w:rPr>
        <w:t>молитву входу:</w:t>
      </w:r>
      <w:r w:rsidRPr="00616548">
        <w:rPr>
          <w:rFonts w:ascii="Times New Roman" w:hAnsi="Times New Roman"/>
          <w:b/>
          <w:color w:val="000000"/>
          <w:sz w:val="24"/>
          <w:szCs w:val="24"/>
        </w:rPr>
        <w:t xml:space="preserve"> </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i/>
          <w:color w:val="FF0000"/>
          <w:sz w:val="24"/>
          <w:szCs w:val="24"/>
        </w:rPr>
        <w:t>По молитві входу диякон, вказуючи орарем на схід, каже до священика:</w:t>
      </w:r>
      <w:r w:rsidRPr="00616548">
        <w:rPr>
          <w:rFonts w:ascii="Times New Roman" w:hAnsi="Times New Roman"/>
          <w:color w:val="000000"/>
          <w:sz w:val="24"/>
          <w:szCs w:val="24"/>
        </w:rPr>
        <w:t xml:space="preserve"> Благослови, владико, святий вхід.</w:t>
      </w:r>
    </w:p>
    <w:p w:rsidR="002A0036" w:rsidRPr="00616548" w:rsidRDefault="002A0036" w:rsidP="0090126C">
      <w:pPr>
        <w:spacing w:after="120" w:line="20" w:lineRule="atLeast"/>
        <w:jc w:val="both"/>
        <w:rPr>
          <w:rFonts w:ascii="Times New Roman" w:hAnsi="Times New Roman"/>
          <w:i/>
          <w:color w:val="FF0000"/>
          <w:sz w:val="24"/>
          <w:szCs w:val="24"/>
        </w:rPr>
      </w:pPr>
      <w:r w:rsidRPr="00616548">
        <w:rPr>
          <w:rFonts w:ascii="Times New Roman" w:hAnsi="Times New Roman"/>
          <w:i/>
          <w:color w:val="FF0000"/>
          <w:sz w:val="24"/>
          <w:szCs w:val="24"/>
        </w:rPr>
        <w:t>Священик благословляє до сходу і каже:</w:t>
      </w:r>
      <w:r w:rsidRPr="00616548">
        <w:rPr>
          <w:rFonts w:ascii="Times New Roman" w:hAnsi="Times New Roman"/>
          <w:color w:val="000000"/>
          <w:sz w:val="24"/>
          <w:szCs w:val="24"/>
        </w:rPr>
        <w:t xml:space="preserve"> </w:t>
      </w:r>
      <w:r w:rsidRPr="00616548">
        <w:rPr>
          <w:rFonts w:ascii="Times New Roman" w:hAnsi="Times New Roman"/>
          <w:sz w:val="24"/>
          <w:szCs w:val="24"/>
        </w:rPr>
        <w:t>Благословенний вхід святих твоїх,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Премудрість! Прості!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Будьмо уважні!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Мир всім.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Премудрість, будьмо уважні!</w:t>
      </w:r>
    </w:p>
    <w:p w:rsidR="002A0036" w:rsidRPr="00616548" w:rsidRDefault="002A0036" w:rsidP="0090126C">
      <w:pPr>
        <w:tabs>
          <w:tab w:val="left" w:pos="3225"/>
        </w:tabs>
        <w:spacing w:after="120" w:line="20" w:lineRule="atLeast"/>
        <w:jc w:val="both"/>
        <w:rPr>
          <w:rFonts w:ascii="Times New Roman" w:hAnsi="Times New Roman"/>
          <w:i/>
          <w:color w:val="FF0000"/>
          <w:sz w:val="24"/>
          <w:szCs w:val="24"/>
        </w:rPr>
      </w:pPr>
    </w:p>
    <w:p>
      <w:pPr>
        <w:pStyle w:val="Heading3"/>
        <w:spacing w:after="120"/>
        <w:jc w:val="center"/>
      </w:pPr>
      <w:r>
        <w:rPr>
          <w:rFonts w:ascii="Times New Roman" w:hAnsi="Times New Roman"/>
          <w:b/>
          <w:i/>
          <w:color w:val="FF0000"/>
          <w:sz w:val="24"/>
        </w:rPr>
        <w:t>Прокімен</w:t>
      </w:r>
    </w:p>
    <w:p>
      <w:pPr>
        <w:spacing w:after="120"/>
        <w:jc w:val="both"/>
      </w:pP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6):</w:t>
      </w:r>
      <w:r>
        <w:rPr>
          <w:rFonts w:ascii="Times New Roman" w:hAnsi="Times New Roman"/>
          <w:i/>
          <w:color w:val="FF0000"/>
          <w:sz w:val="24"/>
        </w:rPr>
        <w:t xml:space="preserve"> </w:t>
      </w:r>
      <w:r>
        <w:rPr>
          <w:rFonts w:ascii="Times New Roman" w:hAnsi="Times New Roman"/>
          <w:b/>
          <w:sz w:val="24"/>
        </w:rPr>
        <w:t>Допомо́га</w:t>
      </w:r>
      <w:r>
        <w:rPr>
          <w:rFonts w:ascii="Times New Roman" w:hAnsi="Times New Roman"/>
          <w:b/>
          <w:sz w:val="24"/>
        </w:rPr>
        <w:t xml:space="preserve"> </w:t>
      </w:r>
      <w:r>
        <w:rPr>
          <w:rFonts w:ascii="Times New Roman" w:hAnsi="Times New Roman"/>
          <w:b/>
          <w:sz w:val="24"/>
        </w:rPr>
        <w:t>моя́</w:t>
      </w:r>
      <w:r>
        <w:rPr>
          <w:rFonts w:ascii="Times New Roman" w:hAnsi="Times New Roman"/>
          <w:b/>
          <w:sz w:val="24"/>
        </w:rPr>
        <w:t xml:space="preserve"> </w:t>
      </w:r>
      <w:r>
        <w:rPr>
          <w:rFonts w:ascii="Times New Roman" w:hAnsi="Times New Roman"/>
          <w:b/>
          <w:sz w:val="24"/>
        </w:rPr>
        <w:t>від</w:t>
      </w:r>
      <w:r>
        <w:rPr>
          <w:rFonts w:ascii="Times New Roman" w:hAnsi="Times New Roman"/>
          <w:b/>
          <w:sz w:val="24"/>
        </w:rPr>
        <w:t xml:space="preserve"> </w:t>
      </w:r>
      <w:r>
        <w:rPr>
          <w:rFonts w:ascii="Times New Roman" w:hAnsi="Times New Roman"/>
          <w:b/>
          <w:sz w:val="24"/>
        </w:rPr>
        <w:t>Го́спода*</w:t>
      </w:r>
      <w:r>
        <w:rPr>
          <w:rFonts w:ascii="Times New Roman" w:hAnsi="Times New Roman"/>
          <w:b/>
          <w:sz w:val="24"/>
        </w:rPr>
        <w:t xml:space="preserve"> </w:t>
      </w:r>
      <w:r>
        <w:rPr>
          <w:rFonts w:ascii="Times New Roman" w:hAnsi="Times New Roman"/>
          <w:b/>
          <w:sz w:val="24"/>
        </w:rPr>
        <w:t>що</w:t>
      </w:r>
      <w:r>
        <w:rPr>
          <w:rFonts w:ascii="Times New Roman" w:hAnsi="Times New Roman"/>
          <w:b/>
          <w:sz w:val="24"/>
        </w:rPr>
        <w:t xml:space="preserve"> </w:t>
      </w:r>
      <w:r>
        <w:rPr>
          <w:rFonts w:ascii="Times New Roman" w:hAnsi="Times New Roman"/>
          <w:b/>
          <w:sz w:val="24"/>
        </w:rPr>
        <w:t>сотвори́в</w:t>
      </w:r>
      <w:r>
        <w:rPr>
          <w:rFonts w:ascii="Times New Roman" w:hAnsi="Times New Roman"/>
          <w:b/>
          <w:sz w:val="24"/>
        </w:rPr>
        <w:t xml:space="preserve"> </w:t>
      </w:r>
      <w:r>
        <w:rPr>
          <w:rFonts w:ascii="Times New Roman" w:hAnsi="Times New Roman"/>
          <w:b/>
          <w:sz w:val="24"/>
        </w:rPr>
        <w:t>не́бо</w:t>
      </w:r>
      <w:r>
        <w:rPr>
          <w:rFonts w:ascii="Times New Roman" w:hAnsi="Times New Roman"/>
          <w:b/>
          <w:sz w:val="24"/>
        </w:rPr>
        <w:t xml:space="preserve"> </w:t>
      </w:r>
      <w:r>
        <w:rPr>
          <w:rFonts w:ascii="Times New Roman" w:hAnsi="Times New Roman"/>
          <w:b/>
          <w:sz w:val="24"/>
        </w:rPr>
        <w:t>і</w:t>
      </w:r>
      <w:r>
        <w:rPr>
          <w:rFonts w:ascii="Times New Roman" w:hAnsi="Times New Roman"/>
          <w:b/>
          <w:sz w:val="24"/>
        </w:rPr>
        <w:t xml:space="preserve"> </w:t>
      </w:r>
      <w:r>
        <w:rPr>
          <w:rFonts w:ascii="Times New Roman" w:hAnsi="Times New Roman"/>
          <w:b/>
          <w:sz w:val="24"/>
        </w:rPr>
        <w:t>зе́млю</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120,2).</w:t>
      </w:r>
    </w:p>
    <w:p>
      <w:pPr>
        <w:spacing w:after="120"/>
        <w:jc w:val="both"/>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sz w:val="24"/>
          <w:u w:val="single"/>
        </w:rPr>
        <w:t>О́чі</w:t>
      </w:r>
      <w:r>
        <w:rPr>
          <w:rFonts w:ascii="Times New Roman" w:hAnsi="Times New Roman"/>
          <w:sz w:val="24"/>
          <w:u w:val="single"/>
        </w:rPr>
        <w:t xml:space="preserve"> </w:t>
      </w:r>
      <w:r>
        <w:rPr>
          <w:rFonts w:ascii="Times New Roman" w:hAnsi="Times New Roman"/>
          <w:sz w:val="24"/>
          <w:u w:val="single"/>
        </w:rPr>
        <w:t>мої́</w:t>
      </w:r>
      <w:r>
        <w:rPr>
          <w:rFonts w:ascii="Times New Roman" w:hAnsi="Times New Roman"/>
          <w:sz w:val="24"/>
          <w:u w:val="single"/>
        </w:rPr>
        <w:t xml:space="preserve"> </w:t>
      </w:r>
      <w:r>
        <w:rPr>
          <w:rFonts w:ascii="Times New Roman" w:hAnsi="Times New Roman"/>
          <w:sz w:val="24"/>
          <w:u w:val="single"/>
        </w:rPr>
        <w:t>підво́джу</w:t>
      </w:r>
      <w:r>
        <w:rPr>
          <w:rFonts w:ascii="Times New Roman" w:hAnsi="Times New Roman"/>
          <w:sz w:val="24"/>
          <w:u w:val="single"/>
        </w:rPr>
        <w:t xml:space="preserve"> </w:t>
      </w:r>
      <w:r>
        <w:rPr>
          <w:rFonts w:ascii="Times New Roman" w:hAnsi="Times New Roman"/>
          <w:sz w:val="24"/>
          <w:u w:val="single"/>
        </w:rPr>
        <w:t>я</w:t>
      </w:r>
      <w:r>
        <w:rPr>
          <w:rFonts w:ascii="Times New Roman" w:hAnsi="Times New Roman"/>
          <w:sz w:val="24"/>
          <w:u w:val="single"/>
        </w:rPr>
        <w:t xml:space="preserve"> </w:t>
      </w:r>
      <w:r>
        <w:rPr>
          <w:rFonts w:ascii="Times New Roman" w:hAnsi="Times New Roman"/>
          <w:sz w:val="24"/>
          <w:u w:val="single"/>
        </w:rPr>
        <w:t>вго́ру,</w:t>
      </w:r>
      <w:r>
        <w:rPr>
          <w:rFonts w:ascii="Times New Roman" w:hAnsi="Times New Roman"/>
          <w:sz w:val="24"/>
          <w:u w:val="single"/>
        </w:rPr>
        <w:t xml:space="preserve"> </w:t>
      </w:r>
      <w:r>
        <w:rPr>
          <w:rFonts w:ascii="Times New Roman" w:hAnsi="Times New Roman"/>
          <w:sz w:val="24"/>
          <w:u w:val="single"/>
        </w:rPr>
        <w:t>зві́дки</w:t>
      </w:r>
      <w:r>
        <w:rPr>
          <w:rFonts w:ascii="Times New Roman" w:hAnsi="Times New Roman"/>
          <w:sz w:val="24"/>
          <w:u w:val="single"/>
        </w:rPr>
        <w:t xml:space="preserve"> </w:t>
      </w:r>
      <w:r>
        <w:rPr>
          <w:rFonts w:ascii="Times New Roman" w:hAnsi="Times New Roman"/>
          <w:sz w:val="24"/>
          <w:u w:val="single"/>
        </w:rPr>
        <w:t>при́йде</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допомо́га</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120,1).</w:t>
      </w:r>
    </w:p>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sz w:val="24"/>
        </w:rPr>
        <w:t>Читання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Диякон:</w:t>
      </w:r>
      <w:r w:rsidRPr="00616548">
        <w:rPr>
          <w:rFonts w:ascii="Times New Roman" w:hAnsi="Times New Roman"/>
          <w:color w:val="FF0000"/>
          <w:sz w:val="24"/>
          <w:szCs w:val="24"/>
        </w:rPr>
        <w:t xml:space="preserve"> </w:t>
      </w:r>
      <w:r w:rsidRPr="00616548">
        <w:rPr>
          <w:rFonts w:ascii="Times New Roman" w:hAnsi="Times New Roman"/>
          <w:sz w:val="24"/>
          <w:szCs w:val="24"/>
        </w:rPr>
        <w:t>Премудрість.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Чтець:</w:t>
      </w:r>
      <w:r w:rsidRPr="00616548">
        <w:rPr>
          <w:rFonts w:ascii="Times New Roman" w:hAnsi="Times New Roman"/>
          <w:color w:val="FF0000"/>
          <w:sz w:val="24"/>
          <w:szCs w:val="24"/>
        </w:rPr>
        <w:t xml:space="preserve"> </w:t>
      </w:r>
      <w:r w:rsidRPr="00616548">
        <w:rPr>
          <w:rFonts w:ascii="Times New Roman" w:hAnsi="Times New Roman"/>
          <w:sz w:val="24"/>
          <w:szCs w:val="24"/>
        </w:rPr>
        <w:t>З книги Мудрости читання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Диякон:</w:t>
      </w:r>
      <w:r w:rsidRPr="00616548">
        <w:rPr>
          <w:rFonts w:ascii="Times New Roman" w:hAnsi="Times New Roman"/>
          <w:color w:val="FF0000"/>
          <w:sz w:val="24"/>
          <w:szCs w:val="24"/>
        </w:rPr>
        <w:t xml:space="preserve"> </w:t>
      </w:r>
      <w:r w:rsidRPr="00616548">
        <w:rPr>
          <w:rFonts w:ascii="Times New Roman" w:hAnsi="Times New Roman"/>
          <w:sz w:val="24"/>
          <w:szCs w:val="24"/>
        </w:rPr>
        <w:t>Будьмо уважні.</w:t>
      </w:r>
    </w:p>
    <w:p w:rsidR="002A0036" w:rsidRPr="00616548" w:rsidRDefault="002A0036" w:rsidP="0090126C">
      <w:pPr>
        <w:spacing w:after="120" w:line="20" w:lineRule="atLeast"/>
        <w:jc w:val="both"/>
        <w:rPr>
          <w:rFonts w:ascii="Times New Roman" w:hAnsi="Times New Roman"/>
          <w:i/>
          <w:color w:val="FF0000"/>
          <w:sz w:val="24"/>
          <w:szCs w:val="24"/>
        </w:rPr>
      </w:pPr>
      <w:r w:rsidRPr="00616548">
        <w:rPr>
          <w:rFonts w:ascii="Times New Roman" w:hAnsi="Times New Roman"/>
          <w:i/>
          <w:color w:val="FF0000"/>
          <w:sz w:val="24"/>
          <w:szCs w:val="24"/>
        </w:rPr>
        <w:t>Чтець:</w:t>
      </w:r>
      <w:r w:rsidRPr="00616548">
        <w:rPr>
          <w:rFonts w:ascii="Times New Roman" w:hAnsi="Times New Roman"/>
          <w:sz w:val="24"/>
          <w:szCs w:val="24"/>
        </w:rPr>
        <w:t xml:space="preserve"> 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 </w:t>
      </w:r>
      <w:r w:rsidRPr="00616548">
        <w:rPr>
          <w:rFonts w:ascii="Times New Roman" w:hAnsi="Times New Roman"/>
          <w:i/>
          <w:color w:val="FF0000"/>
          <w:sz w:val="24"/>
          <w:szCs w:val="24"/>
        </w:rPr>
        <w:t>(Муд. 3:1-9)</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Диякон:</w:t>
      </w:r>
      <w:r w:rsidRPr="00616548">
        <w:rPr>
          <w:rFonts w:ascii="Times New Roman" w:hAnsi="Times New Roman"/>
          <w:color w:val="FF0000"/>
          <w:sz w:val="24"/>
          <w:szCs w:val="24"/>
        </w:rPr>
        <w:t xml:space="preserve"> </w:t>
      </w:r>
      <w:r w:rsidRPr="00616548">
        <w:rPr>
          <w:rFonts w:ascii="Times New Roman" w:hAnsi="Times New Roman"/>
          <w:sz w:val="24"/>
          <w:szCs w:val="24"/>
        </w:rPr>
        <w:t>Премудрість.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Чтець:</w:t>
      </w:r>
      <w:r w:rsidRPr="00616548">
        <w:rPr>
          <w:rFonts w:ascii="Times New Roman" w:hAnsi="Times New Roman"/>
          <w:color w:val="FF0000"/>
          <w:sz w:val="24"/>
          <w:szCs w:val="24"/>
        </w:rPr>
        <w:t xml:space="preserve"> </w:t>
      </w:r>
      <w:r w:rsidRPr="00616548">
        <w:rPr>
          <w:rFonts w:ascii="Times New Roman" w:hAnsi="Times New Roman"/>
          <w:sz w:val="24"/>
          <w:szCs w:val="24"/>
        </w:rPr>
        <w:t>З книги Мудрости читання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Диякон:</w:t>
      </w:r>
      <w:r w:rsidRPr="00616548">
        <w:rPr>
          <w:rFonts w:ascii="Times New Roman" w:hAnsi="Times New Roman"/>
          <w:color w:val="FF0000"/>
          <w:sz w:val="24"/>
          <w:szCs w:val="24"/>
        </w:rPr>
        <w:t xml:space="preserve"> </w:t>
      </w:r>
      <w:r w:rsidRPr="00616548">
        <w:rPr>
          <w:rFonts w:ascii="Times New Roman" w:hAnsi="Times New Roman"/>
          <w:sz w:val="24"/>
          <w:szCs w:val="24"/>
        </w:rPr>
        <w:t>Будьмо уважні.</w:t>
      </w:r>
    </w:p>
    <w:p w:rsidR="002A0036" w:rsidRPr="00616548" w:rsidRDefault="002A0036" w:rsidP="0090126C">
      <w:pPr>
        <w:spacing w:after="120" w:line="20" w:lineRule="atLeast"/>
        <w:jc w:val="both"/>
        <w:rPr>
          <w:rFonts w:ascii="Times New Roman" w:hAnsi="Times New Roman"/>
          <w:i/>
          <w:color w:val="FF0000"/>
          <w:sz w:val="24"/>
          <w:szCs w:val="24"/>
        </w:rPr>
      </w:pPr>
      <w:r w:rsidRPr="00616548">
        <w:rPr>
          <w:rFonts w:ascii="Times New Roman" w:hAnsi="Times New Roman"/>
          <w:i/>
          <w:color w:val="FF0000"/>
          <w:sz w:val="24"/>
          <w:szCs w:val="24"/>
        </w:rPr>
        <w:t>Чтець:</w:t>
      </w:r>
      <w:r w:rsidRPr="00616548">
        <w:rPr>
          <w:rFonts w:ascii="Times New Roman" w:hAnsi="Times New Roman"/>
          <w:sz w:val="24"/>
          <w:szCs w:val="24"/>
        </w:rPr>
        <w:t xml:space="preserve"> 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панцир, і накладе, як шолом, суд нелицемірний. Візьме за щит непереможну святість, нагострить, немов меч, гнів суворий; увесь світ піде з ним у бій проти безумних. Влучні стріли-блискавиці вирушать, і з хмар, немов з добре нап'ятого лука, полетять до цілі; з метавки гніву жбурне силу граду, вода у морі проти них залютує, і ріки затоплять їх безпощадно. Подмух Всесили проти них повстане, і, немов та буря, їх порозвіває. Так то беззаконня спустошить усю землю, а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бо від Господа дана вам влада, від Всевишнього – зверхність. </w:t>
      </w:r>
      <w:r w:rsidRPr="00616548">
        <w:rPr>
          <w:rFonts w:ascii="Times New Roman" w:hAnsi="Times New Roman"/>
          <w:i/>
          <w:color w:val="FF0000"/>
          <w:sz w:val="24"/>
          <w:szCs w:val="24"/>
        </w:rPr>
        <w:t>(Муд. 5:15-6:3)</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Диякон:</w:t>
      </w:r>
      <w:r w:rsidRPr="00616548">
        <w:rPr>
          <w:rFonts w:ascii="Times New Roman" w:hAnsi="Times New Roman"/>
          <w:color w:val="FF0000"/>
          <w:sz w:val="24"/>
          <w:szCs w:val="24"/>
        </w:rPr>
        <w:t xml:space="preserve"> </w:t>
      </w:r>
      <w:r w:rsidRPr="00616548">
        <w:rPr>
          <w:rFonts w:ascii="Times New Roman" w:hAnsi="Times New Roman"/>
          <w:sz w:val="24"/>
          <w:szCs w:val="24"/>
        </w:rPr>
        <w:t>Премудрість.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Чтець:</w:t>
      </w:r>
      <w:r w:rsidRPr="00616548">
        <w:rPr>
          <w:rFonts w:ascii="Times New Roman" w:hAnsi="Times New Roman"/>
          <w:color w:val="FF0000"/>
          <w:sz w:val="24"/>
          <w:szCs w:val="24"/>
        </w:rPr>
        <w:t xml:space="preserve"> </w:t>
      </w:r>
      <w:r w:rsidRPr="00616548">
        <w:rPr>
          <w:rFonts w:ascii="Times New Roman" w:hAnsi="Times New Roman"/>
          <w:sz w:val="24"/>
          <w:szCs w:val="24"/>
        </w:rPr>
        <w:t>З книги Приповідок читання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Диякон:</w:t>
      </w:r>
      <w:r w:rsidRPr="00616548">
        <w:rPr>
          <w:rFonts w:ascii="Times New Roman" w:hAnsi="Times New Roman"/>
          <w:color w:val="FF0000"/>
          <w:sz w:val="24"/>
          <w:szCs w:val="24"/>
        </w:rPr>
        <w:t xml:space="preserve"> </w:t>
      </w:r>
      <w:r w:rsidRPr="00616548">
        <w:rPr>
          <w:rFonts w:ascii="Times New Roman" w:hAnsi="Times New Roman"/>
          <w:sz w:val="24"/>
          <w:szCs w:val="24"/>
        </w:rPr>
        <w:t>Будьмо уважні.</w:t>
      </w:r>
    </w:p>
    <w:p w:rsidR="002A0036" w:rsidRPr="00616548" w:rsidRDefault="002A0036" w:rsidP="0090126C">
      <w:pPr>
        <w:pStyle w:val="NormalWeb"/>
        <w:spacing w:before="0" w:beforeAutospacing="0" w:after="120" w:afterAutospacing="0" w:line="20" w:lineRule="atLeast"/>
        <w:jc w:val="both"/>
      </w:pPr>
      <w:r w:rsidRPr="00616548">
        <w:rPr>
          <w:rFonts w:ascii="Times New Roman" w:hAnsi="Times New Roman"/>
          <w:i/>
          <w:color w:val="FF0000"/>
          <w:sz w:val="24"/>
        </w:rPr>
        <w:t>Чтець:</w:t>
      </w:r>
      <w:r w:rsidRPr="00616548">
        <w:rPr>
          <w:rFonts w:ascii="Times New Roman" w:hAnsi="Times New Roman"/>
          <w:sz w:val="24"/>
        </w:rPr>
        <w:t xml:space="preserve"> Мій сину! Коли ти мої слова приймеш і мої заповіді заховаєш у себе, вухом твоїм уважаючи на мудрість, схиляючи до правди твоє серце, о так, коли ти розум зватимеш до себе, з закликом звернешся до розсудку, коли шукатимеш його, як срібла, коли розшукуватимеш його, як схований скарб, тоді ти збагнеш острах Господній, тоді знайдеш пізнання Бога. Господь бо дає мудрість, і з його уст виходить знання й розсудливість. Він для праведних зберігає допомогу; він щит для тих, що ходять чесно. Він стежки правоти пильнує, він береже дорогу своїх вірних. Тоді ти зрозумієш правду й справедливість, прямодушність і всяку путь добру. </w:t>
      </w:r>
      <w:r w:rsidRPr="00616548">
        <w:rPr>
          <w:rFonts w:ascii="Times New Roman" w:hAnsi="Times New Roman"/>
          <w:i/>
          <w:color w:val="FF0000"/>
          <w:sz w:val="24"/>
        </w:rPr>
        <w:t>(Прип. 2:1-9)</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sz w:val="24"/>
        </w:rPr>
        <w:t>Єктенія усильного благання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Промовмо всі з усієї душі і з усієї мислі нашої, промовмо.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Господи, Вседержителю, Боже отців наших, молимось тобі, вислухай і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Помилуй нас, Боже, з великої милости твоєї, молимось тобі, вислухай і помилуй.</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616548">
        <w:rPr>
          <w:rFonts w:ascii="Times New Roman" w:hAnsi="Times New Roman"/>
          <w:i/>
          <w:color w:val="FF0000"/>
          <w:sz w:val="24"/>
          <w:szCs w:val="24"/>
        </w:rPr>
        <w:t>(ім'я)</w:t>
      </w:r>
      <w:r w:rsidRPr="00616548">
        <w:rPr>
          <w:rFonts w:ascii="Times New Roman" w:hAnsi="Times New Roman"/>
          <w:sz w:val="24"/>
          <w:szCs w:val="24"/>
        </w:rPr>
        <w:t xml:space="preserve">, і за боголюбивого Єпископа нашого Кир </w:t>
      </w:r>
      <w:r w:rsidRPr="00616548">
        <w:rPr>
          <w:rFonts w:ascii="Times New Roman" w:hAnsi="Times New Roman"/>
          <w:i/>
          <w:color w:val="FF0000"/>
          <w:sz w:val="24"/>
          <w:szCs w:val="24"/>
        </w:rPr>
        <w:t>(ім'я)</w:t>
      </w:r>
      <w:r w:rsidRPr="00616548">
        <w:rPr>
          <w:rFonts w:ascii="Times New Roman" w:hAnsi="Times New Roman"/>
          <w:sz w:val="24"/>
          <w:szCs w:val="24"/>
        </w:rPr>
        <w:t xml:space="preserve">, [і за всечесніших отців наших Протоархимандрита </w:t>
      </w:r>
      <w:r w:rsidRPr="00616548">
        <w:rPr>
          <w:rFonts w:ascii="Times New Roman" w:hAnsi="Times New Roman"/>
          <w:i/>
          <w:color w:val="FF0000"/>
          <w:sz w:val="24"/>
          <w:szCs w:val="24"/>
        </w:rPr>
        <w:t>(ім'я)</w:t>
      </w:r>
      <w:r w:rsidRPr="00616548">
        <w:rPr>
          <w:rFonts w:ascii="Times New Roman" w:hAnsi="Times New Roman"/>
          <w:sz w:val="24"/>
          <w:szCs w:val="24"/>
        </w:rPr>
        <w:t xml:space="preserve">, Архимандрита </w:t>
      </w:r>
      <w:r w:rsidRPr="00616548">
        <w:rPr>
          <w:rFonts w:ascii="Times New Roman" w:hAnsi="Times New Roman"/>
          <w:i/>
          <w:color w:val="FF0000"/>
          <w:sz w:val="24"/>
          <w:szCs w:val="24"/>
        </w:rPr>
        <w:t>(ім'я)</w:t>
      </w:r>
      <w:r w:rsidRPr="00616548">
        <w:rPr>
          <w:rFonts w:ascii="Times New Roman" w:hAnsi="Times New Roman"/>
          <w:sz w:val="24"/>
          <w:szCs w:val="24"/>
        </w:rPr>
        <w:t xml:space="preserve">, Протоігумена </w:t>
      </w:r>
      <w:r w:rsidRPr="00616548">
        <w:rPr>
          <w:rFonts w:ascii="Times New Roman" w:hAnsi="Times New Roman"/>
          <w:i/>
          <w:color w:val="FF0000"/>
          <w:sz w:val="24"/>
          <w:szCs w:val="24"/>
        </w:rPr>
        <w:t>(ім'я)</w:t>
      </w:r>
      <w:r w:rsidRPr="00616548">
        <w:rPr>
          <w:rFonts w:ascii="Times New Roman" w:hAnsi="Times New Roman"/>
          <w:sz w:val="24"/>
          <w:szCs w:val="24"/>
        </w:rPr>
        <w:t xml:space="preserve"> й Ігумена </w:t>
      </w:r>
      <w:r w:rsidRPr="00616548">
        <w:rPr>
          <w:rFonts w:ascii="Times New Roman" w:hAnsi="Times New Roman"/>
          <w:i/>
          <w:color w:val="FF0000"/>
          <w:sz w:val="24"/>
          <w:szCs w:val="24"/>
        </w:rPr>
        <w:t>(ім'я)</w:t>
      </w:r>
      <w:r w:rsidRPr="00616548">
        <w:rPr>
          <w:rFonts w:ascii="Times New Roman" w:hAnsi="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r w:rsidRPr="00616548">
        <w:rPr>
          <w:rFonts w:ascii="Times New Roman" w:hAnsi="Times New Roman"/>
          <w:i/>
          <w:sz w:val="24"/>
          <w:szCs w:val="24"/>
        </w:rPr>
        <w:t xml:space="preserve">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Ще молимось за Богом бережений народ наш, за правління і за все військо.</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r w:rsidRPr="00616548">
        <w:rPr>
          <w:rFonts w:ascii="Times New Roman" w:hAnsi="Times New Roman"/>
          <w:i/>
          <w:sz w:val="24"/>
          <w:szCs w:val="24"/>
        </w:rPr>
        <w:t xml:space="preserve">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r w:rsidRPr="00616548">
        <w:rPr>
          <w:rFonts w:ascii="Times New Roman" w:hAnsi="Times New Roman"/>
          <w:i/>
          <w:sz w:val="24"/>
          <w:szCs w:val="24"/>
        </w:rPr>
        <w:t xml:space="preserve">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iCs/>
          <w:sz w:val="24"/>
          <w:szCs w:val="24"/>
          <w:u w:val="single"/>
        </w:rPr>
      </w:pPr>
      <w:r w:rsidRPr="00616548">
        <w:rPr>
          <w:rFonts w:ascii="Times New Roman" w:hAnsi="Times New Roman"/>
          <w:iCs/>
          <w:sz w:val="24"/>
          <w:szCs w:val="24"/>
          <w:u w:val="single"/>
        </w:rPr>
        <w:t>[</w:t>
      </w:r>
      <w:r w:rsidRPr="00616548">
        <w:rPr>
          <w:rFonts w:ascii="Times New Roman" w:hAnsi="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RPr="00616548">
        <w:rPr>
          <w:rFonts w:ascii="Times New Roman" w:hAnsi="Times New Roman"/>
          <w:iCs/>
          <w:sz w:val="24"/>
          <w:szCs w:val="24"/>
          <w:u w:val="single"/>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Амінь.</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sz w:val="24"/>
        </w:rPr>
        <w:t>Сподоби, Господи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Сподоби, Господи, цього вечора* без гріха зберегтися нам.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Благословенний ти, Господи, Боже отців наших,* і хвальне і прославлене ім'я твоє навіки.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буде, Господи, милість твоя на нас,* бо ми надіємось на тебе.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Благословенний ти, Господи,* навчи мене установ твоїх.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Благословенний ти, Владико,* врозуми мене установами твоїми.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Благословенний ти, Святий,* просвіти мене установами твоїми.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Господи, милість твоя повіки,* не покидай діло рук твоїх.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Тобі належить хвала,* тобі належить пісня.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Тобі належить слава:* Отцю, і Сину, і Святому Духові: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sz w:val="24"/>
        </w:rPr>
        <w:t>Прохальна єктенія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Сповнім вечірню молитву нашу Господеві.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Заступи, спаси, помилуй і охорони нас, Боже, твоєю благодаттю.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Вечора всього досконалого, святого, мирного і безгрішного у Господа просім.</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Подай, Господи</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Ангела миру, вірного наставника, охоронця душ і тіл наших у Господа просім.</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Подай, Господи</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Прощення і відпущення гріхів, і прогрішень наших у Господа просім.</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Подай, Господи</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Доброго і пожиточного для душ наших і миру для світу у Господа просім.</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Подай, Господи</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Осталий час життя нашого в мирі й покаянні скінчити у Господа просім.</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Подай, Господи</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Подай, Господи</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Тобі, Господи.</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Мир всім.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І духові твоєму.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Голови ваші перед Господом схиліть.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Тобі, Господи.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 читає молитву:</w:t>
      </w:r>
      <w:r w:rsidRPr="00616548">
        <w:rPr>
          <w:rFonts w:ascii="Times New Roman" w:hAnsi="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Нехай буде влада царства твого благословенна і дуже прославлена: Отця, і Сина, і Святого Духа,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Амінь.</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Стихири на стиховні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(г. 5, подібний: Радуйся):</w:t>
      </w:r>
      <w:r w:rsidRPr="00616548">
        <w:rPr>
          <w:rFonts w:ascii="Times New Roman" w:hAnsi="Times New Roman"/>
          <w:sz w:val="24"/>
          <w:szCs w:val="24"/>
        </w:rPr>
        <w:t xml:space="preserve"> Радуйся, аскетичних подвигів воістину благовонна чаше:* Хрест бо на плечі взявши* і Владиці Христові себе, всеблаженний, возложивши,* подолав єси плоті додолу притягаюче мудрування;* душу ж просвітив чеснотами* і до божественного окрилився бажання.* Тим-то, всесвятий твій оточивши ковчег,* всехвальний Саво,* божественного чоловіколюбства просимо отримати твоїми молитвами* і світові дарувати велику милість.</w:t>
      </w:r>
    </w:p>
    <w:p w:rsidR="002A0036" w:rsidRPr="00616548" w:rsidRDefault="002A0036" w:rsidP="0090126C">
      <w:pPr>
        <w:spacing w:after="120" w:line="20" w:lineRule="atLeast"/>
        <w:jc w:val="both"/>
        <w:rPr>
          <w:rFonts w:ascii="Times New Roman" w:hAnsi="Times New Roman"/>
          <w:bCs/>
          <w:sz w:val="24"/>
          <w:szCs w:val="24"/>
          <w:u w:val="single"/>
        </w:rPr>
      </w:pPr>
      <w:r w:rsidRPr="00616548">
        <w:rPr>
          <w:rFonts w:ascii="Times New Roman" w:hAnsi="Times New Roman"/>
          <w:i/>
          <w:color w:val="FF0000"/>
          <w:sz w:val="24"/>
          <w:szCs w:val="24"/>
        </w:rPr>
        <w:t>Стих:</w:t>
      </w:r>
      <w:r w:rsidRPr="00616548">
        <w:rPr>
          <w:rFonts w:ascii="Times New Roman" w:hAnsi="Times New Roman"/>
          <w:color w:val="FF0000"/>
          <w:sz w:val="24"/>
          <w:szCs w:val="24"/>
        </w:rPr>
        <w:t xml:space="preserve"> </w:t>
      </w:r>
      <w:r w:rsidRPr="00616548">
        <w:rPr>
          <w:rFonts w:ascii="Times New Roman" w:hAnsi="Times New Roman"/>
          <w:bCs/>
          <w:sz w:val="24"/>
          <w:szCs w:val="24"/>
          <w:u w:val="single"/>
        </w:rPr>
        <w:t>Чесна перед Господом* смерть преподобних Його.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Наблизившись, богоносний, до вогню Духа,* вуглем богосяйним показав ти себе в світі, Саво,* просвічуючи душі тих, що вірно, богомудрий, приступають до тебе,* стаючи для них провідником до Невечірнього Світла, преподобний;* а зрошуваний з висоти Божественною благодаттю,* пустинне загасив вугілля.* Тим-то і перемоги вінець явно дарував тобі, отче,* Управитель Божественної правди – Христос;* Його моли душам нашим* дарувати велику милість.</w:t>
      </w:r>
    </w:p>
    <w:p w:rsidR="002A0036" w:rsidRPr="00616548" w:rsidRDefault="002A0036" w:rsidP="0090126C">
      <w:pPr>
        <w:spacing w:after="120" w:line="20" w:lineRule="atLeast"/>
        <w:jc w:val="both"/>
        <w:rPr>
          <w:rFonts w:ascii="Times New Roman" w:hAnsi="Times New Roman"/>
          <w:bCs/>
          <w:sz w:val="24"/>
          <w:szCs w:val="24"/>
          <w:u w:val="single"/>
        </w:rPr>
      </w:pPr>
      <w:r w:rsidRPr="00616548">
        <w:rPr>
          <w:rFonts w:ascii="Times New Roman" w:hAnsi="Times New Roman"/>
          <w:i/>
          <w:color w:val="FF0000"/>
          <w:sz w:val="24"/>
          <w:szCs w:val="24"/>
        </w:rPr>
        <w:t>Стих:</w:t>
      </w:r>
      <w:r w:rsidRPr="00616548">
        <w:rPr>
          <w:rFonts w:ascii="Times New Roman" w:hAnsi="Times New Roman"/>
          <w:color w:val="FF0000"/>
          <w:sz w:val="24"/>
          <w:szCs w:val="24"/>
        </w:rPr>
        <w:t xml:space="preserve"> </w:t>
      </w:r>
      <w:r w:rsidRPr="00616548">
        <w:rPr>
          <w:rFonts w:ascii="Times New Roman" w:hAnsi="Times New Roman"/>
          <w:bCs/>
          <w:sz w:val="24"/>
          <w:szCs w:val="24"/>
          <w:u w:val="single"/>
        </w:rPr>
        <w:t>Блажен муж, що боїться Господа,* заповіді Його возлюбить вельми.</w:t>
      </w:r>
    </w:p>
    <w:p w:rsidR="002A0036" w:rsidRPr="00616548" w:rsidRDefault="002A0036" w:rsidP="0090126C">
      <w:pPr>
        <w:spacing w:after="120" w:line="20" w:lineRule="atLeast"/>
        <w:jc w:val="both"/>
        <w:rPr>
          <w:rFonts w:ascii="Times New Roman" w:hAnsi="Times New Roman"/>
          <w:iCs/>
          <w:sz w:val="24"/>
          <w:szCs w:val="24"/>
        </w:rPr>
      </w:pPr>
      <w:r w:rsidRPr="00616548">
        <w:rPr>
          <w:rFonts w:ascii="Times New Roman" w:hAnsi="Times New Roman"/>
          <w:sz w:val="24"/>
          <w:szCs w:val="24"/>
        </w:rPr>
        <w:t>Ліствицею небосяжною явно життя твоє, богомудрий, стало:* нею на висоту ти вивищився* і з Владикою Христом бесідувати, всеблаженний, сподобився;* розум просвітив єси сущими там осяяннями,* а Його промінням просвічуваний,* рівну ангелам отримав світлість.* Йому і нині</w:t>
      </w:r>
      <w:r>
        <w:rPr>
          <w:rFonts w:ascii="Times New Roman" w:hAnsi="Times New Roman"/>
          <w:sz w:val="24"/>
          <w:szCs w:val="24"/>
        </w:rPr>
        <w:t>,</w:t>
      </w:r>
      <w:r w:rsidRPr="00616548">
        <w:rPr>
          <w:rFonts w:ascii="Times New Roman" w:hAnsi="Times New Roman"/>
          <w:sz w:val="24"/>
          <w:szCs w:val="24"/>
        </w:rPr>
        <w:t xml:space="preserve"> предстоячи, молися, преподобний,* щоб тих, що звершують твою божественну і всесвященну пам’ять,* поруч із тобою поставити* і світові дарувати велику милість.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 xml:space="preserve">Слава: </w:t>
      </w:r>
      <w:r w:rsidRPr="00616548">
        <w:rPr>
          <w:rFonts w:ascii="Times New Roman" w:hAnsi="Times New Roman"/>
          <w:i/>
          <w:color w:val="FF0000"/>
          <w:sz w:val="24"/>
          <w:szCs w:val="24"/>
        </w:rPr>
        <w:t xml:space="preserve">(г. 8): </w:t>
      </w:r>
      <w:r w:rsidRPr="00616548">
        <w:rPr>
          <w:rFonts w:ascii="Times New Roman" w:hAnsi="Times New Roman"/>
          <w:sz w:val="24"/>
          <w:szCs w:val="24"/>
        </w:rPr>
        <w:t>Монахів собори, як наставника тебе вшановуємо, отче наш Саво: твоєю бо стезею воістину ходити в правді ми навчилися. Блажен єси, що для Христа трудився і ворожу викрив силу, Ангелів співбесіднику, преподобних сопричаснику і праведних – з ними ж і молися до Господа про помилування душ наших.</w:t>
      </w:r>
    </w:p>
    <w:p w:rsidR="002A0036" w:rsidRPr="00616548" w:rsidRDefault="002A0036" w:rsidP="0090126C">
      <w:pPr>
        <w:spacing w:after="120" w:line="20" w:lineRule="atLeast"/>
        <w:jc w:val="both"/>
        <w:rPr>
          <w:rFonts w:ascii="Times New Roman" w:hAnsi="Times New Roman"/>
          <w:iCs/>
          <w:sz w:val="24"/>
          <w:szCs w:val="24"/>
        </w:rPr>
      </w:pPr>
      <w:r w:rsidRPr="00616548">
        <w:rPr>
          <w:rFonts w:ascii="Times New Roman" w:hAnsi="Times New Roman"/>
          <w:b/>
          <w:sz w:val="24"/>
          <w:szCs w:val="24"/>
        </w:rPr>
        <w:t xml:space="preserve">І нині: </w:t>
      </w:r>
      <w:r w:rsidRPr="00616548">
        <w:rPr>
          <w:rFonts w:ascii="Times New Roman" w:hAnsi="Times New Roman"/>
          <w:i/>
          <w:color w:val="FF0000"/>
          <w:sz w:val="24"/>
          <w:szCs w:val="24"/>
        </w:rPr>
        <w:t xml:space="preserve">богородичний: </w:t>
      </w:r>
      <w:r w:rsidRPr="00616548">
        <w:rPr>
          <w:rFonts w:ascii="Times New Roman" w:hAnsi="Times New Roman"/>
          <w:sz w:val="24"/>
          <w:szCs w:val="24"/>
        </w:rPr>
        <w:t>Неневісная Діво, що Бога несказанно зачала плоттю, – Мати Бога Вишнього! Твоїх слуг просьби прийми, Всенепорочная, всім подаючи очищення прогрішень: нині, наші благання приймаючи, моли про спасіння всіх нас.</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sz w:val="24"/>
        </w:rPr>
        <w:t>Пісня Симеона</w:t>
      </w:r>
    </w:p>
    <w:p w:rsidR="002A0036"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Нині відпускаєш слугу твого, Владико,* за твоїм словом у мирі. </w:t>
      </w:r>
    </w:p>
    <w:p w:rsidR="002A0036"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Бо побачили очі мої* спасіння твоє, </w:t>
      </w:r>
    </w:p>
    <w:p w:rsidR="002A0036" w:rsidRDefault="002A0036" w:rsidP="0090126C">
      <w:pPr>
        <w:spacing w:after="120" w:line="20" w:lineRule="atLeast"/>
        <w:jc w:val="both"/>
        <w:rPr>
          <w:rFonts w:ascii="Times New Roman" w:hAnsi="Times New Roman"/>
          <w:sz w:val="24"/>
          <w:szCs w:val="24"/>
        </w:rPr>
      </w:pPr>
      <w:r>
        <w:rPr>
          <w:rFonts w:ascii="Times New Roman" w:hAnsi="Times New Roman"/>
          <w:sz w:val="24"/>
          <w:szCs w:val="24"/>
        </w:rPr>
        <w:t>Щ</w:t>
      </w:r>
      <w:r w:rsidRPr="00616548">
        <w:rPr>
          <w:rFonts w:ascii="Times New Roman" w:hAnsi="Times New Roman"/>
          <w:sz w:val="24"/>
          <w:szCs w:val="24"/>
        </w:rPr>
        <w:t xml:space="preserve">о приготував ти* перед усіма народами. </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Світло на просвіту поганам, і славу люду твого, Ізраїля.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Святий Боже, святий Кріпкий, святий Безсмертний, помилуй нас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Слава Отцю, і Сину, і Святому Духові,* і 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 xml:space="preserve">Господи, помилуй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Слава Отцю, і Сину, і Святому Духові.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І 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pStyle w:val="Style13"/>
        <w:widowControl/>
        <w:spacing w:after="120" w:line="20" w:lineRule="atLeast"/>
        <w:rPr>
          <w:rFonts w:ascii="Times New Roman" w:hAnsi="Times New Roman"/>
          <w:i/>
          <w:color w:val="FF0000"/>
        </w:rPr>
      </w:pPr>
    </w:p>
    <w:p w:rsidR="002A0036" w:rsidRPr="00616548" w:rsidRDefault="002A0036" w:rsidP="0090126C">
      <w:pPr>
        <w:pStyle w:val="Heading3"/>
        <w:spacing w:before="0" w:after="120" w:line="20" w:lineRule="atLeast"/>
        <w:jc w:val="center"/>
        <w:rPr>
          <w:rFonts w:ascii="Times New Roman" w:hAnsi="Times New Roman"/>
          <w:b/>
          <w:i/>
        </w:rPr>
      </w:pPr>
      <w:r w:rsidRPr="00616548">
        <w:rPr>
          <w:rFonts w:ascii="Times New Roman" w:hAnsi="Times New Roman"/>
          <w:b/>
          <w:i/>
          <w:color w:val="FF0000"/>
          <w:sz w:val="24"/>
        </w:rPr>
        <w:t>Тропарі</w:t>
      </w:r>
    </w:p>
    <w:p w:rsidR="002A0036" w:rsidRPr="00616548" w:rsidRDefault="002A0036" w:rsidP="0090126C">
      <w:pPr>
        <w:pStyle w:val="NoSpacing"/>
        <w:spacing w:after="120" w:line="20" w:lineRule="atLeast"/>
        <w:jc w:val="both"/>
        <w:rPr>
          <w:rFonts w:ascii="Times New Roman" w:hAnsi="Times New Roman"/>
          <w:sz w:val="24"/>
          <w:szCs w:val="24"/>
        </w:rPr>
      </w:pPr>
      <w:r w:rsidRPr="00616548">
        <w:rPr>
          <w:rFonts w:ascii="Times New Roman" w:hAnsi="Times New Roman"/>
          <w:i/>
          <w:color w:val="FF0000"/>
          <w:sz w:val="24"/>
          <w:szCs w:val="24"/>
        </w:rPr>
        <w:t>(г. 8):</w:t>
      </w:r>
      <w:r w:rsidRPr="00616548">
        <w:rPr>
          <w:rFonts w:ascii="Times New Roman" w:hAnsi="Times New Roman"/>
          <w:sz w:val="24"/>
          <w:szCs w:val="24"/>
        </w:rPr>
        <w:t xml:space="preserve"> Потоками сліз твоїх Ти неродючу пустиню управив* і з глибини зітханнями Ти в трудах приніс стократні плоди,* і був Ти світильником вселенної, сіяючи чудесами, Саво, отче наш.* Моли Христа Бога, щоб спаслися душі наші.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rsidR="002A0036" w:rsidRPr="00616548" w:rsidRDefault="002A0036" w:rsidP="0090126C">
      <w:pPr>
        <w:spacing w:after="120" w:line="20" w:lineRule="atLeast"/>
        <w:jc w:val="both"/>
        <w:rPr>
          <w:rFonts w:ascii="Times New Roman" w:hAnsi="Times New Roman"/>
          <w:i/>
          <w:sz w:val="24"/>
          <w:szCs w:val="24"/>
        </w:rPr>
      </w:pPr>
    </w:p>
    <w:p w:rsidR="002A0036" w:rsidRPr="00616548" w:rsidRDefault="002A0036" w:rsidP="0090126C">
      <w:pPr>
        <w:spacing w:after="120" w:line="20" w:lineRule="atLeast"/>
        <w:jc w:val="both"/>
        <w:rPr>
          <w:rFonts w:ascii="Times New Roman" w:hAnsi="Times New Roman"/>
          <w:color w:val="FF0000"/>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Великий відпуст</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Премудрість.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Благослови.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Благословенний Христос, Бог наш, завжди,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 Утверди, Боже, святу православну віру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Пресвята Богородице, спаси нас.</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Слава тобі, Христе Боже, надіє наша, слава тобі!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Слава Отцю і Сину, і Святому Духові, і нині і повсякчас, і на віки віків. Амінь. Господи, помилуй </w:t>
      </w:r>
      <w:r w:rsidRPr="00616548">
        <w:rPr>
          <w:rFonts w:ascii="Times New Roman" w:hAnsi="Times New Roman"/>
          <w:i/>
          <w:color w:val="FF0000"/>
          <w:sz w:val="24"/>
          <w:szCs w:val="24"/>
        </w:rPr>
        <w:t>(3 р.)</w:t>
      </w:r>
      <w:r w:rsidRPr="00616548">
        <w:rPr>
          <w:rFonts w:ascii="Times New Roman" w:hAnsi="Times New Roman"/>
          <w:i/>
          <w:sz w:val="24"/>
          <w:szCs w:val="24"/>
        </w:rPr>
        <w:t>.</w:t>
      </w:r>
      <w:r w:rsidRPr="00616548">
        <w:rPr>
          <w:rFonts w:ascii="Times New Roman" w:hAnsi="Times New Roman"/>
          <w:sz w:val="24"/>
          <w:szCs w:val="24"/>
        </w:rPr>
        <w:t xml:space="preserve"> Благослови.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iCs/>
          <w:color w:val="FF0000"/>
          <w:sz w:val="24"/>
          <w:szCs w:val="24"/>
          <w:lang w:eastAsia="uk-UA"/>
        </w:rPr>
        <w:t>Священик:</w:t>
      </w:r>
      <w:r w:rsidRPr="00616548">
        <w:rPr>
          <w:rFonts w:ascii="Times New Roman" w:hAnsi="Times New Roman"/>
          <w:color w:val="FF0000"/>
          <w:sz w:val="24"/>
          <w:szCs w:val="24"/>
          <w:lang w:eastAsia="uk-UA"/>
        </w:rPr>
        <w:t> </w:t>
      </w:r>
      <w:r w:rsidRPr="00616548">
        <w:rPr>
          <w:rFonts w:ascii="Times New Roman" w:hAnsi="Times New Roman"/>
          <w:sz w:val="24"/>
          <w:szCs w:val="24"/>
          <w:lang w:eastAsia="uk-UA"/>
        </w:rPr>
        <w:t xml:space="preserve">Христос, істинний Бог наш, молитвами пречистої своєї Матері, святих славних і всехвальних апостолів, і преподобного й богоносного отця нашого Сави Освященного, якого світлу пам'ять днесь святкуємо, і святого </w:t>
      </w:r>
      <w:r w:rsidRPr="00616548">
        <w:rPr>
          <w:rFonts w:ascii="Times New Roman" w:hAnsi="Times New Roman"/>
          <w:i/>
          <w:color w:val="FF0000"/>
          <w:sz w:val="24"/>
          <w:szCs w:val="24"/>
          <w:lang w:eastAsia="uk-UA"/>
        </w:rPr>
        <w:t>(</w:t>
      </w:r>
      <w:r w:rsidRPr="00616548">
        <w:rPr>
          <w:rFonts w:ascii="Times New Roman" w:hAnsi="Times New Roman"/>
          <w:i/>
          <w:color w:val="FF0000"/>
          <w:sz w:val="24"/>
          <w:szCs w:val="24"/>
        </w:rPr>
        <w:t>ім'я, якого є храм</w:t>
      </w:r>
      <w:r w:rsidRPr="00616548">
        <w:rPr>
          <w:rFonts w:ascii="Times New Roman" w:hAnsi="Times New Roman"/>
          <w:i/>
          <w:color w:val="FF0000"/>
          <w:sz w:val="24"/>
          <w:szCs w:val="24"/>
          <w:lang w:eastAsia="uk-UA"/>
        </w:rPr>
        <w:t xml:space="preserve">), </w:t>
      </w:r>
      <w:r w:rsidRPr="00616548">
        <w:rPr>
          <w:rFonts w:ascii="Times New Roman" w:hAnsi="Times New Roman"/>
          <w:sz w:val="24"/>
          <w:szCs w:val="24"/>
          <w:lang w:eastAsia="uk-UA"/>
        </w:rPr>
        <w:t>і всіх святих, помилує і спасе нас, як благий і чоловіколюбець.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sz w:val="24"/>
        </w:rPr>
        <w:t>Після Вечірні</w:t>
      </w:r>
    </w:p>
    <w:p w:rsidR="002A0036" w:rsidRPr="00616548" w:rsidRDefault="002A0036" w:rsidP="0090126C">
      <w:pPr>
        <w:pStyle w:val="NoSpacing"/>
        <w:spacing w:after="120" w:line="20" w:lineRule="atLeast"/>
        <w:jc w:val="both"/>
        <w:rPr>
          <w:rFonts w:ascii="Times New Roman" w:hAnsi="Times New Roman"/>
          <w:sz w:val="24"/>
          <w:szCs w:val="24"/>
        </w:rPr>
      </w:pPr>
      <w:r w:rsidRPr="00616548">
        <w:rPr>
          <w:rFonts w:ascii="Times New Roman" w:hAnsi="Times New Roman"/>
          <w:i/>
          <w:color w:val="FF0000"/>
          <w:sz w:val="24"/>
          <w:szCs w:val="24"/>
        </w:rPr>
        <w:t>Кондак, (г. 8):</w:t>
      </w:r>
      <w:r w:rsidRPr="00616548">
        <w:rPr>
          <w:rFonts w:ascii="Times New Roman" w:hAnsi="Times New Roman"/>
          <w:sz w:val="24"/>
          <w:szCs w:val="24"/>
        </w:rPr>
        <w:t xml:space="preserve"> Як жертву Богу непорочну* від дитинства Ти приніс себе доброчесністю, Саво блаженний,* ставшись садівником благочестя;* тому був Ти преподобних окрасою* і жителем пустинним, достойним похвали.* Тому кличемо до Тебе:* Радуйся, Саво пребагатий.</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spacing w:after="120" w:line="20" w:lineRule="atLeast"/>
        <w:rPr>
          <w:rFonts w:ascii="Times New Roman" w:hAnsi="Times New Roman"/>
          <w:b/>
          <w:sz w:val="24"/>
          <w:szCs w:val="24"/>
        </w:rPr>
      </w:pPr>
      <w:r w:rsidRPr="00616548">
        <w:rPr>
          <w:rFonts w:ascii="Times New Roman" w:hAnsi="Times New Roman"/>
          <w:b/>
          <w:sz w:val="24"/>
          <w:szCs w:val="24"/>
        </w:rPr>
        <w:br w:type="page"/>
      </w:r>
    </w:p>
    <w:p w:rsidR="002A0036" w:rsidRPr="00616548" w:rsidRDefault="002A0036" w:rsidP="0090126C">
      <w:pPr>
        <w:pStyle w:val="Heading1"/>
        <w:spacing w:before="0" w:after="120" w:line="20" w:lineRule="atLeast"/>
        <w:jc w:val="center"/>
        <w:rPr>
          <w:rFonts w:ascii="Times New Roman" w:hAnsi="Times New Roman"/>
          <w:i/>
          <w:color w:val="FF0000"/>
          <w:sz w:val="24"/>
          <w:szCs w:val="24"/>
        </w:rPr>
      </w:pPr>
      <w:r w:rsidRPr="00616548">
        <w:rPr>
          <w:rFonts w:ascii="Times New Roman" w:hAnsi="Times New Roman"/>
          <w:i/>
          <w:color w:val="FF0000"/>
          <w:sz w:val="24"/>
          <w:szCs w:val="24"/>
        </w:rPr>
        <w:t>УТРЕНЯ</w:t>
      </w:r>
    </w:p>
    <w:p w:rsidR="002A0036" w:rsidRPr="00616548" w:rsidRDefault="002A0036" w:rsidP="0090126C">
      <w:pPr>
        <w:shd w:val="clear" w:color="auto" w:fill="FFFFFF"/>
        <w:spacing w:after="120" w:line="20" w:lineRule="atLeast"/>
        <w:jc w:val="both"/>
        <w:rPr>
          <w:rFonts w:ascii="Times New Roman" w:hAnsi="Times New Roman"/>
          <w:color w:val="FF0000"/>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Слава святій, одноістотній, животворящій і нероздільній Тройці, завжди,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Амінь.</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 xml:space="preserve">Слава во вишніх Богу, і на землі мир,* в людях благовоління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Господи, губи мої відкрий,* і уста мої сповістять хвалу твою</w:t>
      </w:r>
      <w:r w:rsidRPr="00616548">
        <w:rPr>
          <w:rFonts w:ascii="Times New Roman" w:hAnsi="Times New Roman"/>
          <w:i/>
          <w:sz w:val="24"/>
          <w:szCs w:val="24"/>
        </w:rPr>
        <w:t xml:space="preserve"> </w:t>
      </w:r>
      <w:r w:rsidRPr="00616548">
        <w:rPr>
          <w:rFonts w:ascii="Times New Roman" w:hAnsi="Times New Roman"/>
          <w:i/>
          <w:color w:val="FF0000"/>
          <w:sz w:val="24"/>
          <w:szCs w:val="24"/>
        </w:rPr>
        <w:t>(2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i/>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Шестипсалм'я</w:t>
      </w:r>
    </w:p>
    <w:p w:rsidR="002A0036" w:rsidRPr="00616548" w:rsidRDefault="002A0036" w:rsidP="0090126C">
      <w:pPr>
        <w:spacing w:after="120" w:line="20" w:lineRule="atLeast"/>
        <w:jc w:val="center"/>
        <w:rPr>
          <w:rFonts w:ascii="Times New Roman" w:hAnsi="Times New Roman"/>
          <w:i/>
          <w:sz w:val="24"/>
          <w:szCs w:val="24"/>
        </w:rPr>
      </w:pPr>
      <w:r w:rsidRPr="00616548">
        <w:rPr>
          <w:rFonts w:ascii="Times New Roman" w:hAnsi="Times New Roman"/>
          <w:b/>
          <w:i/>
          <w:color w:val="FF0000"/>
          <w:sz w:val="24"/>
          <w:szCs w:val="24"/>
        </w:rPr>
        <w:t xml:space="preserve">Псалом 3 </w:t>
      </w:r>
      <w:r w:rsidRPr="00616548">
        <w:rPr>
          <w:rFonts w:ascii="Times New Roman" w:hAnsi="Times New Roman"/>
          <w:i/>
          <w:color w:val="FF0000"/>
          <w:sz w:val="24"/>
          <w:szCs w:val="24"/>
        </w:rPr>
        <w:t>(У понеділок)</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 Господи, як багато моїх ворогів,* багато їх повстало проти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Багато тих, що мені кажуть:* «Нема йому спасіння в Бозі».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Але ти, Господи, щит мій навколо мене,* ти моя слава, підносиш голову мою вгору.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голосно візвав до Господа,* і він вислухав мене з гори святої своєї.</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ліг собі й заснув, і пробудився,* бо Господь мене зберігає.</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не боюся безлічі людей,* що навколо мене обсіли.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У Господа спасіння,* і на твій народ – благословення твоє.</w:t>
      </w:r>
    </w:p>
    <w:p w:rsidR="002A0036" w:rsidRPr="00616548" w:rsidRDefault="002A0036" w:rsidP="0090126C">
      <w:pPr>
        <w:spacing w:after="120" w:line="20" w:lineRule="atLeast"/>
        <w:jc w:val="center"/>
        <w:rPr>
          <w:rFonts w:ascii="Times New Roman" w:hAnsi="Times New Roman"/>
          <w:i/>
          <w:sz w:val="24"/>
          <w:szCs w:val="24"/>
        </w:rPr>
      </w:pPr>
      <w:r w:rsidRPr="00616548">
        <w:rPr>
          <w:rFonts w:ascii="Times New Roman" w:hAnsi="Times New Roman"/>
          <w:b/>
          <w:i/>
          <w:color w:val="FF0000"/>
          <w:sz w:val="24"/>
          <w:szCs w:val="24"/>
        </w:rPr>
        <w:t xml:space="preserve">Псалом 37 </w:t>
      </w:r>
      <w:r w:rsidRPr="00616548">
        <w:rPr>
          <w:rFonts w:ascii="Times New Roman" w:hAnsi="Times New Roman"/>
          <w:i/>
          <w:color w:val="FF0000"/>
          <w:sz w:val="24"/>
          <w:szCs w:val="24"/>
        </w:rPr>
        <w:t>(У вівторок)</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 Господи, не докоряй мені в твоїм гніві,* і не карай мене в твоїм обуренні.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твої стріли мене прошили,* і рука твоя спустилася на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мої провини голову мою перевищили,* немов важкий тягар, що тяжить над мою силу.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Смердять, загнивши, мої рани,* задля мого нерозуму.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Принижений, зігнувсь я вельми,* повсякденно сумний ходжу 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нутро моє повне жару,* і здорового нема нічого на моїм тілі.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Зомлів я, розбитий понад міру,* і скиглю від стогону серця мого.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 Господи, перед тобою все моє бажання,* і стогін мій від тебе не скритий.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Серце моє розколотилось, сила мене полишила,* і навіть очей моїх світло, – і того вже нема в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Друзі мої та приятелі далекі від моєї рани,* і родичі мої стоять оподаль.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немов глухий, не чую,* і як німий, що уст своїх не відкриває.</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став, немов людина, що не чує,* в устах якої одвіту немає.</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На тебе бо, о Господи, я уповаю,* ти вислухаєш мене, Господи, мій Боже.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Кажу бо: Нехай не втішаються наді мною, як захитається моя нога,* нехай не несуться проти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бо ось-ось уже маю впасти,* і біль мій передо мною завжди.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бо провину мою визнаю,* і гріхом моїм журюся.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А ті, що без причини зо мною ворогують, ростуть на силі,* чимало тих, що мене безпідставно ненавидять.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І ті, що злом оддячують за добро,* вони проти мене, бо я про добро дбаю.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 покидай мене, о Господи,* не віддаляйся від мене, мій Боже.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Поспіши мені на допомогу,* Господи, моє спасіння.</w:t>
      </w:r>
    </w:p>
    <w:p w:rsidR="002A0036" w:rsidRPr="00616548" w:rsidRDefault="002A0036" w:rsidP="0090126C">
      <w:pPr>
        <w:spacing w:after="120" w:line="20" w:lineRule="atLeast"/>
        <w:jc w:val="center"/>
        <w:rPr>
          <w:rFonts w:ascii="Times New Roman" w:hAnsi="Times New Roman"/>
          <w:i/>
          <w:sz w:val="24"/>
          <w:szCs w:val="24"/>
        </w:rPr>
      </w:pPr>
      <w:r w:rsidRPr="00616548">
        <w:rPr>
          <w:rFonts w:ascii="Times New Roman" w:hAnsi="Times New Roman"/>
          <w:b/>
          <w:i/>
          <w:color w:val="FF0000"/>
          <w:sz w:val="24"/>
          <w:szCs w:val="24"/>
        </w:rPr>
        <w:t xml:space="preserve">Псалом 62 </w:t>
      </w:r>
      <w:r w:rsidRPr="00616548">
        <w:rPr>
          <w:rFonts w:ascii="Times New Roman" w:hAnsi="Times New Roman"/>
          <w:i/>
          <w:color w:val="FF0000"/>
          <w:sz w:val="24"/>
          <w:szCs w:val="24"/>
        </w:rPr>
        <w:t>(У середу)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Боже, ти Бог мій!* Тебе шукаю пильно.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Тебе душа моя прагне,* тебе бажає тіло моє в землі сухій, спраглій і безводній.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Отак і я у святині тебе виглядаю:* побачити силу твою й твою славу.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твоя милість ліпша від життя,* уста мої славитимуть тебе.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Отак буду тебе хвалити поки життя мого,* у твоїм імені здійматиму мої руки.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Душа моя насититься, немов туком та оливою,* уста мої веселим голосом хвалитимуть тебе.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Коли згадаю на моїй постелі тебе,* під час нічних чувань розмишлятиму про тебе.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ти прийшов мені на допомогу,* і в тіні крил твоїх я ликуватиму.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Душа моя до тебе лине,* мене підтримує твоя правиця.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Ті ж, які чигають на мою душу,* зійдуть у безодні підземні.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Їх віддадуть мечеві на поталу,* вони шакалів здобиччю стануть.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Слава Отцю, і Сину, і Святому Духові, і нині і повсякчас, і на віки віків. Амінь.</w:t>
      </w:r>
    </w:p>
    <w:p w:rsidR="002A0036" w:rsidRPr="00616548" w:rsidRDefault="002A0036" w:rsidP="0090126C">
      <w:pPr>
        <w:tabs>
          <w:tab w:val="left" w:pos="6750"/>
        </w:tabs>
        <w:spacing w:after="120" w:line="20" w:lineRule="atLeast"/>
        <w:jc w:val="both"/>
        <w:rPr>
          <w:rFonts w:ascii="Times New Roman" w:hAnsi="Times New Roman"/>
          <w:sz w:val="24"/>
          <w:szCs w:val="24"/>
        </w:rPr>
      </w:pPr>
      <w:r w:rsidRPr="00616548">
        <w:rPr>
          <w:rFonts w:ascii="Times New Roman" w:hAnsi="Times New Roman"/>
          <w:sz w:val="24"/>
          <w:szCs w:val="24"/>
        </w:rPr>
        <w:t xml:space="preserve">Алилуя, алилуя, алилуя, слава Тобі, Боже.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Господи, помилуй.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Слава Отцю, і Сину, і Святому Духові, і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FF0000"/>
          <w:sz w:val="24"/>
          <w:szCs w:val="24"/>
        </w:rPr>
      </w:pPr>
    </w:p>
    <w:p w:rsidR="002A0036" w:rsidRPr="00616548" w:rsidRDefault="002A0036" w:rsidP="0090126C">
      <w:pPr>
        <w:tabs>
          <w:tab w:val="center" w:pos="4513"/>
          <w:tab w:val="left" w:pos="6120"/>
        </w:tabs>
        <w:spacing w:after="120" w:line="20" w:lineRule="atLeast"/>
        <w:jc w:val="center"/>
        <w:rPr>
          <w:rFonts w:ascii="Times New Roman" w:hAnsi="Times New Roman"/>
          <w:b/>
          <w:i/>
          <w:sz w:val="24"/>
          <w:szCs w:val="24"/>
        </w:rPr>
      </w:pPr>
      <w:r w:rsidRPr="00616548">
        <w:rPr>
          <w:rFonts w:ascii="Times New Roman" w:hAnsi="Times New Roman"/>
          <w:b/>
          <w:i/>
          <w:color w:val="FF0000"/>
          <w:sz w:val="24"/>
          <w:szCs w:val="24"/>
        </w:rPr>
        <w:t xml:space="preserve">Псалом 87 </w:t>
      </w:r>
      <w:r w:rsidRPr="00616548">
        <w:rPr>
          <w:rFonts w:ascii="Times New Roman" w:hAnsi="Times New Roman"/>
          <w:i/>
          <w:color w:val="FF0000"/>
          <w:sz w:val="24"/>
          <w:szCs w:val="24"/>
        </w:rPr>
        <w:t>(У четвер)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Господи, Боже мого спасіння,* я вдень кличу, і вночі перед тобою скаржусь.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прийде перед твоє обличчя моя молитва!* Прихили своє вухо до мого благання.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Душа бо моя наситилася горем,* і життя моє наблизилося до шеолу.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Мене залічено до тих, що сходять у яму.* Я став як чоловік, що допомоги не має.</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Поклав ти мене в глибоку яму,* у темряву та безодню.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Тяжить на мені твій гнів,* і всіма хвилями твоїми гнітиш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Ти віддалив від мене моїх друзів,* зробив мене для них осоружним, мене замкнули, і я не можу вийти.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Очі мої знемоглися від печалі;* до тебе, Господи, щодня взиваю, до тебе простягаю мої руки.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Хіба для мертвих робиш чуда?* Хіба то тіні встануть, щоб тебе хвалити?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Хіба звіщатимуть у могилі твою милість,* у пропасті глибокій − твою вірність?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Хіба чуда твої в темряві будуть відомі,* і твоя ласка в землі забуття?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Ось чому, Господи, до тебе я взиваю,* і моя молитва вранці йде тобі назустріч.</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Чому, Господи, відкинув ти мою душу,* чому ховаєш своє обличчя від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безталанний і конаю змалку,* я перебув страх твій − і умліваю.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Твій палкий гнів пронісся наді мною,* твої страхіття мене погубили.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Увесь час вони оточують мене, мов води,* усі разом мене обступили.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Ти віддалив від мене товариша і друга,* а із знайомих у мене тільки темінь.</w:t>
      </w:r>
    </w:p>
    <w:p w:rsidR="002A0036" w:rsidRPr="00616548" w:rsidRDefault="002A0036" w:rsidP="0090126C">
      <w:pPr>
        <w:spacing w:after="120" w:line="20" w:lineRule="atLeast"/>
        <w:jc w:val="center"/>
        <w:rPr>
          <w:rFonts w:ascii="Times New Roman" w:hAnsi="Times New Roman"/>
          <w:i/>
          <w:sz w:val="24"/>
          <w:szCs w:val="24"/>
        </w:rPr>
      </w:pPr>
      <w:r w:rsidRPr="00616548">
        <w:rPr>
          <w:rFonts w:ascii="Times New Roman" w:hAnsi="Times New Roman"/>
          <w:b/>
          <w:i/>
          <w:color w:val="FF0000"/>
          <w:sz w:val="24"/>
          <w:szCs w:val="24"/>
        </w:rPr>
        <w:t xml:space="preserve">Псалом 102 </w:t>
      </w:r>
      <w:r w:rsidRPr="00616548">
        <w:rPr>
          <w:rFonts w:ascii="Times New Roman" w:hAnsi="Times New Roman"/>
          <w:i/>
          <w:color w:val="FF0000"/>
          <w:sz w:val="24"/>
          <w:szCs w:val="24"/>
        </w:rPr>
        <w:t>(У п'ятницю)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Благослови, душе моя, Господа,* і все нутро моє − його святе ім'я.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Благослови, душе моя, Господа,* і не забувай усіх добродійств його ніколи.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Він прощає всі твої провини,* зціляє всі твої недуги.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Він визволяє життя твоє від ями,* вінчає тебе ласкою і милосердям.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Він насичує твій похилий вік добром,* і оновляється, як орел, твоя юність.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Господь творить правосуддя,* і суд усім прибитим.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Він показав Мойсеєві свої дороги,* синам Ізраїля діла свої.</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Милосердний Господь і добрий,* повільний до гніву й вельми милостивий.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 буде вічно він обурюватися,* і не буде гніватись повіки.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 за гріхами нашими учинив він із нами,* і не за провинами нашими відплатив він нам.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як високо небо над землею,* така велика його милість над тими, що його бояться.</w:t>
      </w:r>
    </w:p>
    <w:p w:rsidR="002A0036" w:rsidRPr="00616548" w:rsidRDefault="002A0036" w:rsidP="0090126C">
      <w:pPr>
        <w:spacing w:after="120" w:line="20" w:lineRule="atLeast"/>
        <w:jc w:val="both"/>
        <w:rPr>
          <w:rFonts w:ascii="Times New Roman" w:hAnsi="Times New Roman"/>
          <w:iCs/>
          <w:sz w:val="24"/>
          <w:szCs w:val="24"/>
        </w:rPr>
      </w:pPr>
      <w:r w:rsidRPr="00616548">
        <w:rPr>
          <w:rFonts w:ascii="Times New Roman" w:hAnsi="Times New Roman"/>
          <w:iCs/>
          <w:sz w:val="24"/>
          <w:szCs w:val="24"/>
        </w:rPr>
        <w:t>Як далеко схід від заходу, так віддалив він від нас злочинства наші.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Cs/>
          <w:sz w:val="24"/>
          <w:szCs w:val="24"/>
        </w:rPr>
        <w:t>Як батько милосердиться над синами, так милосердиться Господь над тими, що його бояться.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Він знає з чого ми зліплені,* він пам'ятає, що ми порох.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Чоловік бо – дні його, немов билина,* квітне, і мов квітка в полі.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Потягне над ним вітер, і його немає,* і місце, де він був, його не впізнає вже більше.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Милість же Господня від віку й до віку* над тими, що його бояться.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Господь на небі утвердив престол свій,* і царство його всім володіє.</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Благословіте Господа, всі його небесні сили,* слуги його, що чините його волю.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Благословіте Господа, усі його твори, по всіх місцях його правління.* Благослови, душе моя, Господа!</w:t>
      </w:r>
    </w:p>
    <w:p w:rsidR="002A0036" w:rsidRPr="00616548" w:rsidRDefault="002A0036" w:rsidP="0090126C">
      <w:pPr>
        <w:spacing w:after="120" w:line="20" w:lineRule="atLeast"/>
        <w:jc w:val="center"/>
        <w:rPr>
          <w:rFonts w:ascii="Times New Roman" w:hAnsi="Times New Roman"/>
          <w:b/>
          <w:i/>
          <w:sz w:val="24"/>
          <w:szCs w:val="24"/>
        </w:rPr>
      </w:pPr>
      <w:r w:rsidRPr="00616548">
        <w:rPr>
          <w:rFonts w:ascii="Times New Roman" w:hAnsi="Times New Roman"/>
          <w:b/>
          <w:i/>
          <w:color w:val="FF0000"/>
          <w:sz w:val="24"/>
          <w:szCs w:val="24"/>
        </w:rPr>
        <w:t xml:space="preserve">Псалом 142 </w:t>
      </w:r>
      <w:r w:rsidRPr="00616548">
        <w:rPr>
          <w:rFonts w:ascii="Times New Roman" w:hAnsi="Times New Roman"/>
          <w:i/>
          <w:color w:val="FF0000"/>
          <w:sz w:val="24"/>
          <w:szCs w:val="24"/>
        </w:rPr>
        <w:t>(У суботу й неділю)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І не входь у суд із твоїм слугою,* бо ніхто з живих не виправдається перед тобою.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мою душу гонить ворог, життя моє топче в землю,* він оселює мене в пітьмі, як давно померлих.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Дух мій тривожиться в мені* і серце моє жахається в мені всередині.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згадую дні давні,* роздумую над усіма вчинками твоїми і над ділами рук твоїх міркую.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До тебе простягаю мої руки;* моя душа, мов спрагла земля, тебе жадає.</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Спаси мене, Господи, від ворогів моїх,* бо до тебе прибігаю.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Навчи мене творити твою волю, бо ти Бог мій.* Нехай твій добрий дух веде мене по рівній землі.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Живи мене, о Господи, імени твого ради,* у справедливості твоїй виведи з скорботи мою душу.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І в гніві твоєму знищ моїх супротивників.* І вигуби всіх гнобителів душі моєї, бо я твій слуга.</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Слава Отцю, і Сину, і Святому Духові: І нині і повсякчас, і на віки віків. Амінь. </w:t>
      </w:r>
    </w:p>
    <w:p w:rsidR="002A0036" w:rsidRPr="00616548" w:rsidRDefault="002A0036" w:rsidP="0090126C">
      <w:pPr>
        <w:spacing w:after="120" w:line="20" w:lineRule="atLeast"/>
        <w:rPr>
          <w:rFonts w:ascii="Times New Roman" w:hAnsi="Times New Roman"/>
          <w:i/>
          <w:color w:val="FF0000"/>
          <w:sz w:val="24"/>
          <w:szCs w:val="24"/>
        </w:rPr>
      </w:pPr>
      <w:r w:rsidRPr="00616548">
        <w:rPr>
          <w:rFonts w:ascii="Times New Roman" w:hAnsi="Times New Roman"/>
          <w:sz w:val="24"/>
          <w:szCs w:val="24"/>
        </w:rPr>
        <w:t xml:space="preserve">Алилуя, алилуя, алилуя: Слава тобі, Боже! </w:t>
      </w:r>
      <w:r w:rsidRPr="00616548">
        <w:rPr>
          <w:rFonts w:ascii="Times New Roman" w:hAnsi="Times New Roman"/>
          <w:i/>
          <w:color w:val="FF0000"/>
          <w:sz w:val="24"/>
          <w:szCs w:val="24"/>
        </w:rPr>
        <w:t>(3 р.)</w:t>
      </w:r>
    </w:p>
    <w:p w:rsidR="002A0036" w:rsidRPr="00616548" w:rsidRDefault="002A0036" w:rsidP="0090126C">
      <w:pPr>
        <w:spacing w:after="120" w:line="20" w:lineRule="atLeast"/>
        <w:rPr>
          <w:rFonts w:ascii="Times New Roman" w:hAnsi="Times New Roman"/>
          <w:i/>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sz w:val="24"/>
        </w:rPr>
        <w:t>Утренні молитви</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Під час рецитування псалмів, священик читає потиху перед св. дверми оці молитви:</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color w:val="FF0000"/>
          <w:sz w:val="24"/>
          <w:szCs w:val="24"/>
        </w:rPr>
        <w:t>1. </w:t>
      </w:r>
      <w:r w:rsidRPr="00616548">
        <w:rPr>
          <w:rFonts w:ascii="Times New Roman" w:hAnsi="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color w:val="FF0000"/>
          <w:sz w:val="24"/>
          <w:szCs w:val="24"/>
        </w:rPr>
        <w:t>2. </w:t>
      </w:r>
      <w:r w:rsidRPr="00616548">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color w:val="FF0000"/>
          <w:sz w:val="24"/>
          <w:szCs w:val="24"/>
        </w:rPr>
        <w:t>3.</w:t>
      </w:r>
      <w:r w:rsidRPr="00616548">
        <w:rPr>
          <w:rFonts w:ascii="Times New Roman" w:hAnsi="Times New Roman"/>
          <w:color w:val="000000"/>
          <w:sz w:val="24"/>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color w:val="FF0000"/>
          <w:sz w:val="24"/>
          <w:szCs w:val="24"/>
        </w:rPr>
        <w:t>4.</w:t>
      </w:r>
      <w:r w:rsidRPr="00616548">
        <w:rPr>
          <w:rFonts w:ascii="Times New Roman" w:hAnsi="Times New Roman"/>
          <w:color w:val="000000"/>
          <w:sz w:val="24"/>
          <w:szCs w:val="24"/>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color w:val="FF0000"/>
          <w:sz w:val="24"/>
          <w:szCs w:val="24"/>
        </w:rPr>
        <w:t>5.</w:t>
      </w:r>
      <w:r w:rsidRPr="00616548">
        <w:rPr>
          <w:rFonts w:ascii="Times New Roman" w:hAnsi="Times New Roman"/>
          <w:color w:val="000000"/>
          <w:sz w:val="24"/>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color w:val="FF0000"/>
          <w:sz w:val="24"/>
          <w:szCs w:val="24"/>
        </w:rPr>
        <w:t>6. </w:t>
      </w:r>
      <w:r w:rsidRPr="00616548">
        <w:rPr>
          <w:rFonts w:ascii="Times New Roman" w:hAnsi="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color w:val="FF0000"/>
          <w:sz w:val="24"/>
          <w:szCs w:val="24"/>
        </w:rPr>
        <w:t>7.</w:t>
      </w:r>
      <w:r w:rsidRPr="00616548">
        <w:rPr>
          <w:rFonts w:ascii="Times New Roman" w:hAnsi="Times New Roman"/>
          <w:color w:val="000000"/>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color w:val="FF0000"/>
          <w:sz w:val="24"/>
          <w:szCs w:val="24"/>
        </w:rPr>
        <w:t>8. </w:t>
      </w:r>
      <w:r w:rsidRPr="00616548">
        <w:rPr>
          <w:rFonts w:ascii="Times New Roman" w:hAnsi="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color w:val="FF0000"/>
          <w:sz w:val="24"/>
          <w:szCs w:val="24"/>
        </w:rPr>
        <w:t>9.</w:t>
      </w:r>
      <w:r w:rsidRPr="00616548">
        <w:rPr>
          <w:rFonts w:ascii="Times New Roman" w:hAnsi="Times New Roman"/>
          <w:color w:val="000000"/>
          <w:sz w:val="24"/>
          <w:szCs w:val="24"/>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color w:val="FF0000"/>
          <w:sz w:val="24"/>
          <w:szCs w:val="24"/>
        </w:rPr>
        <w:t>10.</w:t>
      </w:r>
      <w:r w:rsidRPr="00616548">
        <w:rPr>
          <w:rFonts w:ascii="Times New Roman" w:hAnsi="Times New Roman"/>
          <w:color w:val="000000"/>
          <w:sz w:val="24"/>
          <w:szCs w:val="24"/>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FF0000"/>
          <w:sz w:val="24"/>
          <w:szCs w:val="24"/>
        </w:rPr>
      </w:pPr>
      <w:r w:rsidRPr="00616548">
        <w:rPr>
          <w:rFonts w:ascii="Times New Roman" w:hAnsi="Times New Roman"/>
          <w:color w:val="FF0000"/>
          <w:sz w:val="24"/>
          <w:szCs w:val="24"/>
        </w:rPr>
        <w:t>11. </w:t>
      </w:r>
      <w:r w:rsidRPr="00616548">
        <w:rPr>
          <w:rFonts w:ascii="Times New Roman" w:hAnsi="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000000"/>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Велика єктенія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 мирі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мир з висот і спасіння душ наших,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мир всього світу, добрий стан святих Божих Церков і з'єднання всіх,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616548">
        <w:rPr>
          <w:rFonts w:ascii="Times New Roman" w:hAnsi="Times New Roman"/>
          <w:i/>
          <w:color w:val="FF0000"/>
          <w:sz w:val="24"/>
          <w:szCs w:val="24"/>
        </w:rPr>
        <w:t>(ім'я)</w:t>
      </w:r>
      <w:r w:rsidRPr="00616548">
        <w:rPr>
          <w:rFonts w:ascii="Times New Roman" w:hAnsi="Times New Roman"/>
          <w:sz w:val="24"/>
          <w:szCs w:val="24"/>
        </w:rPr>
        <w:t xml:space="preserve">, і за боголюбивого Єпископа нашого Кир </w:t>
      </w:r>
      <w:r w:rsidRPr="00616548">
        <w:rPr>
          <w:rFonts w:ascii="Times New Roman" w:hAnsi="Times New Roman"/>
          <w:i/>
          <w:color w:val="FF0000"/>
          <w:sz w:val="24"/>
          <w:szCs w:val="24"/>
        </w:rPr>
        <w:t>(ім'я)</w:t>
      </w:r>
      <w:r w:rsidRPr="00616548">
        <w:rPr>
          <w:rFonts w:ascii="Times New Roman" w:hAnsi="Times New Roman"/>
          <w:sz w:val="24"/>
          <w:szCs w:val="24"/>
        </w:rPr>
        <w:t>, чесне пресвітерство, у Христі дияконство, за ввесь причет і людей,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Богом бережений народ наш, за правління і все військо,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місто це (</w:t>
      </w:r>
      <w:r w:rsidRPr="00616548">
        <w:rPr>
          <w:rFonts w:ascii="Times New Roman" w:hAnsi="Times New Roman"/>
          <w:i/>
          <w:color w:val="FF0000"/>
          <w:sz w:val="24"/>
          <w:szCs w:val="24"/>
        </w:rPr>
        <w:t>або</w:t>
      </w:r>
      <w:r w:rsidRPr="00616548">
        <w:rPr>
          <w:rFonts w:ascii="Times New Roman" w:hAnsi="Times New Roman"/>
          <w:color w:val="FF0000"/>
          <w:sz w:val="24"/>
          <w:szCs w:val="24"/>
        </w:rPr>
        <w:t xml:space="preserve"> </w:t>
      </w:r>
      <w:r w:rsidRPr="00616548">
        <w:rPr>
          <w:rFonts w:ascii="Times New Roman" w:hAnsi="Times New Roman"/>
          <w:sz w:val="24"/>
          <w:szCs w:val="24"/>
        </w:rPr>
        <w:t xml:space="preserve">за село це, </w:t>
      </w:r>
      <w:r w:rsidRPr="00616548">
        <w:rPr>
          <w:rFonts w:ascii="Times New Roman" w:hAnsi="Times New Roman"/>
          <w:i/>
          <w:color w:val="FF0000"/>
          <w:sz w:val="24"/>
          <w:szCs w:val="24"/>
        </w:rPr>
        <w:t>або</w:t>
      </w:r>
      <w:r w:rsidRPr="00616548">
        <w:rPr>
          <w:rFonts w:ascii="Times New Roman" w:hAnsi="Times New Roman"/>
          <w:color w:val="FF0000"/>
          <w:sz w:val="24"/>
          <w:szCs w:val="24"/>
        </w:rPr>
        <w:t xml:space="preserve"> </w:t>
      </w:r>
      <w:r w:rsidRPr="00616548">
        <w:rPr>
          <w:rFonts w:ascii="Times New Roman" w:hAnsi="Times New Roman"/>
          <w:sz w:val="24"/>
          <w:szCs w:val="24"/>
        </w:rPr>
        <w:t>за святу обитель цю), і за кожне місто, країну і за тих, що вірою живуть у них,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добре поліття, за врожай плодів земних і часи мирні,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Щоб визволитися нам від усякої скорби, гніву і нужди,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Заступи, спаси, помилуй і охорони нас, Боже, твоєю благодаттю.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Тобі, Господи.</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sz w:val="24"/>
        </w:rPr>
        <w:t>Бог Господь...</w:t>
      </w:r>
      <w:r w:rsidRPr="00616548">
        <w:rPr>
          <w:rFonts w:ascii="Times New Roman" w:hAnsi="Times New Roman"/>
          <w:i/>
          <w:color w:val="FF0000"/>
          <w:sz w:val="24"/>
        </w:rPr>
        <w:t xml:space="preserve"> (Пс. 117), глас 8</w:t>
      </w:r>
    </w:p>
    <w:p w:rsidR="002A0036" w:rsidRPr="00616548" w:rsidRDefault="002A0036" w:rsidP="0090126C">
      <w:pPr>
        <w:spacing w:after="120" w:line="20" w:lineRule="atLeast"/>
        <w:jc w:val="both"/>
        <w:rPr>
          <w:rFonts w:ascii="Times New Roman" w:hAnsi="Times New Roman"/>
          <w:b/>
          <w:color w:val="000000"/>
          <w:sz w:val="24"/>
          <w:szCs w:val="24"/>
        </w:rPr>
      </w:pPr>
      <w:r w:rsidRPr="00616548">
        <w:rPr>
          <w:rFonts w:ascii="Times New Roman" w:hAnsi="Times New Roman"/>
          <w:b/>
          <w:color w:val="000000"/>
          <w:sz w:val="24"/>
          <w:szCs w:val="24"/>
        </w:rPr>
        <w:t>Бог – Господь, і явився нам; благословен, хто йде в ім'я Господнє.</w:t>
      </w:r>
    </w:p>
    <w:p w:rsidR="002A0036" w:rsidRPr="00616548" w:rsidRDefault="002A0036" w:rsidP="0090126C">
      <w:pPr>
        <w:spacing w:after="120" w:line="20" w:lineRule="atLeast"/>
        <w:jc w:val="both"/>
        <w:rPr>
          <w:rFonts w:ascii="Times New Roman" w:hAnsi="Times New Roman"/>
          <w:color w:val="000000"/>
          <w:sz w:val="24"/>
          <w:szCs w:val="24"/>
          <w:u w:val="single"/>
        </w:rPr>
      </w:pPr>
      <w:r w:rsidRPr="00616548">
        <w:rPr>
          <w:rFonts w:ascii="Times New Roman" w:hAnsi="Times New Roman"/>
          <w:i/>
          <w:color w:val="FF0000"/>
          <w:sz w:val="24"/>
          <w:szCs w:val="24"/>
        </w:rPr>
        <w:t>Стих:</w:t>
      </w:r>
      <w:r w:rsidRPr="00616548">
        <w:rPr>
          <w:rFonts w:ascii="Times New Roman" w:hAnsi="Times New Roman"/>
          <w:color w:val="000000"/>
          <w:sz w:val="24"/>
          <w:szCs w:val="24"/>
        </w:rPr>
        <w:t xml:space="preserve"> </w:t>
      </w:r>
      <w:r w:rsidRPr="00616548">
        <w:rPr>
          <w:rFonts w:ascii="Times New Roman" w:hAnsi="Times New Roman"/>
          <w:color w:val="000000"/>
          <w:sz w:val="24"/>
          <w:szCs w:val="24"/>
          <w:u w:val="single"/>
        </w:rPr>
        <w:t>Прославляйте Господа, бо він добрий, бо милість його вічна.</w:t>
      </w:r>
    </w:p>
    <w:p w:rsidR="002A0036" w:rsidRPr="00616548" w:rsidRDefault="002A0036" w:rsidP="0090126C">
      <w:pPr>
        <w:spacing w:after="120" w:line="20" w:lineRule="atLeast"/>
        <w:jc w:val="both"/>
        <w:rPr>
          <w:rFonts w:ascii="Times New Roman" w:hAnsi="Times New Roman"/>
          <w:color w:val="000000"/>
          <w:sz w:val="24"/>
          <w:szCs w:val="24"/>
          <w:u w:val="single"/>
        </w:rPr>
      </w:pPr>
      <w:r w:rsidRPr="00616548">
        <w:rPr>
          <w:rFonts w:ascii="Times New Roman" w:hAnsi="Times New Roman"/>
          <w:i/>
          <w:color w:val="FF0000"/>
          <w:sz w:val="24"/>
          <w:szCs w:val="24"/>
        </w:rPr>
        <w:t>Стих:</w:t>
      </w:r>
      <w:r w:rsidRPr="00616548">
        <w:rPr>
          <w:rFonts w:ascii="Times New Roman" w:hAnsi="Times New Roman"/>
          <w:color w:val="FF0000"/>
          <w:sz w:val="24"/>
          <w:szCs w:val="24"/>
        </w:rPr>
        <w:t xml:space="preserve"> </w:t>
      </w:r>
      <w:r w:rsidRPr="00616548">
        <w:rPr>
          <w:rFonts w:ascii="Times New Roman" w:hAnsi="Times New Roman"/>
          <w:color w:val="000000"/>
          <w:sz w:val="24"/>
          <w:szCs w:val="24"/>
          <w:u w:val="single"/>
        </w:rPr>
        <w:t>Вони навколо обступили мене, але я ім'ям Господнім переможу їх.</w:t>
      </w:r>
    </w:p>
    <w:p w:rsidR="002A0036" w:rsidRPr="00616548" w:rsidRDefault="002A0036" w:rsidP="0090126C">
      <w:pPr>
        <w:spacing w:after="120" w:line="20" w:lineRule="atLeast"/>
        <w:jc w:val="both"/>
        <w:rPr>
          <w:rFonts w:ascii="Times New Roman" w:hAnsi="Times New Roman"/>
          <w:color w:val="000000"/>
          <w:sz w:val="24"/>
          <w:szCs w:val="24"/>
          <w:u w:val="single"/>
        </w:rPr>
      </w:pPr>
      <w:r w:rsidRPr="00616548">
        <w:rPr>
          <w:rFonts w:ascii="Times New Roman" w:hAnsi="Times New Roman"/>
          <w:i/>
          <w:color w:val="FF0000"/>
          <w:sz w:val="24"/>
          <w:szCs w:val="24"/>
        </w:rPr>
        <w:t>Стих:</w:t>
      </w:r>
      <w:r w:rsidRPr="00616548">
        <w:rPr>
          <w:rFonts w:ascii="Times New Roman" w:hAnsi="Times New Roman"/>
          <w:color w:val="FF0000"/>
          <w:sz w:val="24"/>
          <w:szCs w:val="24"/>
        </w:rPr>
        <w:t xml:space="preserve"> </w:t>
      </w:r>
      <w:r w:rsidRPr="00616548">
        <w:rPr>
          <w:rFonts w:ascii="Times New Roman" w:hAnsi="Times New Roman"/>
          <w:color w:val="000000"/>
          <w:sz w:val="24"/>
          <w:szCs w:val="24"/>
          <w:u w:val="single"/>
        </w:rPr>
        <w:t>Я не вмру, а житиму і розказуватиму про діла Господні!</w:t>
      </w:r>
    </w:p>
    <w:p w:rsidR="002A0036" w:rsidRPr="00616548" w:rsidRDefault="002A0036" w:rsidP="0090126C">
      <w:pPr>
        <w:spacing w:after="120" w:line="20" w:lineRule="atLeast"/>
        <w:jc w:val="both"/>
        <w:rPr>
          <w:rFonts w:ascii="Times New Roman" w:hAnsi="Times New Roman"/>
          <w:color w:val="000000"/>
          <w:sz w:val="24"/>
          <w:szCs w:val="24"/>
          <w:u w:val="single"/>
        </w:rPr>
      </w:pPr>
      <w:r w:rsidRPr="00616548">
        <w:rPr>
          <w:rFonts w:ascii="Times New Roman" w:hAnsi="Times New Roman"/>
          <w:i/>
          <w:color w:val="FF0000"/>
          <w:sz w:val="24"/>
          <w:szCs w:val="24"/>
        </w:rPr>
        <w:t>Стих:</w:t>
      </w:r>
      <w:r w:rsidRPr="00616548">
        <w:rPr>
          <w:rFonts w:ascii="Times New Roman" w:hAnsi="Times New Roman"/>
          <w:color w:val="FF0000"/>
          <w:sz w:val="24"/>
          <w:szCs w:val="24"/>
        </w:rPr>
        <w:t xml:space="preserve"> </w:t>
      </w:r>
      <w:r w:rsidRPr="00616548">
        <w:rPr>
          <w:rFonts w:ascii="Times New Roman" w:hAnsi="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sz w:val="24"/>
        </w:rPr>
        <w:t>Тропарі</w:t>
      </w:r>
    </w:p>
    <w:p w:rsidR="002A0036" w:rsidRPr="00616548" w:rsidRDefault="002A0036" w:rsidP="0090126C">
      <w:pPr>
        <w:pStyle w:val="NoSpacing"/>
        <w:spacing w:after="120" w:line="20" w:lineRule="atLeast"/>
        <w:jc w:val="both"/>
        <w:rPr>
          <w:rFonts w:ascii="Times New Roman" w:hAnsi="Times New Roman"/>
          <w:sz w:val="24"/>
          <w:szCs w:val="24"/>
        </w:rPr>
      </w:pPr>
      <w:r w:rsidRPr="00616548">
        <w:rPr>
          <w:rFonts w:ascii="Times New Roman" w:hAnsi="Times New Roman"/>
          <w:i/>
          <w:color w:val="FF0000"/>
          <w:sz w:val="24"/>
          <w:szCs w:val="24"/>
        </w:rPr>
        <w:t>(г. 8):</w:t>
      </w:r>
      <w:r w:rsidRPr="00616548">
        <w:rPr>
          <w:rFonts w:ascii="Times New Roman" w:hAnsi="Times New Roman"/>
          <w:sz w:val="24"/>
          <w:szCs w:val="24"/>
        </w:rPr>
        <w:t xml:space="preserve"> Потоками сліз твоїх Ти неродючу пустиню управив* і з глибини зітханнями Ти в трудах приніс стократні плоди,* і був Ти світильником вселенної, сіяючи чудесами, Саво, отче наш.* Моли Христа Бога, щоб спаслися душі наші. </w:t>
      </w:r>
      <w:r w:rsidRPr="00616548">
        <w:rPr>
          <w:rFonts w:ascii="Times New Roman" w:hAnsi="Times New Roman"/>
          <w:i/>
          <w:color w:val="FF0000"/>
          <w:sz w:val="24"/>
          <w:szCs w:val="24"/>
        </w:rPr>
        <w:t>(2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spacing w:after="120" w:line="20" w:lineRule="atLeast"/>
        <w:jc w:val="both"/>
        <w:rPr>
          <w:rFonts w:ascii="Times New Roman" w:hAnsi="Times New Roman"/>
          <w:i/>
          <w:iCs/>
          <w:color w:val="FF0000"/>
          <w:sz w:val="24"/>
          <w:szCs w:val="24"/>
        </w:rPr>
      </w:pPr>
      <w:r w:rsidRPr="00616548">
        <w:rPr>
          <w:rFonts w:ascii="Times New Roman" w:hAnsi="Times New Roman"/>
          <w:i/>
          <w:color w:val="FF0000"/>
          <w:sz w:val="24"/>
          <w:szCs w:val="24"/>
        </w:rPr>
        <w:t>По тропарях читає читець чергову катизму, після якої диякон перед св. дверми виголошує</w:t>
      </w:r>
      <w:r w:rsidRPr="00616548">
        <w:rPr>
          <w:rFonts w:ascii="Times New Roman" w:hAnsi="Times New Roman"/>
          <w:i/>
          <w:iCs/>
          <w:color w:val="FF0000"/>
          <w:sz w:val="24"/>
          <w:szCs w:val="24"/>
        </w:rPr>
        <w:t>:</w:t>
      </w:r>
    </w:p>
    <w:p w:rsidR="002A0036" w:rsidRPr="00616548" w:rsidRDefault="002A0036" w:rsidP="0090126C">
      <w:pPr>
        <w:spacing w:after="120" w:line="20" w:lineRule="atLeast"/>
        <w:jc w:val="both"/>
        <w:rPr>
          <w:rFonts w:ascii="Times New Roman" w:hAnsi="Times New Roman"/>
          <w:i/>
          <w:color w:val="000000"/>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sz w:val="24"/>
        </w:rPr>
        <w:t>Мала єктенія</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Ще і ще в мирі Господеві помолімся.</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Заступи, спаси, помилуй і охорони нас, Боже, твоєю благодаттю.</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Тобі, Господи.</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iCs/>
          <w:color w:val="FF0000"/>
          <w:sz w:val="24"/>
          <w:szCs w:val="24"/>
        </w:rPr>
        <w:t>Священик: </w:t>
      </w:r>
      <w:r w:rsidRPr="00616548">
        <w:rPr>
          <w:rFonts w:ascii="Times New Roman" w:hAnsi="Times New Roman"/>
          <w:color w:val="000000"/>
          <w:sz w:val="24"/>
          <w:szCs w:val="24"/>
        </w:rPr>
        <w:t>Бо Твоя влада і Твоє єсть царство і сила, і слава Отця, і Сина, і Святого Духа</w:t>
      </w:r>
      <w:r w:rsidRPr="00616548">
        <w:rPr>
          <w:rFonts w:ascii="Times New Roman" w:hAnsi="Times New Roman"/>
          <w:sz w:val="24"/>
          <w:szCs w:val="24"/>
        </w:rPr>
        <w:t>,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sz w:val="24"/>
        </w:rPr>
        <w:t>Перший сідальний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(г. 8):</w:t>
      </w:r>
      <w:r w:rsidRPr="00616548">
        <w:rPr>
          <w:rFonts w:ascii="Times New Roman" w:hAnsi="Times New Roman"/>
          <w:color w:val="FF0000"/>
          <w:sz w:val="24"/>
          <w:szCs w:val="24"/>
        </w:rPr>
        <w:t xml:space="preserve"> </w:t>
      </w:r>
      <w:r w:rsidRPr="00616548">
        <w:rPr>
          <w:rFonts w:ascii="Times New Roman" w:hAnsi="Times New Roman"/>
          <w:sz w:val="24"/>
          <w:szCs w:val="24"/>
        </w:rPr>
        <w:t xml:space="preserve">За покликом Господа твого пішов ти, преподобний отче </w:t>
      </w:r>
      <w:r w:rsidRPr="00616548">
        <w:rPr>
          <w:rFonts w:ascii="Times New Roman" w:hAnsi="Times New Roman"/>
          <w:i/>
          <w:color w:val="FF0000"/>
          <w:sz w:val="24"/>
          <w:szCs w:val="24"/>
        </w:rPr>
        <w:t>Саво</w:t>
      </w:r>
      <w:r w:rsidRPr="00616548">
        <w:rPr>
          <w:rFonts w:ascii="Times New Roman" w:hAnsi="Times New Roman"/>
          <w:sz w:val="24"/>
          <w:szCs w:val="24"/>
        </w:rPr>
        <w:t>,* залишивши світ і все, що в світі зваблює.* Ти охоче витерпів тяготу пустині* і мужньо відігнав полки демонів.* Тому завжди похвалами прославляємо вірно твою пам'ять.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Твоїм божественним народженням, Чиста,* ти обновила зотлілу пристрастями смертну природу земнородних* і підняла все від смерти до життя нетлінного.* Тому тебе, Діво, препрославлена,* як ти це провістила, належно прославляємо.</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spacing w:after="120" w:line="20" w:lineRule="atLeast"/>
        <w:jc w:val="both"/>
        <w:rPr>
          <w:rFonts w:ascii="Times New Roman" w:hAnsi="Times New Roman"/>
          <w:i/>
          <w:iCs/>
          <w:color w:val="FF0000"/>
          <w:sz w:val="24"/>
          <w:szCs w:val="24"/>
        </w:rPr>
      </w:pPr>
      <w:r w:rsidRPr="00616548">
        <w:rPr>
          <w:rFonts w:ascii="Times New Roman" w:hAnsi="Times New Roman"/>
          <w:i/>
          <w:color w:val="FF0000"/>
          <w:sz w:val="24"/>
          <w:szCs w:val="24"/>
        </w:rPr>
        <w:t>Відтак читець читає другу чергову катизму, диякон виголошує другу малу єктенію</w:t>
      </w:r>
      <w:r w:rsidRPr="00616548">
        <w:rPr>
          <w:rFonts w:ascii="Times New Roman" w:hAnsi="Times New Roman"/>
          <w:i/>
          <w:iCs/>
          <w:color w:val="FF0000"/>
          <w:sz w:val="24"/>
          <w:szCs w:val="24"/>
        </w:rPr>
        <w:t>:</w:t>
      </w:r>
    </w:p>
    <w:p w:rsidR="002A0036" w:rsidRPr="00616548" w:rsidRDefault="002A0036" w:rsidP="0090126C">
      <w:pPr>
        <w:spacing w:after="120" w:line="20" w:lineRule="atLeast"/>
        <w:jc w:val="both"/>
        <w:rPr>
          <w:rFonts w:ascii="Times New Roman" w:hAnsi="Times New Roman"/>
          <w:i/>
          <w:iCs/>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sz w:val="24"/>
        </w:rPr>
        <w:t>Мала єктенія</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Ще і ще в мирі Господеві помолімся.</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Заступи, спаси, помилуй і охорони нас, Боже, твоєю благодаттю.</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Тобі, Господи.</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iCs/>
          <w:color w:val="FF0000"/>
          <w:sz w:val="24"/>
          <w:szCs w:val="24"/>
        </w:rPr>
        <w:t>Священик: </w:t>
      </w:r>
      <w:r w:rsidRPr="00616548">
        <w:rPr>
          <w:rFonts w:ascii="Times New Roman" w:hAnsi="Times New Roman"/>
          <w:color w:val="000000"/>
          <w:sz w:val="24"/>
          <w:szCs w:val="24"/>
        </w:rPr>
        <w:t>Бо Ти благий і Чоловіколюбець Бог єси і Тобі славу возсилаємо Отцю, і Сину, і Святому Духові</w:t>
      </w:r>
      <w:r w:rsidRPr="00616548">
        <w:rPr>
          <w:rFonts w:ascii="Times New Roman" w:hAnsi="Times New Roman"/>
          <w:sz w:val="24"/>
          <w:szCs w:val="24"/>
        </w:rPr>
        <w:t>,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sz w:val="24"/>
        </w:rPr>
        <w:t>Другий сідальний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(г. 5, подібний: Співбезначальне Слово):</w:t>
      </w:r>
      <w:r w:rsidRPr="00616548">
        <w:rPr>
          <w:rFonts w:ascii="Times New Roman" w:hAnsi="Times New Roman"/>
          <w:color w:val="FF0000"/>
          <w:sz w:val="24"/>
          <w:szCs w:val="24"/>
        </w:rPr>
        <w:t xml:space="preserve"> </w:t>
      </w:r>
      <w:r w:rsidRPr="00616548">
        <w:rPr>
          <w:rFonts w:ascii="Times New Roman" w:hAnsi="Times New Roman"/>
          <w:sz w:val="24"/>
          <w:szCs w:val="24"/>
        </w:rPr>
        <w:t xml:space="preserve">Піснями вшановуємо посника Господнього </w:t>
      </w:r>
      <w:r w:rsidRPr="00616548">
        <w:rPr>
          <w:rFonts w:ascii="Times New Roman" w:hAnsi="Times New Roman"/>
          <w:i/>
          <w:color w:val="FF0000"/>
          <w:sz w:val="24"/>
          <w:szCs w:val="24"/>
        </w:rPr>
        <w:t>Саво</w:t>
      </w:r>
      <w:r w:rsidRPr="00616548">
        <w:rPr>
          <w:rFonts w:ascii="Times New Roman" w:hAnsi="Times New Roman"/>
          <w:sz w:val="24"/>
          <w:szCs w:val="24"/>
        </w:rPr>
        <w:t>.* Він стриманістю і терпінням умертвив потяги пристрастей* і сильно посоромив лютого ворога з усією його гординею,* тож нині він молиться Господеві, щоб помилувані були душі наші.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Дивне чудо зачаття й невимовний образ родин* у тобі ми пізнали, чиста Вседіво.* Воно дивує наш розум і тривожить думку;* слава твоя, Богородице, всім наявна,* на спасіння душ наших.</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Полієлей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Хваліте ім'я Господнє, хваліте, слуги Господні. Алилуя</w:t>
      </w:r>
      <w:r w:rsidRPr="00616548">
        <w:rPr>
          <w:rFonts w:ascii="Times New Roman" w:hAnsi="Times New Roman"/>
          <w:i/>
          <w:sz w:val="24"/>
          <w:szCs w:val="24"/>
        </w:rPr>
        <w:t xml:space="preserve">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Ви, що стоїте у храмі Господнім, у дворах дому Бога нашого. Алилуя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Господи, ім'я твоє повіки, і пам'ять твоя, о Господи, від роду й до роду. Алилуя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Благословенний Господь із Сіону, що перебуває в Єрусалимі. Алилуя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Хваліте Господа, бо він добрий, – алилуя – бо милість його вічна. Алилуя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Розстелив землю над водами, – алилуя – бо милість його вічна. Алилуя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 xml:space="preserve">І визволив від наших гнобителів, – алилуя – бо милість його вічна. Алилуя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 xml:space="preserve">Прославляйте Бога небесного, – алилуя – бо милість його вічна. Алилуя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pStyle w:val="Style5"/>
        <w:widowControl/>
        <w:spacing w:after="120" w:line="20" w:lineRule="atLeast"/>
        <w:ind w:firstLine="0"/>
        <w:rPr>
          <w:rStyle w:val="FontStyle23"/>
          <w:rFonts w:ascii="Times New Roman" w:hAnsi="Times New Roman" w:cs="Times New Roman"/>
          <w:color w:val="FF0000"/>
          <w:sz w:val="24"/>
          <w:szCs w:val="24"/>
        </w:rPr>
      </w:pPr>
    </w:p>
    <w:p w:rsidR="002A0036" w:rsidRPr="00616548" w:rsidRDefault="002A0036" w:rsidP="0090126C">
      <w:pPr>
        <w:pStyle w:val="Heading3"/>
        <w:spacing w:before="0" w:after="120" w:line="20" w:lineRule="atLeast"/>
        <w:jc w:val="center"/>
        <w:rPr>
          <w:rStyle w:val="FontStyle22"/>
          <w:rFonts w:ascii="Times New Roman" w:hAnsi="Times New Roman" w:cs="Times New Roman"/>
          <w:b/>
          <w:i/>
          <w:color w:val="FF0000"/>
          <w:sz w:val="24"/>
          <w:szCs w:val="24"/>
        </w:rPr>
      </w:pPr>
      <w:r w:rsidRPr="00616548">
        <w:rPr>
          <w:rStyle w:val="FontStyle22"/>
          <w:rFonts w:ascii="Times New Roman" w:hAnsi="Times New Roman" w:cs="Times New Roman"/>
          <w:b/>
          <w:i/>
          <w:color w:val="FF0000"/>
          <w:sz w:val="24"/>
          <w:szCs w:val="24"/>
        </w:rPr>
        <w:t>Величання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Величаємо тебе, преподобний отче </w:t>
      </w:r>
      <w:r w:rsidRPr="00616548">
        <w:rPr>
          <w:rFonts w:ascii="Times New Roman" w:hAnsi="Times New Roman"/>
          <w:i/>
          <w:color w:val="FF0000"/>
          <w:sz w:val="24"/>
          <w:szCs w:val="24"/>
        </w:rPr>
        <w:t>Саво</w:t>
      </w:r>
      <w:r w:rsidRPr="00616548">
        <w:rPr>
          <w:rFonts w:ascii="Times New Roman" w:hAnsi="Times New Roman"/>
          <w:sz w:val="24"/>
          <w:szCs w:val="24"/>
        </w:rPr>
        <w:t>* і вшановуємо святу пам'ять твою,* бо ти молиш за нас Христа, Бога нашого.</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Вислухай, Господи, мою молитву, нахили вухо до мого благання.</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Сльози мої стали мені хлібом удень і вночі.</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А праведники веселяться, радіють перед обличчям Божим.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Алилуя, алилуя, алилуя: Слава тобі, Боже!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b/>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sz w:val="24"/>
        </w:rPr>
        <w:t>Мала єктенія</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Ще і ще в мирі Господеві помолімся.</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Заступи, спаси, помилуй і охорони нас, Боже, твоєю благодаттю.</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Тобі, Господи.</w:t>
      </w:r>
    </w:p>
    <w:p w:rsidR="002A0036" w:rsidRPr="00616548" w:rsidRDefault="002A0036" w:rsidP="0090126C">
      <w:pPr>
        <w:spacing w:after="120" w:line="20" w:lineRule="atLeast"/>
        <w:jc w:val="both"/>
        <w:rPr>
          <w:rFonts w:ascii="Times New Roman" w:hAnsi="Times New Roman"/>
          <w:i/>
          <w:sz w:val="24"/>
          <w:szCs w:val="24"/>
          <w:u w:val="single"/>
        </w:rPr>
      </w:pPr>
      <w:r w:rsidRPr="00616548">
        <w:rPr>
          <w:rFonts w:ascii="Times New Roman" w:hAnsi="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iCs/>
          <w:color w:val="FF0000"/>
          <w:sz w:val="24"/>
          <w:szCs w:val="24"/>
        </w:rPr>
        <w:t>Священик: </w:t>
      </w:r>
      <w:r w:rsidRPr="00616548">
        <w:rPr>
          <w:rFonts w:ascii="Times New Roman" w:hAnsi="Times New Roman"/>
          <w:color w:val="000000"/>
          <w:sz w:val="24"/>
          <w:szCs w:val="24"/>
        </w:rPr>
        <w:t>Бо благословилося і прославилося ім’я Твоє Отця, і Сина, і Святого Духа</w:t>
      </w:r>
      <w:r w:rsidRPr="00616548">
        <w:rPr>
          <w:rFonts w:ascii="Times New Roman" w:hAnsi="Times New Roman"/>
          <w:sz w:val="24"/>
          <w:szCs w:val="24"/>
        </w:rPr>
        <w:t>,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sz w:val="24"/>
        </w:rPr>
        <w:t>Сідальний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(г. 1):</w:t>
      </w:r>
      <w:r w:rsidRPr="00616548">
        <w:rPr>
          <w:rFonts w:ascii="Times New Roman" w:hAnsi="Times New Roman"/>
          <w:sz w:val="24"/>
          <w:szCs w:val="24"/>
        </w:rPr>
        <w:t xml:space="preserve"> Преподобний Отче! Ти подолав спокуси пристрастей, приборкавши тіло,* тож по смерті життя вічного ти сподобився.* Тому Христова Церква святкує нині* твою преславну пам'ять, окрасо преподобних.</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Style w:val="FontStyle23"/>
          <w:rFonts w:ascii="Times New Roman" w:hAnsi="Times New Roman" w:cs="Times New Roman"/>
          <w:b/>
          <w:iCs w:val="0"/>
          <w:color w:val="FF0000"/>
          <w:sz w:val="24"/>
          <w:szCs w:val="24"/>
        </w:rPr>
      </w:pPr>
      <w:r w:rsidRPr="00616548">
        <w:rPr>
          <w:rStyle w:val="FontStyle20"/>
          <w:rFonts w:ascii="Times New Roman" w:hAnsi="Times New Roman" w:cs="Times New Roman"/>
          <w:i/>
          <w:color w:val="FF0000"/>
          <w:sz w:val="24"/>
          <w:szCs w:val="24"/>
          <w:lang w:eastAsia="ru-RU"/>
        </w:rPr>
        <w:t xml:space="preserve">Степенна пісня </w:t>
      </w:r>
      <w:r w:rsidRPr="00616548">
        <w:rPr>
          <w:rStyle w:val="FontStyle27"/>
          <w:rFonts w:ascii="Times New Roman" w:hAnsi="Times New Roman" w:cs="Times New Roman"/>
          <w:color w:val="FF0000"/>
          <w:sz w:val="24"/>
          <w:szCs w:val="24"/>
          <w:lang w:eastAsia="ru-RU"/>
        </w:rPr>
        <w:t>Антифон 1</w:t>
      </w:r>
      <w:r w:rsidRPr="00616548">
        <w:rPr>
          <w:rStyle w:val="FontStyle23"/>
          <w:rFonts w:ascii="Times New Roman" w:hAnsi="Times New Roman" w:cs="Times New Roman"/>
          <w:color w:val="FF0000"/>
          <w:sz w:val="24"/>
          <w:szCs w:val="24"/>
          <w:lang w:eastAsia="ru-RU"/>
        </w:rPr>
        <w:t xml:space="preserve"> (глас 4)</w:t>
      </w:r>
    </w:p>
    <w:p w:rsidR="002A0036" w:rsidRPr="00616548" w:rsidRDefault="002A0036" w:rsidP="0090126C">
      <w:pPr>
        <w:pStyle w:val="Style5"/>
        <w:widowControl/>
        <w:spacing w:after="120" w:line="20" w:lineRule="atLeast"/>
        <w:ind w:firstLine="0"/>
        <w:rPr>
          <w:rStyle w:val="FontStyle22"/>
          <w:rFonts w:ascii="Times New Roman" w:hAnsi="Times New Roman" w:cs="Times New Roman"/>
          <w:sz w:val="24"/>
          <w:szCs w:val="24"/>
        </w:rPr>
      </w:pPr>
      <w:r w:rsidRPr="00616548">
        <w:rPr>
          <w:rStyle w:val="FontStyle22"/>
          <w:rFonts w:ascii="Times New Roman" w:hAnsi="Times New Roman" w:cs="Times New Roman"/>
          <w:sz w:val="24"/>
          <w:szCs w:val="24"/>
        </w:rPr>
        <w:t>Від юности моєї вельми воюють зі мною пристрасті,* але ти сам, Спасе мій, захорони мене і спаси.</w:t>
      </w:r>
    </w:p>
    <w:p w:rsidR="002A0036" w:rsidRPr="00616548" w:rsidRDefault="002A0036" w:rsidP="0090126C">
      <w:pPr>
        <w:pStyle w:val="Style5"/>
        <w:widowControl/>
        <w:spacing w:after="120" w:line="20" w:lineRule="atLeast"/>
        <w:ind w:firstLine="0"/>
        <w:rPr>
          <w:rStyle w:val="FontStyle22"/>
          <w:rFonts w:ascii="Times New Roman" w:hAnsi="Times New Roman" w:cs="Times New Roman"/>
          <w:sz w:val="24"/>
          <w:szCs w:val="24"/>
        </w:rPr>
      </w:pPr>
      <w:r w:rsidRPr="00616548">
        <w:rPr>
          <w:rStyle w:val="FontStyle22"/>
          <w:rFonts w:ascii="Times New Roman" w:hAnsi="Times New Roman" w:cs="Times New Roman"/>
          <w:sz w:val="24"/>
          <w:szCs w:val="24"/>
        </w:rPr>
        <w:t>Ненависники Сіону, ви будете засоромлені Господом,* бо як трава від вогню всохнете.</w:t>
      </w:r>
    </w:p>
    <w:p w:rsidR="002A0036" w:rsidRPr="00616548" w:rsidRDefault="002A0036" w:rsidP="0090126C">
      <w:pPr>
        <w:spacing w:after="120" w:line="20" w:lineRule="atLeast"/>
        <w:jc w:val="both"/>
        <w:rPr>
          <w:rStyle w:val="FontStyle22"/>
          <w:rFonts w:ascii="Times New Roman" w:hAnsi="Times New Roman" w:cs="Times New Roman"/>
          <w:sz w:val="24"/>
          <w:szCs w:val="24"/>
        </w:rPr>
      </w:pPr>
      <w:r w:rsidRPr="00616548">
        <w:rPr>
          <w:rStyle w:val="FontStyle22"/>
          <w:rFonts w:ascii="Times New Roman" w:hAnsi="Times New Roman" w:cs="Times New Roman"/>
          <w:b/>
          <w:sz w:val="24"/>
          <w:szCs w:val="24"/>
        </w:rPr>
        <w:t>Слава: і нині:</w:t>
      </w:r>
      <w:r w:rsidRPr="00616548">
        <w:rPr>
          <w:rStyle w:val="FontStyle22"/>
          <w:rFonts w:ascii="Times New Roman" w:hAnsi="Times New Roman" w:cs="Times New Roman"/>
          <w:sz w:val="24"/>
          <w:szCs w:val="24"/>
        </w:rPr>
        <w:t xml:space="preserve"> </w:t>
      </w:r>
    </w:p>
    <w:p w:rsidR="002A0036" w:rsidRPr="00616548" w:rsidRDefault="002A0036" w:rsidP="0090126C">
      <w:pPr>
        <w:spacing w:after="120" w:line="20" w:lineRule="atLeast"/>
        <w:jc w:val="both"/>
        <w:rPr>
          <w:rStyle w:val="FontStyle22"/>
          <w:rFonts w:ascii="Times New Roman" w:hAnsi="Times New Roman" w:cs="Times New Roman"/>
          <w:sz w:val="24"/>
          <w:szCs w:val="24"/>
        </w:rPr>
      </w:pPr>
      <w:r w:rsidRPr="00616548">
        <w:rPr>
          <w:rStyle w:val="FontStyle22"/>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rsidR="002A0036" w:rsidRPr="00616548" w:rsidRDefault="002A0036" w:rsidP="0090126C">
      <w:pPr>
        <w:spacing w:after="120" w:line="20" w:lineRule="atLeast"/>
        <w:jc w:val="both"/>
        <w:rPr>
          <w:rFonts w:ascii="Times New Roman" w:hAnsi="Times New Roman"/>
          <w:color w:val="FF0000"/>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Євангеліє</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Будьмо уважні.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sz w:val="24"/>
          <w:szCs w:val="24"/>
        </w:rPr>
        <w:t xml:space="preserve"> Мир всім.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Премудрість. Будьмо уважні.</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sz w:val="24"/>
        </w:rPr>
        <w:t>Прокімен</w:t>
      </w:r>
    </w:p>
    <w:p w:rsidR="002A0036" w:rsidRPr="00616548" w:rsidRDefault="002A0036" w:rsidP="0090126C">
      <w:pPr>
        <w:spacing w:after="120" w:line="20" w:lineRule="atLeast"/>
        <w:jc w:val="center"/>
        <w:rPr>
          <w:rFonts w:ascii="Times New Roman" w:hAnsi="Times New Roman"/>
          <w:sz w:val="24"/>
          <w:szCs w:val="24"/>
        </w:rPr>
      </w:pPr>
      <w:r w:rsidRPr="00616548">
        <w:rPr>
          <w:rFonts w:ascii="Times New Roman" w:hAnsi="Times New Roman"/>
          <w:i/>
          <w:color w:val="FF0000"/>
          <w:sz w:val="24"/>
          <w:szCs w:val="24"/>
        </w:rPr>
        <w:t>Псалом 115 (г. 4)</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Чесна перед Господом смерть* преподобних його.</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Що віддам Господеві за все, що він дав мені?</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Господи, помилуй.</w:t>
      </w:r>
    </w:p>
    <w:p w:rsidR="002A0036" w:rsidRPr="00616548" w:rsidRDefault="002A0036" w:rsidP="0090126C">
      <w:pPr>
        <w:spacing w:after="120" w:line="20" w:lineRule="atLeast"/>
        <w:jc w:val="both"/>
        <w:rPr>
          <w:rFonts w:ascii="Times New Roman" w:hAnsi="Times New Roman"/>
          <w:sz w:val="24"/>
          <w:szCs w:val="24"/>
          <w:u w:val="single"/>
        </w:rPr>
      </w:pPr>
      <w:bookmarkStart w:id="1" w:name="_Hlk62566263"/>
      <w:r w:rsidRPr="00616548">
        <w:rPr>
          <w:rFonts w:ascii="Times New Roman" w:hAnsi="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bookmarkEnd w:id="1"/>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sz w:val="24"/>
          <w:szCs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Амінь. </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spacing w:after="120" w:line="20" w:lineRule="atLeast"/>
        <w:jc w:val="both"/>
        <w:rPr>
          <w:rFonts w:ascii="Times New Roman" w:hAnsi="Times New Roman"/>
          <w:color w:val="FF0000"/>
          <w:sz w:val="24"/>
          <w:szCs w:val="24"/>
        </w:rPr>
      </w:pPr>
      <w:r w:rsidRPr="00616548">
        <w:rPr>
          <w:rFonts w:ascii="Times New Roman" w:hAnsi="Times New Roman"/>
          <w:i/>
          <w:color w:val="FF0000"/>
          <w:sz w:val="24"/>
          <w:szCs w:val="24"/>
        </w:rPr>
        <w:t>Вірні на глас прокімена</w:t>
      </w:r>
      <w:r w:rsidRPr="00616548">
        <w:rPr>
          <w:rFonts w:ascii="Times New Roman" w:hAnsi="Times New Roman"/>
          <w:color w:val="FF0000"/>
          <w:sz w:val="24"/>
          <w:szCs w:val="24"/>
        </w:rPr>
        <w:t xml:space="preserve">: </w:t>
      </w:r>
      <w:r w:rsidRPr="00616548">
        <w:rPr>
          <w:rFonts w:ascii="Times New Roman" w:hAnsi="Times New Roman"/>
          <w:sz w:val="24"/>
          <w:szCs w:val="24"/>
        </w:rPr>
        <w:t>Всяке дихання, нехай хвалить Господа.</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Стих</w:t>
      </w:r>
      <w:r w:rsidRPr="00616548">
        <w:rPr>
          <w:rFonts w:ascii="Times New Roman" w:hAnsi="Times New Roman"/>
          <w:color w:val="FF0000"/>
          <w:sz w:val="24"/>
          <w:szCs w:val="24"/>
        </w:rPr>
        <w:t xml:space="preserve">: </w:t>
      </w:r>
      <w:r w:rsidRPr="00616548">
        <w:rPr>
          <w:rFonts w:ascii="Times New Roman" w:hAnsi="Times New Roman"/>
          <w:sz w:val="24"/>
          <w:szCs w:val="24"/>
          <w:u w:val="single"/>
        </w:rPr>
        <w:t xml:space="preserve">Хваліте Бога у святині його. </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Стих</w:t>
      </w:r>
      <w:r w:rsidRPr="00616548">
        <w:rPr>
          <w:rFonts w:ascii="Times New Roman" w:hAnsi="Times New Roman"/>
          <w:color w:val="FF0000"/>
          <w:sz w:val="24"/>
          <w:szCs w:val="24"/>
        </w:rPr>
        <w:t xml:space="preserve">: </w:t>
      </w:r>
      <w:r w:rsidRPr="00616548">
        <w:rPr>
          <w:rFonts w:ascii="Times New Roman" w:hAnsi="Times New Roman"/>
          <w:sz w:val="24"/>
          <w:szCs w:val="24"/>
          <w:u w:val="single"/>
        </w:rPr>
        <w:t>Хваліте його у твердині сили його.</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І щоб удостоїтися нам вислухати святого Євангелія, Господа Бога молім.</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 xml:space="preserve">Господи, помилуй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Премудрість, прості, вислухаймо святого Євангелія.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Мир всім!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І духові твоєму.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 xml:space="preserve">Від </w:t>
      </w:r>
      <w:r w:rsidRPr="00616548">
        <w:rPr>
          <w:rFonts w:ascii="Times New Roman" w:hAnsi="Times New Roman"/>
          <w:i/>
          <w:sz w:val="24"/>
          <w:szCs w:val="24"/>
        </w:rPr>
        <w:t>Луки</w:t>
      </w:r>
      <w:r w:rsidRPr="00616548">
        <w:rPr>
          <w:rFonts w:ascii="Times New Roman" w:hAnsi="Times New Roman"/>
          <w:sz w:val="24"/>
          <w:szCs w:val="24"/>
        </w:rPr>
        <w:t xml:space="preserve"> святого Євангелія читання.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Слава тобі, Господи, слава тобі.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Будьмо уважні.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 сам читає Євангеліє:</w:t>
      </w:r>
      <w:r w:rsidRPr="00616548">
        <w:rPr>
          <w:rFonts w:ascii="Times New Roman" w:hAnsi="Times New Roman"/>
          <w:sz w:val="24"/>
          <w:szCs w:val="24"/>
        </w:rPr>
        <w:t xml:space="preserve"> </w:t>
      </w:r>
    </w:p>
    <w:p w:rsidR="002A0036" w:rsidRPr="00616548" w:rsidRDefault="002A0036" w:rsidP="0090126C">
      <w:pPr>
        <w:spacing w:after="120" w:line="20" w:lineRule="atLeast"/>
        <w:jc w:val="both"/>
        <w:rPr>
          <w:rFonts w:ascii="Times New Roman" w:hAnsi="Times New Roman"/>
          <w:i/>
          <w:color w:val="FF0000"/>
          <w:sz w:val="24"/>
          <w:szCs w:val="24"/>
        </w:rPr>
      </w:pPr>
      <w:r w:rsidRPr="00616548">
        <w:rPr>
          <w:rFonts w:ascii="Times New Roman" w:hAnsi="Times New Roman"/>
          <w:sz w:val="24"/>
          <w:szCs w:val="24"/>
        </w:rPr>
        <w:t>Зійшовши з ними, він став на рівнім місці, й була там велика сила його учнів і людей вельми багато з Юдеї та з Єрусалиму, і з побережжя Тиру та Сидону. Вони прийшли послухати його й оздоровитись від своїх недуг; і всі ті, що їх мучили нечисті духи, теж оздоровлялись. Увесь народ намагався його торкнутися, бо сила виходила з нього й усіх оздоровляла. Тоді він, звівши на своїх учнів очі, почав казати: “Блаженні вбогі, - бо ваше Царство Боже. Блаженні, голодні нині, бо ви насититеся. Блаженні, що плачете нині, бо будете сміятись. Блаженні будете, коли вас ненавидітимуть люди, коли вас вилучать, коли ганьбитимуть вас та коли викинуть, як безчесне, ваше ім'я Сина Чоловічого ради. Радійте того дня і веселіться, бо ваша нагорода велика в небі. Так само бо поводилися з пророками батьки їхні.</w:t>
      </w:r>
      <w:r w:rsidRPr="00616548">
        <w:rPr>
          <w:rFonts w:ascii="Times New Roman" w:hAnsi="Times New Roman"/>
          <w:i/>
          <w:color w:val="FF0000"/>
          <w:sz w:val="24"/>
          <w:szCs w:val="24"/>
        </w:rPr>
        <w:t xml:space="preserve"> (Лк. 24 зач.; 6, 17-23)</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Слава тобі, Господи, слава тобі.</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sz w:val="24"/>
        </w:rPr>
        <w:t>Псалом 50</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Обмий мене повнотою з беззаконня мого,* і від гріха мого очисти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беззаконня моє я знаю,* і гріх мій є завжди передо мною.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Проти тебе єдиного я згрішив* і перед тобою зло вчинив;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То й правий ти в словах твоїх* і переможеш, коли будеш судити.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Це бо в беззаконнях я зачатий,* і в гріхах породила мене мати моя.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Це бо істину полюбив єси,* невідоме й таємне мудрости своєї явив ти мені.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Окропи мене іссопом, і очищуся,* обмий мене, і стану біліший від снігу.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Дай мені відчути радість і веселість,* зрадіють кості сокрушені.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Відверни лице твоє від гріхів моїх,* і всі беззаконня мої очисти.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Серце чисте створи в мені, Боже,* і духа правого обнови в нутрі моєму.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 відкинь мене від лиця твого,* і Духа твого Святого не відійми від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Поверни мені радість спасіння твого,* і духом владичним утверди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Вкажу беззаконним дороги твої,* і нечестиві до тебе навернуться.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Господи, губи мої відкрий,* і уста мої сповістять хвалу твою.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якби ти жертви захотів, дав би я,* та всепалення не миле тобі.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Жертва Богові – дух сокрушений,* серцем сокрушеним і смиренним Бог не погордить.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Ущаслив, Господи, благоволінням твоїм Сіон,* і нехай відбудуються стіни єрусалимські.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Тоді вподобаєш собі жертву правди, приношення і всепалення;* тоді покладуть на вівтар твій тельців.</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spacing w:after="120" w:line="20" w:lineRule="atLeast"/>
        <w:jc w:val="both"/>
        <w:rPr>
          <w:rFonts w:ascii="Times New Roman" w:hAnsi="Times New Roman"/>
          <w:i/>
          <w:color w:val="FF0000"/>
          <w:sz w:val="24"/>
          <w:szCs w:val="24"/>
        </w:rPr>
      </w:pPr>
      <w:r w:rsidRPr="00616548">
        <w:rPr>
          <w:rFonts w:ascii="Times New Roman" w:hAnsi="Times New Roman"/>
          <w:i/>
          <w:color w:val="FF0000"/>
          <w:sz w:val="24"/>
          <w:szCs w:val="24"/>
        </w:rPr>
        <w:t>Після 50-го псалма співаємо: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Слава</w:t>
      </w:r>
      <w:r w:rsidRPr="00616548">
        <w:rPr>
          <w:rFonts w:ascii="Times New Roman" w:hAnsi="Times New Roman"/>
          <w:sz w:val="24"/>
          <w:szCs w:val="24"/>
        </w:rPr>
        <w:t xml:space="preserve"> </w:t>
      </w:r>
      <w:r w:rsidRPr="00616548">
        <w:rPr>
          <w:rFonts w:ascii="Times New Roman" w:hAnsi="Times New Roman"/>
          <w:i/>
          <w:color w:val="FF0000"/>
          <w:sz w:val="24"/>
          <w:szCs w:val="24"/>
        </w:rPr>
        <w:t>(г. 6):</w:t>
      </w:r>
      <w:r w:rsidRPr="00616548">
        <w:rPr>
          <w:rFonts w:ascii="Times New Roman" w:hAnsi="Times New Roman"/>
          <w:color w:val="FF0000"/>
          <w:sz w:val="24"/>
          <w:szCs w:val="24"/>
        </w:rPr>
        <w:t xml:space="preserve"> </w:t>
      </w:r>
      <w:r w:rsidRPr="00616548">
        <w:rPr>
          <w:rFonts w:ascii="Times New Roman" w:hAnsi="Times New Roman"/>
          <w:sz w:val="24"/>
          <w:szCs w:val="24"/>
        </w:rPr>
        <w:t>Молитвами святих апостолів,* Милостивий, очисти* безліч гріхів наших.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І нині</w:t>
      </w:r>
      <w:r w:rsidRPr="00616548">
        <w:rPr>
          <w:rFonts w:ascii="Times New Roman" w:hAnsi="Times New Roman"/>
          <w:sz w:val="24"/>
          <w:szCs w:val="24"/>
        </w:rPr>
        <w:t>: Ради молитов пречистої Богородиці,* Милостивий, очисти* безліч гріхів наших.</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Стих</w:t>
      </w:r>
      <w:r w:rsidRPr="00616548">
        <w:rPr>
          <w:rFonts w:ascii="Times New Roman" w:hAnsi="Times New Roman"/>
          <w:color w:val="FF0000"/>
          <w:sz w:val="24"/>
          <w:szCs w:val="24"/>
        </w:rPr>
        <w:t xml:space="preserve">: </w:t>
      </w:r>
      <w:r w:rsidRPr="00616548">
        <w:rPr>
          <w:rFonts w:ascii="Times New Roman" w:hAnsi="Times New Roman"/>
          <w:sz w:val="24"/>
          <w:szCs w:val="24"/>
          <w:u w:val="single"/>
        </w:rPr>
        <w:t>Помилуй мене, Боже, з великої милости твоєї,* і багатством щедрот твоїх очисти мене з беззаконня мого.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(г. 6):</w:t>
      </w:r>
      <w:r w:rsidRPr="00616548">
        <w:rPr>
          <w:rFonts w:ascii="Times New Roman" w:hAnsi="Times New Roman"/>
          <w:color w:val="FF0000"/>
          <w:sz w:val="24"/>
          <w:szCs w:val="24"/>
        </w:rPr>
        <w:t xml:space="preserve"> </w:t>
      </w:r>
      <w:r w:rsidRPr="00616548">
        <w:rPr>
          <w:rFonts w:ascii="Times New Roman" w:hAnsi="Times New Roman"/>
          <w:sz w:val="24"/>
          <w:szCs w:val="24"/>
        </w:rPr>
        <w:t>Преподобний Отче!* По всій землі пролунала слава твоїх подвигів,* тому й на небі знайшов ти нагороду за свої труди.* Ти розгромив демонські полчища* і досяг ангельських хорів, наслідуючи їхнє життя непорочне.* Маючи сміливість до Христа Бога,* випроси світові мир і душам нашим велику милість.</w:t>
      </w:r>
    </w:p>
    <w:p w:rsidR="002A0036" w:rsidRPr="00616548" w:rsidRDefault="002A0036" w:rsidP="0090126C">
      <w:pPr>
        <w:spacing w:after="120" w:line="20" w:lineRule="atLeast"/>
        <w:jc w:val="both"/>
        <w:rPr>
          <w:rFonts w:ascii="Times New Roman" w:hAnsi="Times New Roman"/>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sz w:val="24"/>
        </w:rPr>
        <w:t>Єктенія:</w:t>
      </w:r>
    </w:p>
    <w:p w:rsidR="002A0036" w:rsidRPr="00616548" w:rsidRDefault="002A0036" w:rsidP="0090126C">
      <w:pPr>
        <w:spacing w:after="120" w:line="20" w:lineRule="atLeast"/>
        <w:jc w:val="both"/>
        <w:rPr>
          <w:rFonts w:ascii="Times New Roman" w:hAnsi="Times New Roman"/>
          <w:sz w:val="24"/>
          <w:szCs w:val="24"/>
        </w:rPr>
      </w:pPr>
      <w:r>
        <w:rPr>
          <w:rFonts w:ascii="Times New Roman" w:hAnsi="Times New Roman"/>
          <w:b w:val="0"/>
          <w:i w:val="0"/>
          <w:color w:val="000000"/>
          <w:sz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b w:val="0"/>
          <w:i/>
          <w:color w:val="FF4400"/>
          <w:sz w:val="24"/>
        </w:rPr>
        <w:t>(ім’я, що його́ є храм цей)</w:t>
      </w:r>
      <w:r>
        <w:rPr>
          <w:rFonts w:ascii="Times New Roman" w:hAnsi="Times New Roman"/>
          <w:b w:val="0"/>
          <w:i w:val="0"/>
          <w:color w:val="000000"/>
          <w:sz w:val="24"/>
        </w:rPr>
        <w:t>, і преподобного й богоносного отця нашого Сави Освященного, і всіх cвяти́х: мо́лимо Тебе́, многоми́лостивий Го́споди, ви́слухай нас грішних, що мо́лимось Тобі, і поми́луй нас.</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 </w:t>
      </w:r>
      <w:r w:rsidRPr="00616548">
        <w:rPr>
          <w:rFonts w:ascii="Times New Roman" w:hAnsi="Times New Roman"/>
          <w:i/>
          <w:color w:val="FF0000"/>
          <w:sz w:val="24"/>
          <w:szCs w:val="24"/>
        </w:rPr>
        <w:t>(12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i/>
          <w:sz w:val="24"/>
          <w:szCs w:val="24"/>
          <w:u w:val="single"/>
        </w:rPr>
      </w:pPr>
      <w:r w:rsidRPr="00616548">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b/>
          <w:i/>
          <w:color w:val="FF0000"/>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Канон</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b/>
          <w:bCs/>
          <w:color w:val="FF0000"/>
          <w:sz w:val="24"/>
          <w:szCs w:val="24"/>
        </w:rPr>
        <w:t>Пісня 1</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i/>
          <w:color w:val="FF0000"/>
          <w:sz w:val="24"/>
          <w:szCs w:val="24"/>
        </w:rPr>
        <w:t>Ірмос:</w:t>
      </w:r>
      <w:r w:rsidRPr="00616548">
        <w:rPr>
          <w:rFonts w:ascii="Times New Roman" w:hAnsi="Times New Roman"/>
          <w:color w:val="000000"/>
          <w:sz w:val="24"/>
          <w:szCs w:val="24"/>
        </w:rPr>
        <w:t> </w:t>
      </w:r>
      <w:r w:rsidRPr="00616548">
        <w:rPr>
          <w:rFonts w:ascii="Times New Roman" w:hAnsi="Times New Roman"/>
          <w:b/>
          <w:color w:val="000000"/>
          <w:sz w:val="24"/>
          <w:szCs w:val="24"/>
        </w:rPr>
        <w:t>Воду пройшовши наче сушу і єгипетського лиха уникнувши, Ізраїль взивав: Визволителю й Богу нашому співаймо.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Добрими чеснотами прикрашений, з молодости Христа полюбив ти, умертвивши пристрасті стриманням і до життя вічного перейшовши, отче преподобний.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Бувши виконавцем настанов і законів Божих, ти, отче премудрий, сподобився дарів і чудес Божественних і всіх осяваєш щедро промінням слави твоєї.</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w:t>
      </w:r>
      <w:r w:rsidRPr="00616548">
        <w:rPr>
          <w:rFonts w:ascii="Times New Roman" w:hAnsi="Times New Roman"/>
          <w:i/>
          <w:color w:val="FF0000"/>
          <w:sz w:val="24"/>
          <w:szCs w:val="24"/>
        </w:rPr>
        <w:t>Богородичний:</w:t>
      </w:r>
      <w:r w:rsidRPr="00616548">
        <w:rPr>
          <w:rFonts w:ascii="Times New Roman" w:hAnsi="Times New Roman"/>
          <w:i/>
          <w:color w:val="000000"/>
          <w:sz w:val="24"/>
          <w:szCs w:val="24"/>
        </w:rPr>
        <w:t> </w:t>
      </w:r>
      <w:r w:rsidRPr="00616548">
        <w:rPr>
          <w:rFonts w:ascii="Times New Roman" w:hAnsi="Times New Roman"/>
          <w:color w:val="000000"/>
          <w:sz w:val="24"/>
          <w:szCs w:val="24"/>
        </w:rPr>
        <w:t>Пристрасті тіла мого й негідні міркування розуму мого вгамуй, благаю Тебе, Діво Пречиста, і врятуй мене, заблудлого.</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b/>
          <w:bCs/>
          <w:color w:val="FF0000"/>
          <w:sz w:val="24"/>
          <w:szCs w:val="24"/>
        </w:rPr>
        <w:t>Пісня 3</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i/>
          <w:color w:val="FF0000"/>
          <w:sz w:val="24"/>
          <w:szCs w:val="24"/>
        </w:rPr>
        <w:t>Ірмос:</w:t>
      </w:r>
      <w:r w:rsidRPr="00616548">
        <w:rPr>
          <w:rFonts w:ascii="Times New Roman" w:hAnsi="Times New Roman"/>
          <w:color w:val="000000"/>
          <w:sz w:val="24"/>
          <w:szCs w:val="24"/>
        </w:rPr>
        <w:t> </w:t>
      </w:r>
      <w:r w:rsidRPr="00616548">
        <w:rPr>
          <w:rFonts w:ascii="Times New Roman" w:hAnsi="Times New Roman"/>
          <w:b/>
          <w:color w:val="000000"/>
          <w:sz w:val="24"/>
          <w:szCs w:val="24"/>
        </w:rPr>
        <w:t>Ти утвердження тих, що до Тебе звертаються, Господи, Ти єси світло затьмарених, і оспівує Тебе дух мій.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Всією істотою своєю полюбивши Вседержителя, отче преподобний, усіх напастей диявольських уник ти, премудрий.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Прикрашений високим смиренням, подолав ти ворожі гордощі дивними подвигами твоїми.</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w:t>
      </w:r>
      <w:r w:rsidRPr="00616548">
        <w:rPr>
          <w:rFonts w:ascii="Times New Roman" w:hAnsi="Times New Roman"/>
          <w:i/>
          <w:color w:val="FF0000"/>
          <w:sz w:val="24"/>
          <w:szCs w:val="24"/>
        </w:rPr>
        <w:t>Богородичний:</w:t>
      </w:r>
      <w:r w:rsidRPr="00616548">
        <w:rPr>
          <w:rFonts w:ascii="Times New Roman" w:hAnsi="Times New Roman"/>
          <w:color w:val="000000"/>
          <w:sz w:val="24"/>
          <w:szCs w:val="24"/>
        </w:rPr>
        <w:t> В утробу Твою, Всенепорочна, вселився Господь заради спасіння тих, що з вірою прославляють Тебе.</w:t>
      </w:r>
    </w:p>
    <w:p w:rsidR="002A0036" w:rsidRPr="00616548" w:rsidRDefault="002A0036" w:rsidP="0090126C">
      <w:pPr>
        <w:spacing w:after="120" w:line="20" w:lineRule="atLeast"/>
        <w:jc w:val="both"/>
        <w:rPr>
          <w:rFonts w:ascii="Times New Roman" w:hAnsi="Times New Roman"/>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sz w:val="24"/>
        </w:rPr>
        <w:t>Мала єктенія</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Ще і ще в мирі Господеві помолімся.</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Заступи, спаси, помилуй і охорони нас, Боже, твоєю благодаттю.</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Тобі, Господи.</w:t>
      </w:r>
    </w:p>
    <w:p w:rsidR="002A0036" w:rsidRPr="00616548" w:rsidRDefault="002A0036" w:rsidP="0090126C">
      <w:pPr>
        <w:spacing w:after="120" w:line="20" w:lineRule="atLeast"/>
        <w:jc w:val="both"/>
        <w:rPr>
          <w:rFonts w:ascii="Times New Roman" w:hAnsi="Times New Roman"/>
          <w:sz w:val="24"/>
          <w:szCs w:val="24"/>
          <w:u w:val="single"/>
        </w:rPr>
      </w:pPr>
      <w:bookmarkStart w:id="2" w:name="_Hlk62566339"/>
      <w:r w:rsidRPr="00616548">
        <w:rPr>
          <w:rFonts w:ascii="Times New Roman" w:hAnsi="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bookmarkEnd w:id="2"/>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iCs/>
          <w:color w:val="FF0000"/>
          <w:sz w:val="24"/>
          <w:szCs w:val="24"/>
        </w:rPr>
        <w:t>Священик: </w:t>
      </w:r>
      <w:r w:rsidRPr="00616548">
        <w:rPr>
          <w:rFonts w:ascii="Times New Roman" w:hAnsi="Times New Roman"/>
          <w:color w:val="000000"/>
          <w:sz w:val="24"/>
          <w:szCs w:val="24"/>
        </w:rPr>
        <w:t>Бо Ти Бог наш і Тобі славу возсилаємо: Отцю, і Сину, і Святому Духові</w:t>
      </w:r>
      <w:r w:rsidRPr="00616548">
        <w:rPr>
          <w:rFonts w:ascii="Times New Roman" w:hAnsi="Times New Roman"/>
          <w:sz w:val="24"/>
          <w:szCs w:val="24"/>
        </w:rPr>
        <w:t>, нині і повсякчас, і на віки віків.</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b/>
          <w:bCs/>
          <w:color w:val="FF0000"/>
          <w:sz w:val="24"/>
          <w:szCs w:val="24"/>
        </w:rPr>
        <w:t>Пісня 4</w:t>
      </w:r>
      <w:r w:rsidRPr="00616548">
        <w:rPr>
          <w:rFonts w:ascii="Times New Roman" w:hAnsi="Times New Roman"/>
          <w:b/>
          <w:bCs/>
          <w:color w:val="4169E1"/>
          <w:sz w:val="24"/>
          <w:szCs w:val="24"/>
        </w:rPr>
        <w:t xml:space="preserve"> </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i/>
          <w:color w:val="FF0000"/>
          <w:sz w:val="24"/>
          <w:szCs w:val="24"/>
        </w:rPr>
        <w:t>Ірмос:</w:t>
      </w:r>
      <w:r w:rsidRPr="00616548">
        <w:rPr>
          <w:rFonts w:ascii="Times New Roman" w:hAnsi="Times New Roman"/>
          <w:color w:val="000000"/>
          <w:sz w:val="24"/>
          <w:szCs w:val="24"/>
        </w:rPr>
        <w:t> </w:t>
      </w:r>
      <w:r w:rsidRPr="00616548">
        <w:rPr>
          <w:rFonts w:ascii="Times New Roman" w:hAnsi="Times New Roman"/>
          <w:b/>
          <w:color w:val="000000"/>
          <w:sz w:val="24"/>
          <w:szCs w:val="24"/>
        </w:rPr>
        <w:t>Почув я, Господи, про Провидіння Твого таїнство, зрозумів діла Твої і прославив Твоє Божество.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Вчинивши душу храмом Духа Святого, став ти, отче преславний, спадкоємцем Царства Небесного.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Дивними квітами зацвів ти, отче, в домі Божому, чеснотами прикрашений і пахощами духовними наповнений.</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w:t>
      </w:r>
      <w:r w:rsidRPr="00616548">
        <w:rPr>
          <w:rFonts w:ascii="Times New Roman" w:hAnsi="Times New Roman"/>
          <w:i/>
          <w:color w:val="FF0000"/>
          <w:sz w:val="24"/>
          <w:szCs w:val="24"/>
        </w:rPr>
        <w:t>Богородичний:</w:t>
      </w:r>
      <w:r w:rsidRPr="00616548">
        <w:rPr>
          <w:rFonts w:ascii="Times New Roman" w:hAnsi="Times New Roman"/>
          <w:color w:val="000000"/>
          <w:sz w:val="24"/>
          <w:szCs w:val="24"/>
        </w:rPr>
        <w:t> Ниво духовна, Приснодіво, Ти, як із борозни колос, виростила Бога всіх, що все створіння годує.</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b/>
          <w:bCs/>
          <w:color w:val="FF0000"/>
          <w:sz w:val="24"/>
          <w:szCs w:val="24"/>
        </w:rPr>
        <w:t>Пісня 5</w:t>
      </w:r>
      <w:r w:rsidRPr="00616548">
        <w:rPr>
          <w:rFonts w:ascii="Times New Roman" w:hAnsi="Times New Roman"/>
          <w:b/>
          <w:bCs/>
          <w:color w:val="4169E1"/>
          <w:sz w:val="24"/>
          <w:szCs w:val="24"/>
        </w:rPr>
        <w:t xml:space="preserve"> </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i/>
          <w:color w:val="FF0000"/>
          <w:sz w:val="24"/>
          <w:szCs w:val="24"/>
        </w:rPr>
        <w:t>Ірмос:</w:t>
      </w:r>
      <w:r w:rsidRPr="00616548">
        <w:rPr>
          <w:rFonts w:ascii="Times New Roman" w:hAnsi="Times New Roman"/>
          <w:color w:val="000000"/>
          <w:sz w:val="24"/>
          <w:szCs w:val="24"/>
        </w:rPr>
        <w:t> </w:t>
      </w:r>
      <w:r w:rsidRPr="00616548">
        <w:rPr>
          <w:rFonts w:ascii="Times New Roman" w:hAnsi="Times New Roman"/>
          <w:b/>
          <w:color w:val="000000"/>
          <w:sz w:val="24"/>
          <w:szCs w:val="24"/>
        </w:rPr>
        <w:t>Зранку взиваємо до Тебе, Господи, спаси нас; Ти бо єси Бог наш, крім Тебе, іншого не знаємо.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Розумом чистим, отче преславний, бачиш ти невимовну красу Христа, Бога нашого.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Як Ілля на колісниці, зійшов ти, отче, чеснотами твоїми на небо на крилах Духа.</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w:t>
      </w:r>
      <w:r w:rsidRPr="00616548">
        <w:rPr>
          <w:rFonts w:ascii="Times New Roman" w:hAnsi="Times New Roman"/>
          <w:i/>
          <w:color w:val="FF0000"/>
          <w:sz w:val="24"/>
          <w:szCs w:val="24"/>
        </w:rPr>
        <w:t>Богородичний:</w:t>
      </w:r>
      <w:r w:rsidRPr="00616548">
        <w:rPr>
          <w:rFonts w:ascii="Times New Roman" w:hAnsi="Times New Roman"/>
          <w:i/>
          <w:color w:val="000000"/>
          <w:sz w:val="24"/>
          <w:szCs w:val="24"/>
        </w:rPr>
        <w:t> </w:t>
      </w:r>
      <w:r w:rsidRPr="00616548">
        <w:rPr>
          <w:rFonts w:ascii="Times New Roman" w:hAnsi="Times New Roman"/>
          <w:color w:val="000000"/>
          <w:sz w:val="24"/>
          <w:szCs w:val="24"/>
        </w:rPr>
        <w:t>Зціли затьмарення недужого розуму мого, Владичице Всенепорочна, що породила Лікаря, Христа Бога нашого.</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b/>
          <w:bCs/>
          <w:color w:val="FF0000"/>
          <w:sz w:val="24"/>
          <w:szCs w:val="24"/>
        </w:rPr>
        <w:t>Пісня 6</w:t>
      </w:r>
      <w:r w:rsidRPr="00616548">
        <w:rPr>
          <w:rFonts w:ascii="Times New Roman" w:hAnsi="Times New Roman"/>
          <w:b/>
          <w:bCs/>
          <w:color w:val="4169E1"/>
          <w:sz w:val="24"/>
          <w:szCs w:val="24"/>
        </w:rPr>
        <w:t xml:space="preserve"> </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i/>
          <w:color w:val="FF0000"/>
          <w:sz w:val="24"/>
          <w:szCs w:val="24"/>
        </w:rPr>
        <w:t>Ірмос:</w:t>
      </w:r>
      <w:r w:rsidRPr="00616548">
        <w:rPr>
          <w:rFonts w:ascii="Times New Roman" w:hAnsi="Times New Roman"/>
          <w:color w:val="000000"/>
          <w:sz w:val="24"/>
          <w:szCs w:val="24"/>
        </w:rPr>
        <w:t> </w:t>
      </w:r>
      <w:r w:rsidRPr="00616548">
        <w:rPr>
          <w:rFonts w:ascii="Times New Roman" w:hAnsi="Times New Roman"/>
          <w:b/>
          <w:color w:val="000000"/>
          <w:sz w:val="24"/>
          <w:szCs w:val="24"/>
        </w:rPr>
        <w:t>Молитву проллю я до Господа і Йому звіщу печалі мої, злом бо сповнилася душа моя, і життя моє до п</w:t>
      </w:r>
      <w:r>
        <w:rPr>
          <w:rFonts w:ascii="Times New Roman" w:hAnsi="Times New Roman"/>
          <w:b/>
          <w:color w:val="000000"/>
          <w:sz w:val="24"/>
          <w:szCs w:val="24"/>
        </w:rPr>
        <w:t>екла наблизилось; і молюсь, як Й</w:t>
      </w:r>
      <w:r w:rsidRPr="00616548">
        <w:rPr>
          <w:rFonts w:ascii="Times New Roman" w:hAnsi="Times New Roman"/>
          <w:b/>
          <w:color w:val="000000"/>
          <w:sz w:val="24"/>
          <w:szCs w:val="24"/>
        </w:rPr>
        <w:t>она: від тління, Боже, мене визволи.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Змія лукавого подолано святими молитвами твоїми, і від напастей його спаслися ті, що допомоги в тебе просили, бо Ти, угодник Божий славний, відомий усім вірним.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Оновив ти ралом добрим душу свою, отче святий, премудро вкинувши в неї доброплідне насіння чеснот, і зібрав багате колосся різноманітних зцілень.</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w:t>
      </w:r>
      <w:r w:rsidRPr="00616548">
        <w:rPr>
          <w:rFonts w:ascii="Times New Roman" w:hAnsi="Times New Roman"/>
          <w:i/>
          <w:color w:val="FF0000"/>
          <w:sz w:val="24"/>
          <w:szCs w:val="24"/>
        </w:rPr>
        <w:t>Богородичний:</w:t>
      </w:r>
      <w:r w:rsidRPr="00616548">
        <w:rPr>
          <w:rFonts w:ascii="Times New Roman" w:hAnsi="Times New Roman"/>
          <w:i/>
          <w:color w:val="000000"/>
          <w:sz w:val="24"/>
          <w:szCs w:val="24"/>
        </w:rPr>
        <w:t> </w:t>
      </w:r>
      <w:r w:rsidRPr="00616548">
        <w:rPr>
          <w:rFonts w:ascii="Times New Roman" w:hAnsi="Times New Roman"/>
          <w:color w:val="000000"/>
          <w:sz w:val="24"/>
          <w:szCs w:val="24"/>
        </w:rPr>
        <w:t>Господь, що благозволив бути з Тобою, Пречиста Діво, всіх нас визволив від влади лукавого заступництвом Твоїм; тому Тебе нині достойно з роду в рід ублажаємо.</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sz w:val="24"/>
        </w:rPr>
        <w:t>Мала єктенія</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Ще і ще в мирі Господеві помолімся.</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Заступи, спаси, помилуй і охорони нас, Боже, твоєю благодаттю.</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Тобі, Господи.</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iCs/>
          <w:color w:val="FF0000"/>
          <w:sz w:val="24"/>
          <w:szCs w:val="24"/>
        </w:rPr>
        <w:t>Священик: </w:t>
      </w:r>
      <w:r w:rsidRPr="00616548">
        <w:rPr>
          <w:rFonts w:ascii="Times New Roman" w:hAnsi="Times New Roman"/>
          <w:color w:val="000000"/>
          <w:sz w:val="24"/>
          <w:szCs w:val="24"/>
        </w:rPr>
        <w:t>Бо Ти цар миру і Спас душ наших і Тобі славу возсилаємо: Отцю, і Сину, і Святому Духові</w:t>
      </w:r>
      <w:r w:rsidRPr="00616548">
        <w:rPr>
          <w:rFonts w:ascii="Times New Roman" w:hAnsi="Times New Roman"/>
          <w:sz w:val="24"/>
          <w:szCs w:val="24"/>
        </w:rPr>
        <w:t>, нині і повсякчас, і на віки віків.</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NoSpacing"/>
        <w:spacing w:after="120" w:line="20" w:lineRule="atLeast"/>
        <w:jc w:val="both"/>
        <w:rPr>
          <w:rFonts w:ascii="Times New Roman" w:hAnsi="Times New Roman"/>
          <w:sz w:val="24"/>
          <w:szCs w:val="24"/>
        </w:rPr>
      </w:pPr>
      <w:r w:rsidRPr="00616548">
        <w:rPr>
          <w:rFonts w:ascii="Times New Roman" w:hAnsi="Times New Roman"/>
          <w:i/>
          <w:color w:val="FF0000"/>
          <w:sz w:val="24"/>
          <w:szCs w:val="24"/>
        </w:rPr>
        <w:t>Кондак, (г. 8):</w:t>
      </w:r>
      <w:r w:rsidRPr="00616548">
        <w:rPr>
          <w:rFonts w:ascii="Times New Roman" w:hAnsi="Times New Roman"/>
          <w:sz w:val="24"/>
          <w:szCs w:val="24"/>
        </w:rPr>
        <w:t xml:space="preserve"> Як жертву Богу непорочну* від дитинства Ти приніс себе доброчесністю, Саво блаженний,* ставшись садівником благочестя;* тому був Ти преподобних окрасою* і жителем пустинним, достойним похвали.* Тому кличемо до Тебе:* Радуйся, Саво пребагатий.</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b/>
          <w:bCs/>
          <w:color w:val="FF0000"/>
          <w:sz w:val="24"/>
          <w:szCs w:val="24"/>
        </w:rPr>
        <w:t>Пісня 7</w:t>
      </w:r>
      <w:r w:rsidRPr="00616548">
        <w:rPr>
          <w:rFonts w:ascii="Times New Roman" w:hAnsi="Times New Roman"/>
          <w:b/>
          <w:bCs/>
          <w:color w:val="4169E1"/>
          <w:sz w:val="24"/>
          <w:szCs w:val="24"/>
        </w:rPr>
        <w:t xml:space="preserve"> </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i/>
          <w:color w:val="FF0000"/>
          <w:sz w:val="24"/>
          <w:szCs w:val="24"/>
        </w:rPr>
        <w:t>Ірмос:</w:t>
      </w:r>
      <w:r w:rsidRPr="00616548">
        <w:rPr>
          <w:rFonts w:ascii="Times New Roman" w:hAnsi="Times New Roman"/>
          <w:color w:val="000000"/>
          <w:sz w:val="24"/>
          <w:szCs w:val="24"/>
        </w:rPr>
        <w:t> </w:t>
      </w:r>
      <w:r w:rsidRPr="00616548">
        <w:rPr>
          <w:rFonts w:ascii="Times New Roman" w:hAnsi="Times New Roman"/>
          <w:b/>
          <w:color w:val="000000"/>
          <w:sz w:val="24"/>
          <w:szCs w:val="24"/>
        </w:rPr>
        <w:t>Юнаки, що з Юдеї прийшли, колись у Вавилоні вірою в Тройцю полум’я в печі перемогли, співаючи: отців наших Боже, благословен єси.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Показавши подвиг посту, отче, ти розумом своїм твердим і смиренням Божественним посоромив гордий розум, співаючи: благословенний Бог отців наших.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Як рослина прекрасна, отче, проріс ти в Божому домі, прикрашений чеснотами й дивними плодами, і, наче пахощами, наповнив його.</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w:t>
      </w:r>
      <w:r w:rsidRPr="00616548">
        <w:rPr>
          <w:rFonts w:ascii="Times New Roman" w:hAnsi="Times New Roman"/>
          <w:i/>
          <w:color w:val="FF0000"/>
          <w:sz w:val="24"/>
          <w:szCs w:val="24"/>
        </w:rPr>
        <w:t>Богородичний:</w:t>
      </w:r>
      <w:r w:rsidRPr="00616548">
        <w:rPr>
          <w:rFonts w:ascii="Times New Roman" w:hAnsi="Times New Roman"/>
          <w:color w:val="000000"/>
          <w:sz w:val="24"/>
          <w:szCs w:val="24"/>
        </w:rPr>
        <w:t> Породивши превічне Слово, Нове Немовля, Ти, Діво, нас, що застарілись у гріхах, оновила і навчила співати: отців наших Боже, благословен єси.</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b/>
          <w:bCs/>
          <w:color w:val="FF0000"/>
          <w:sz w:val="24"/>
          <w:szCs w:val="24"/>
        </w:rPr>
        <w:t>Пісня 8</w:t>
      </w:r>
      <w:r w:rsidRPr="00616548">
        <w:rPr>
          <w:rFonts w:ascii="Times New Roman" w:hAnsi="Times New Roman"/>
          <w:b/>
          <w:bCs/>
          <w:color w:val="4169E1"/>
          <w:sz w:val="24"/>
          <w:szCs w:val="24"/>
        </w:rPr>
        <w:t xml:space="preserve"> </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i/>
          <w:color w:val="FF0000"/>
          <w:sz w:val="24"/>
          <w:szCs w:val="24"/>
        </w:rPr>
        <w:t>Ірмос:</w:t>
      </w:r>
      <w:r w:rsidRPr="00616548">
        <w:rPr>
          <w:rFonts w:ascii="Times New Roman" w:hAnsi="Times New Roman"/>
          <w:color w:val="000000"/>
          <w:sz w:val="24"/>
          <w:szCs w:val="24"/>
        </w:rPr>
        <w:t> </w:t>
      </w:r>
      <w:r w:rsidRPr="00616548">
        <w:rPr>
          <w:rFonts w:ascii="Times New Roman" w:hAnsi="Times New Roman"/>
          <w:b/>
          <w:color w:val="000000"/>
          <w:sz w:val="24"/>
          <w:szCs w:val="24"/>
        </w:rPr>
        <w:t>Богомудрі юнаки в печі вогняне полум’я погасили, співаючи: благословіть, усі діла Господні, Господа.</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Спадкоємче Божественних осель, ти, отче, як ангел, жив на землі; тому й радується з ангелами дух твій.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Благодаттю, що оселилась в душі твоїй, отче, ти відганяв нечистих духів, що знаходились в людях, які жили у злі.</w:t>
      </w:r>
    </w:p>
    <w:p w:rsidR="002A0036" w:rsidRDefault="002A0036" w:rsidP="0090126C">
      <w:pPr>
        <w:spacing w:after="120" w:line="20" w:lineRule="atLeast"/>
        <w:jc w:val="both"/>
        <w:rPr>
          <w:rFonts w:ascii="Times New Roman" w:hAnsi="Times New Roman"/>
          <w:b/>
          <w:bCs/>
          <w:color w:val="000000"/>
          <w:sz w:val="24"/>
          <w:szCs w:val="24"/>
          <w:lang w:eastAsia="en-AU"/>
        </w:rPr>
      </w:pPr>
      <w:r w:rsidRPr="00616548">
        <w:rPr>
          <w:rFonts w:ascii="Times New Roman" w:hAnsi="Times New Roman"/>
          <w:b/>
          <w:bCs/>
          <w:color w:val="000000"/>
          <w:sz w:val="24"/>
          <w:szCs w:val="24"/>
          <w:lang w:eastAsia="en-AU"/>
        </w:rPr>
        <w:t>Благословім Отця і Сина і Святого Духа Господа, нині і повсякчас, і на віки віків. Амінь</w:t>
      </w:r>
      <w:r>
        <w:rPr>
          <w:rFonts w:ascii="Times New Roman" w:hAnsi="Times New Roman"/>
          <w:b/>
          <w:bCs/>
          <w:color w:val="000000"/>
          <w:sz w:val="24"/>
          <w:szCs w:val="24"/>
          <w:lang w:eastAsia="en-AU"/>
        </w:rPr>
        <w:t>.</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i/>
          <w:color w:val="FF0000"/>
          <w:sz w:val="24"/>
          <w:szCs w:val="24"/>
        </w:rPr>
        <w:t>Богородичний:</w:t>
      </w:r>
      <w:r w:rsidRPr="00616548">
        <w:rPr>
          <w:rFonts w:ascii="Times New Roman" w:hAnsi="Times New Roman"/>
          <w:i/>
          <w:color w:val="000000"/>
          <w:sz w:val="24"/>
          <w:szCs w:val="24"/>
        </w:rPr>
        <w:t> </w:t>
      </w:r>
      <w:r w:rsidRPr="00616548">
        <w:rPr>
          <w:rFonts w:ascii="Times New Roman" w:hAnsi="Times New Roman"/>
          <w:color w:val="000000"/>
          <w:sz w:val="24"/>
          <w:szCs w:val="24"/>
        </w:rPr>
        <w:t>Ти, Богородице, є невичерпна вода, яку споживаючи, ми сповнюємося благодаттю і душу й тіло освячуємо.</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sz w:val="24"/>
        </w:rPr>
        <w:t>Пісня Богородиці</w:t>
      </w:r>
    </w:p>
    <w:p w:rsidR="002A0036" w:rsidRDefault="002A0036" w:rsidP="0090126C">
      <w:pPr>
        <w:spacing w:after="120" w:line="20" w:lineRule="atLeast"/>
        <w:jc w:val="both"/>
        <w:rPr>
          <w:rFonts w:ascii="Times New Roman" w:hAnsi="Times New Roman"/>
          <w:i/>
          <w:color w:val="FF0000"/>
          <w:sz w:val="24"/>
          <w:szCs w:val="24"/>
        </w:rPr>
      </w:pPr>
      <w:r w:rsidRPr="00616548">
        <w:rPr>
          <w:rFonts w:ascii="Times New Roman" w:hAnsi="Times New Roman"/>
          <w:i/>
          <w:color w:val="FF0000"/>
          <w:sz w:val="24"/>
          <w:szCs w:val="24"/>
        </w:rPr>
        <w:t xml:space="preserve">Після катавасії восьмої пісні диякон бере кадильницю і, ставши перед іконою Богородиці, мовить: </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Богородицю і Матір Світла піснями звеличаймо.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Величає душа моя Господа,* і дух мій радіє в Бозі, Спасі моїм.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616548">
        <w:rPr>
          <w:rFonts w:ascii="Times New Roman" w:hAnsi="Times New Roman"/>
          <w:i/>
          <w:color w:val="FF0000"/>
          <w:sz w:val="24"/>
          <w:szCs w:val="24"/>
        </w:rPr>
        <w:t>(Після кожного стиха)</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він зглянувся на покору слугині своєї,* ось бо віднині ублажатимуть мене всі роди.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Він виявив потугу рамени свого,* розвіяв гордих у задумах їхніх сердець.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rsidR="002A0036" w:rsidRPr="00616548" w:rsidRDefault="002A0036" w:rsidP="0090126C">
      <w:pPr>
        <w:spacing w:after="120" w:line="20" w:lineRule="atLeast"/>
        <w:jc w:val="both"/>
        <w:rPr>
          <w:rFonts w:ascii="Times New Roman" w:hAnsi="Times New Roman"/>
          <w:b/>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sz w:val="24"/>
        </w:rPr>
        <w:t>Пісня 9</w:t>
      </w:r>
    </w:p>
    <w:p w:rsidR="002A0036" w:rsidRPr="00616548" w:rsidRDefault="002A0036" w:rsidP="0090126C">
      <w:pPr>
        <w:spacing w:after="120" w:line="20" w:lineRule="atLeast"/>
        <w:jc w:val="both"/>
        <w:rPr>
          <w:rFonts w:ascii="Times New Roman" w:hAnsi="Times New Roman"/>
          <w:b/>
          <w:sz w:val="24"/>
          <w:szCs w:val="24"/>
        </w:rPr>
      </w:pPr>
      <w:r w:rsidRPr="00616548">
        <w:rPr>
          <w:rFonts w:ascii="Times New Roman" w:hAnsi="Times New Roman"/>
          <w:i/>
          <w:color w:val="FF0000"/>
          <w:sz w:val="24"/>
          <w:szCs w:val="24"/>
        </w:rPr>
        <w:t>Ірмос (г. 8):</w:t>
      </w:r>
      <w:r w:rsidRPr="00616548">
        <w:rPr>
          <w:rFonts w:ascii="Times New Roman" w:hAnsi="Times New Roman"/>
          <w:sz w:val="24"/>
          <w:szCs w:val="24"/>
        </w:rPr>
        <w:t xml:space="preserve"> </w:t>
      </w:r>
      <w:r w:rsidRPr="00616548">
        <w:rPr>
          <w:rFonts w:ascii="Times New Roman" w:hAnsi="Times New Roman"/>
          <w:b/>
          <w:sz w:val="24"/>
          <w:szCs w:val="24"/>
        </w:rPr>
        <w:t>Злякався кожний, хто почув про невимовне Боже зшестя, бо Всевишній з волі своєї аж до тіла зійшов,* і в дівичому лоні став людиною.* Тому ми, вірні, тебе, пречисту Богородицю, величаємо.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Своїми славними подвигами* засяяв ти нам, як сонце велике,* й освітив, Богомудрий, усі кінці землі,* а після смерти від світла цього перейшов до вічного світла.* Тому взиваємо до тебе:* Просвіти душі наші, Отче преподобний!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 долинах подвижників розквітнув ти, прехвальний Отче наш,* як рожа пахуча і як лілея,* наповнивши віруючих пахощами своїх чеснот і чудес* Тому віджени від нас, Преподобний,* погань пристрастей наших.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Просвіти, пречиста Діво,* гріхами й турботами життя потьмарене серце наше.* Не покидай нас нашим ворогам на втіху,* але дай славити і з любов'ю оспівувати тебе, всехвальна.</w:t>
      </w:r>
    </w:p>
    <w:p w:rsidR="002A0036" w:rsidRPr="00616548" w:rsidRDefault="002A0036" w:rsidP="0090126C">
      <w:pPr>
        <w:spacing w:after="120" w:line="20" w:lineRule="atLeast"/>
        <w:jc w:val="both"/>
        <w:rPr>
          <w:rFonts w:ascii="Times New Roman" w:hAnsi="Times New Roman"/>
          <w:color w:val="000000"/>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sz w:val="24"/>
        </w:rPr>
        <w:t>Мала єктенія</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Ще і ще в мирі Господеві помолімся.</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Заступи, спаси, помилуй і охорони нас, Боже, твоєю благодаттю.</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Тобі, Господи.</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iCs/>
          <w:color w:val="FF0000"/>
          <w:sz w:val="24"/>
          <w:szCs w:val="24"/>
        </w:rPr>
        <w:t>Священик: </w:t>
      </w:r>
      <w:r w:rsidRPr="00616548">
        <w:rPr>
          <w:rFonts w:ascii="Times New Roman" w:hAnsi="Times New Roman"/>
          <w:color w:val="000000"/>
          <w:sz w:val="24"/>
          <w:szCs w:val="24"/>
        </w:rPr>
        <w:t>Бо Тебе хвалять усі сили небесні і Тобі славу возсилаємо: Отцю, і Сину, і Святому Духові</w:t>
      </w:r>
      <w:r w:rsidRPr="00616548">
        <w:rPr>
          <w:rFonts w:ascii="Times New Roman" w:hAnsi="Times New Roman"/>
          <w:sz w:val="24"/>
          <w:szCs w:val="24"/>
        </w:rPr>
        <w:t>,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rPr>
          <w:rStyle w:val="FontStyle22"/>
          <w:rFonts w:ascii="Times New Roman" w:hAnsi="Times New Roman" w:cs="Times New Roman"/>
          <w:sz w:val="24"/>
          <w:szCs w:val="24"/>
        </w:rPr>
      </w:pPr>
    </w:p>
    <w:p w:rsidR="002A0036" w:rsidRPr="00616548" w:rsidRDefault="002A0036" w:rsidP="0090126C">
      <w:pPr>
        <w:pStyle w:val="Heading3"/>
        <w:spacing w:before="0" w:after="120" w:line="20" w:lineRule="atLeast"/>
        <w:jc w:val="center"/>
        <w:rPr>
          <w:rFonts w:ascii="Times New Roman" w:hAnsi="Times New Roman"/>
        </w:rPr>
      </w:pPr>
      <w:r w:rsidRPr="00616548">
        <w:rPr>
          <w:rStyle w:val="FontStyle23"/>
          <w:rFonts w:ascii="Times New Roman" w:hAnsi="Times New Roman" w:cs="Times New Roman"/>
          <w:b/>
          <w:color w:val="FF0000"/>
          <w:sz w:val="24"/>
          <w:szCs w:val="24"/>
        </w:rPr>
        <w:t>Світильний</w:t>
      </w:r>
      <w:r w:rsidRPr="00616548">
        <w:rPr>
          <w:rStyle w:val="FontStyle23"/>
          <w:rFonts w:ascii="Times New Roman" w:hAnsi="Times New Roman" w:cs="Times New Roman"/>
          <w:color w:val="FF0000"/>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Очистивши, Преподобний, твій ум від навальних пристрастей,* Всеблаженний </w:t>
      </w:r>
      <w:r w:rsidRPr="00616548">
        <w:rPr>
          <w:rFonts w:ascii="Times New Roman" w:hAnsi="Times New Roman"/>
          <w:i/>
          <w:color w:val="FF0000"/>
          <w:sz w:val="24"/>
          <w:szCs w:val="24"/>
        </w:rPr>
        <w:t>Саво</w:t>
      </w:r>
      <w:r w:rsidRPr="00616548">
        <w:rPr>
          <w:rFonts w:ascii="Times New Roman" w:hAnsi="Times New Roman"/>
          <w:sz w:val="24"/>
          <w:szCs w:val="24"/>
        </w:rPr>
        <w:t>, окрасо посників,* ти явно сподобився пресвітлого сіяння і трисвітлого Божества.* Тому нині не переставай за нас молитися, Богоносний.</w:t>
      </w:r>
    </w:p>
    <w:p w:rsidR="002A0036" w:rsidRPr="00616548" w:rsidRDefault="002A0036" w:rsidP="0090126C">
      <w:pPr>
        <w:spacing w:after="120" w:line="20" w:lineRule="atLeast"/>
        <w:jc w:val="both"/>
        <w:rPr>
          <w:rFonts w:ascii="Times New Roman" w:hAnsi="Times New Roman"/>
          <w:b/>
          <w:iCs/>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Псалом 148</w:t>
      </w:r>
    </w:p>
    <w:p w:rsidR="002A0036" w:rsidRPr="00616548" w:rsidRDefault="002A0036" w:rsidP="0090126C">
      <w:pPr>
        <w:spacing w:after="120" w:line="20" w:lineRule="atLeast"/>
        <w:rPr>
          <w:rFonts w:ascii="Times New Roman" w:hAnsi="Times New Roman"/>
          <w:i/>
          <w:color w:val="FF0000"/>
          <w:sz w:val="24"/>
          <w:szCs w:val="24"/>
        </w:rPr>
      </w:pPr>
      <w:r w:rsidRPr="00616548">
        <w:rPr>
          <w:rFonts w:ascii="Times New Roman" w:hAnsi="Times New Roman"/>
          <w:i/>
          <w:color w:val="FF0000"/>
          <w:sz w:val="24"/>
          <w:szCs w:val="24"/>
        </w:rPr>
        <w:t xml:space="preserve">Два перших стихи </w:t>
      </w:r>
      <w:r w:rsidRPr="00616548">
        <w:rPr>
          <w:rFonts w:ascii="Times New Roman" w:hAnsi="Times New Roman"/>
          <w:b/>
          <w:i/>
          <w:color w:val="FF0000"/>
          <w:sz w:val="24"/>
          <w:szCs w:val="24"/>
        </w:rPr>
        <w:t>хвалитних</w:t>
      </w:r>
      <w:r w:rsidRPr="00616548">
        <w:rPr>
          <w:rFonts w:ascii="Times New Roman" w:hAnsi="Times New Roman"/>
          <w:i/>
          <w:color w:val="FF0000"/>
          <w:sz w:val="24"/>
          <w:szCs w:val="24"/>
        </w:rPr>
        <w:t xml:space="preserve"> на глас 6:</w:t>
      </w:r>
    </w:p>
    <w:p w:rsidR="002A0036" w:rsidRPr="00616548" w:rsidRDefault="002A0036" w:rsidP="0090126C">
      <w:pPr>
        <w:spacing w:after="120" w:line="20" w:lineRule="atLeast"/>
        <w:jc w:val="both"/>
        <w:rPr>
          <w:rFonts w:ascii="Times New Roman" w:hAnsi="Times New Roman"/>
          <w:b/>
          <w:sz w:val="24"/>
          <w:szCs w:val="24"/>
        </w:rPr>
      </w:pPr>
      <w:r w:rsidRPr="00616548">
        <w:rPr>
          <w:rFonts w:ascii="Times New Roman" w:hAnsi="Times New Roman"/>
          <w:b/>
          <w:sz w:val="24"/>
          <w:szCs w:val="24"/>
        </w:rPr>
        <w:t>Усе, що живе, нехай хвалить Господа.* Хваліте Господа з неба,* хваліте його на висотах.* Тобі належить пісня, о Боже.</w:t>
      </w:r>
    </w:p>
    <w:p w:rsidR="002A0036" w:rsidRPr="00616548" w:rsidRDefault="002A0036" w:rsidP="0090126C">
      <w:pPr>
        <w:spacing w:after="120" w:line="20" w:lineRule="atLeast"/>
        <w:jc w:val="both"/>
        <w:rPr>
          <w:rFonts w:ascii="Times New Roman" w:hAnsi="Times New Roman"/>
          <w:b/>
          <w:sz w:val="24"/>
          <w:szCs w:val="24"/>
        </w:rPr>
      </w:pPr>
      <w:r w:rsidRPr="00616548">
        <w:rPr>
          <w:rFonts w:ascii="Times New Roman" w:hAnsi="Times New Roman"/>
          <w:b/>
          <w:sz w:val="24"/>
          <w:szCs w:val="24"/>
        </w:rPr>
        <w:t>Хваліте його, всі ангели його,* хваліте його, всі воїнства небесні.* Тобі належить пісня, о Боже.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Хваліте його, ви − сонце й місяцю,* хваліте його, всі ясні зорі.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Хваліте його, ви – небеса небес* і води, що над небесами.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вони ім'я Господнє хвалять,* бо він повелів, і створились.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Поставив їх на віки віків* і дав закон, що не перейде.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Хваліте Господа з землі,* кити і всі морські безодні;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Вогонь і град, сніг і туман,* і буйний вітер, який виконує його слово;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Гори й усі пагорби,* садовина й усі кедри;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Звір дикий і скот усілякий,* гад і птах крилатий;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Царі землі й усі народи,* князі й усі земні судді;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Хлопці й дівчата,* старі разом з юнацтвом.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ім'я Господнє хвалять, високе бо ім'я його єдине.* Велич його понад землю й небо.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Він підняв ріг народу свого.* Хвала всім його святим, синам Ізраїля, народові, що йому близький.</w:t>
      </w:r>
    </w:p>
    <w:p w:rsidR="002A0036" w:rsidRPr="00616548" w:rsidRDefault="002A0036" w:rsidP="0090126C">
      <w:pPr>
        <w:spacing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Псалом 149</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Співайте Господеві нову пісню,* а хвалу йому на зборі праведників.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Ізраїль своїм Творцем радіє,* нехай своїм царем сини Сіону веселяться.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хвалять ім'я його танком,* при бубні й при гарфі нехай йому співають.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Господь бо ласкавий до народу свого,* оздоблює перемогою покірних.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торжествують праведні у славі,* на своїх ложах нехай ликують.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хвала Божа буде на устах у них,* і двосічний меч у руці в них.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Щоб між народами вчинити відплату,* між племенами – покарання.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Щоб їхніх царів закути в кайдани,* а їхніх вельмож – у залізні окови.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Щоб суд написаний над ними вчинити.* Це слава всіх його преподобних.</w:t>
      </w:r>
    </w:p>
    <w:p w:rsidR="002A0036" w:rsidRPr="00616548" w:rsidRDefault="002A0036" w:rsidP="0090126C">
      <w:pPr>
        <w:spacing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Псалом 150</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Хваліте Бога у святині його,* хваліте його у твердині сили його.</w:t>
      </w: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sz w:val="24"/>
        </w:rPr>
        <w:t>Стихири</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 xml:space="preserve">Стих: </w:t>
      </w:r>
      <w:r w:rsidRPr="00616548">
        <w:rPr>
          <w:rFonts w:ascii="Times New Roman" w:hAnsi="Times New Roman"/>
          <w:sz w:val="24"/>
          <w:szCs w:val="24"/>
          <w:u w:val="single"/>
        </w:rPr>
        <w:t>Хваліте його за його подвиги великі,* хваліте його в його величі безмежній.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(г. 6):</w:t>
      </w:r>
      <w:r w:rsidRPr="00616548">
        <w:rPr>
          <w:rFonts w:ascii="Times New Roman" w:hAnsi="Times New Roman"/>
          <w:sz w:val="24"/>
          <w:szCs w:val="24"/>
        </w:rPr>
        <w:t xml:space="preserve"> Богоносний, преблаженний Отче!* Ти духові підкорив усі тілесні жадання.* Утвердивши ж себе подвигом посту,* як вогнем очищене золото,* засяяв ти і став оселею пресвятого Духа.* Ти зібрав багато монахів і своїми навчаннями,* немов би висхідною драбиною до неба,* випровадив їх на вершину чеснот.* Пом</w:t>
      </w:r>
      <w:r>
        <w:rPr>
          <w:rFonts w:ascii="Times New Roman" w:hAnsi="Times New Roman"/>
          <w:sz w:val="24"/>
          <w:szCs w:val="24"/>
        </w:rPr>
        <w:t>’</w:t>
      </w:r>
      <w:r w:rsidRPr="00616548">
        <w:rPr>
          <w:rFonts w:ascii="Times New Roman" w:hAnsi="Times New Roman"/>
          <w:sz w:val="24"/>
          <w:szCs w:val="24"/>
        </w:rPr>
        <w:t>яни й нас, що вшановуємо твою завжди священну пам'ять,* і молися за спасіння душ наших.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 xml:space="preserve">Стих: </w:t>
      </w:r>
      <w:r w:rsidRPr="00616548">
        <w:rPr>
          <w:rFonts w:ascii="Times New Roman" w:hAnsi="Times New Roman"/>
          <w:sz w:val="24"/>
          <w:szCs w:val="24"/>
          <w:u w:val="single"/>
        </w:rPr>
        <w:t>Хваліте його звуком рогу,* хваліте його на гарфі й на гуслах.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Богоносний, преблаженний Отче!* Ти духові підкорив усі тілесні жадання.* Утвердивши ж себе подвигом посту,* як вогнем очищене золото,* засяяв ти і став оселею пресвятого Духа.* Ти зібрав багато монахів і своїми навчаннями,* немов би висхідною драбиною до неба,* випровадив їх на вершину чеснот.* Пом'яни й нас, що вшановуємо твою завжди священну пам'ять,* і молися за спасіння душ наших.</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 xml:space="preserve">Стих: </w:t>
      </w:r>
      <w:r w:rsidRPr="00616548">
        <w:rPr>
          <w:rFonts w:ascii="Times New Roman" w:hAnsi="Times New Roman"/>
          <w:sz w:val="24"/>
          <w:szCs w:val="24"/>
          <w:u w:val="single"/>
        </w:rPr>
        <w:t>Хваліте його на бубні й танком,* хваліте його на струнах і сопілці.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Богоносний і преблаженний Отче!* Ти по-пророчому сльозами зрошував землю* і не давав своїм очам сну, ані дрімання своїм повікам,* спрямовуючи свої жадання до Христа, якого ти полюбив.* Вправляючись у всякому роді чесноти,* став ти взірцем для монахів.* Тому ми тебе прославляємо й ублажаємо.</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 xml:space="preserve">Стих: </w:t>
      </w:r>
      <w:r w:rsidRPr="00616548">
        <w:rPr>
          <w:rFonts w:ascii="Times New Roman" w:hAnsi="Times New Roman"/>
          <w:sz w:val="24"/>
          <w:szCs w:val="24"/>
          <w:u w:val="single"/>
        </w:rPr>
        <w:t>Хваліте його на дзвінких цимбалах, хваліте його на гучних цимбалах.* Усе, що живе, нехай хвалить Господа.</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Преподобний Отче!* Ти змалку пильно вчився побожности* і став орудником Святого Духа.* Одержавши від нього силу творити чудеса,* ти навчав людей нехтувати земними втіхами.* Тепер же, отче наш </w:t>
      </w:r>
      <w:r w:rsidRPr="00616548">
        <w:rPr>
          <w:rFonts w:ascii="Times New Roman" w:hAnsi="Times New Roman"/>
          <w:i/>
          <w:color w:val="FF0000"/>
          <w:sz w:val="24"/>
          <w:szCs w:val="24"/>
        </w:rPr>
        <w:t>Саво</w:t>
      </w:r>
      <w:r w:rsidRPr="00616548">
        <w:rPr>
          <w:rFonts w:ascii="Times New Roman" w:hAnsi="Times New Roman"/>
          <w:sz w:val="24"/>
          <w:szCs w:val="24"/>
        </w:rPr>
        <w:t>,* в усю повноту осяяний божественним світлом,* просвічуй душі наші.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w:t>
      </w:r>
      <w:r w:rsidRPr="00616548">
        <w:rPr>
          <w:rFonts w:ascii="Times New Roman" w:hAnsi="Times New Roman"/>
          <w:i/>
          <w:color w:val="FF0000"/>
          <w:sz w:val="24"/>
          <w:szCs w:val="24"/>
        </w:rPr>
        <w:t>(г. 2):</w:t>
      </w:r>
      <w:r w:rsidRPr="00616548">
        <w:rPr>
          <w:rFonts w:ascii="Times New Roman" w:hAnsi="Times New Roman"/>
          <w:sz w:val="24"/>
          <w:szCs w:val="24"/>
        </w:rPr>
        <w:t xml:space="preserve"> Усю надію мою покладаю* на тебе, Мати Божа;* збережи мене під покровом твоїм.</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sz w:val="24"/>
        </w:rPr>
        <w:t>Велике славослов'я</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i/>
          <w:color w:val="FF0000"/>
          <w:sz w:val="24"/>
          <w:szCs w:val="24"/>
        </w:rPr>
        <w:t>Священик:</w:t>
      </w:r>
      <w:r w:rsidRPr="00616548">
        <w:rPr>
          <w:rFonts w:ascii="Times New Roman" w:hAnsi="Times New Roman"/>
          <w:color w:val="000000"/>
          <w:sz w:val="24"/>
          <w:szCs w:val="24"/>
        </w:rPr>
        <w:t xml:space="preserve"> Слава Тобі, що Світло нам показав! </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i/>
          <w:color w:val="000000"/>
          <w:sz w:val="24"/>
          <w:szCs w:val="24"/>
        </w:rPr>
        <w:t xml:space="preserve"> </w:t>
      </w:r>
      <w:r w:rsidRPr="00616548">
        <w:rPr>
          <w:rFonts w:ascii="Times New Roman" w:hAnsi="Times New Roman"/>
          <w:sz w:val="24"/>
          <w:szCs w:val="24"/>
        </w:rPr>
        <w:t>Слава во вишніх Богу*, і на землі мир*, в людях благовоління.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Господи, Боже, Агнче Божий, Сину Отця,* що береш гріхи світу, помилуй нас.</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Ти, що береш гріхи світу,* прийми нашу молитву.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Ти, що сидиш по правиці Отця,* помилуй нас.</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Ти бо один лише святий, ти єдиний Господь, Ісус Христос,* на славу Бога Отця.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Щодня буду тебе благословити* і хвалити ім'я твоє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Сподоби, Господи, сьогодні* без гріха зберегтися нам.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Благословенний ти, Господи, Боже отців наших,* і хвальне, і прославлене ім'я твоє навіки.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буде, Господи, милість твоя на нас,* бо ми надіємось на тебе.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Благословенний ти, Господи,* навчи мене установ твоїх.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Благословенний ти, Владико,* врозуми мене установами твоїми.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Благословенний ти, Святий,* просвіти мене установами твоїми.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Господи, ти був нам пристановищем* по всі роди.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Молюсь: Господи, змилуйся надо мною,* вилікуй мою душу, бо гріх мій – перед тобою.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Господи, до тебе я прибігаю,* навчи мене творити твою волю, бо ти Бог мій.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в тебе є джерело життя,* у твоїм світлі побачимо світло.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Добавляй ласку тим,* що визнають тебе.</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 xml:space="preserve">Святий Боже, святий Кріпкий, святий Безсмертний, помилуй нас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Слава Отцю, і Сину, і Святому Духові. І 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Святий Безсмертний, помилуй нас.</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Святий Боже, святий Кріпкий, святий Безсмертний, помилуй нас.</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sz w:val="24"/>
        </w:rPr>
        <w:t>Тропар</w:t>
      </w:r>
    </w:p>
    <w:p w:rsidR="002A0036" w:rsidRPr="00616548" w:rsidRDefault="002A0036" w:rsidP="0090126C">
      <w:pPr>
        <w:pStyle w:val="NoSpacing"/>
        <w:spacing w:after="120" w:line="20" w:lineRule="atLeast"/>
        <w:jc w:val="both"/>
        <w:rPr>
          <w:rFonts w:ascii="Times New Roman" w:hAnsi="Times New Roman"/>
          <w:sz w:val="24"/>
          <w:szCs w:val="24"/>
        </w:rPr>
      </w:pPr>
      <w:r w:rsidRPr="00616548">
        <w:rPr>
          <w:rFonts w:ascii="Times New Roman" w:hAnsi="Times New Roman"/>
          <w:i/>
          <w:color w:val="FF0000"/>
          <w:sz w:val="24"/>
          <w:szCs w:val="24"/>
        </w:rPr>
        <w:t>(г. 8):</w:t>
      </w:r>
      <w:r w:rsidRPr="00616548">
        <w:rPr>
          <w:rFonts w:ascii="Times New Roman" w:hAnsi="Times New Roman"/>
          <w:sz w:val="24"/>
          <w:szCs w:val="24"/>
        </w:rPr>
        <w:t xml:space="preserve"> Потоками сліз твоїх Ти неродючу пустиню управив* і з глибини зітханнями Ти в трудах приніс стократні плоди,* і був Ти світильником вселенної, сіяючи чудесами, Саво, отче наш.* Моли Христа Бога, щоб спаслися душі наші.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sz w:val="24"/>
        </w:rPr>
        <w:t>Єктенія усильного благання</w:t>
      </w:r>
    </w:p>
    <w:p w:rsidR="002A0036" w:rsidRPr="00616548" w:rsidRDefault="002A0036" w:rsidP="0090126C">
      <w:pPr>
        <w:spacing w:after="120" w:line="20" w:lineRule="atLeast"/>
        <w:jc w:val="both"/>
        <w:rPr>
          <w:rFonts w:ascii="Times New Roman" w:hAnsi="Times New Roman"/>
          <w:i/>
          <w:color w:val="FF0000"/>
          <w:sz w:val="24"/>
          <w:szCs w:val="24"/>
        </w:rPr>
      </w:pPr>
      <w:r w:rsidRPr="00616548">
        <w:rPr>
          <w:rFonts w:ascii="Times New Roman" w:hAnsi="Times New Roman"/>
          <w:sz w:val="24"/>
          <w:szCs w:val="24"/>
        </w:rPr>
        <w:t>Помилуй нас, Боже, з великої милости твоєї, молимось тобі, вислухай і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616548">
        <w:rPr>
          <w:rFonts w:ascii="Times New Roman" w:hAnsi="Times New Roman"/>
          <w:i/>
          <w:color w:val="FF0000"/>
          <w:sz w:val="24"/>
          <w:szCs w:val="24"/>
        </w:rPr>
        <w:t>(ім'я)</w:t>
      </w:r>
      <w:r w:rsidRPr="00616548">
        <w:rPr>
          <w:rFonts w:ascii="Times New Roman" w:hAnsi="Times New Roman"/>
          <w:sz w:val="24"/>
          <w:szCs w:val="24"/>
        </w:rPr>
        <w:t xml:space="preserve">, і за боголюбивого Єпископа нашого Кир </w:t>
      </w:r>
      <w:r w:rsidRPr="00616548">
        <w:rPr>
          <w:rFonts w:ascii="Times New Roman" w:hAnsi="Times New Roman"/>
          <w:i/>
          <w:color w:val="FF0000"/>
          <w:sz w:val="24"/>
          <w:szCs w:val="24"/>
        </w:rPr>
        <w:t>(ім'я)</w:t>
      </w:r>
      <w:r w:rsidRPr="00616548">
        <w:rPr>
          <w:rFonts w:ascii="Times New Roman" w:hAnsi="Times New Roman"/>
          <w:sz w:val="24"/>
          <w:szCs w:val="24"/>
        </w:rPr>
        <w:t xml:space="preserve">,  [і за всечесніших отців наших Протоархимандрита </w:t>
      </w:r>
      <w:r w:rsidRPr="00616548">
        <w:rPr>
          <w:rFonts w:ascii="Times New Roman" w:hAnsi="Times New Roman"/>
          <w:i/>
          <w:color w:val="FF0000"/>
          <w:sz w:val="24"/>
          <w:szCs w:val="24"/>
        </w:rPr>
        <w:t>(ім'я)</w:t>
      </w:r>
      <w:r w:rsidRPr="00616548">
        <w:rPr>
          <w:rFonts w:ascii="Times New Roman" w:hAnsi="Times New Roman"/>
          <w:sz w:val="24"/>
          <w:szCs w:val="24"/>
        </w:rPr>
        <w:t xml:space="preserve">, Архимандрита </w:t>
      </w:r>
      <w:r w:rsidRPr="00616548">
        <w:rPr>
          <w:rFonts w:ascii="Times New Roman" w:hAnsi="Times New Roman"/>
          <w:i/>
          <w:color w:val="FF0000"/>
          <w:sz w:val="24"/>
          <w:szCs w:val="24"/>
        </w:rPr>
        <w:t>(ім'я)</w:t>
      </w:r>
      <w:r w:rsidRPr="00616548">
        <w:rPr>
          <w:rFonts w:ascii="Times New Roman" w:hAnsi="Times New Roman"/>
          <w:sz w:val="24"/>
          <w:szCs w:val="24"/>
        </w:rPr>
        <w:t xml:space="preserve">, Протоігумена </w:t>
      </w:r>
      <w:r w:rsidRPr="00616548">
        <w:rPr>
          <w:rFonts w:ascii="Times New Roman" w:hAnsi="Times New Roman"/>
          <w:i/>
          <w:color w:val="FF0000"/>
          <w:sz w:val="24"/>
          <w:szCs w:val="24"/>
        </w:rPr>
        <w:t>(ім'я)</w:t>
      </w:r>
      <w:r w:rsidRPr="00616548">
        <w:rPr>
          <w:rFonts w:ascii="Times New Roman" w:hAnsi="Times New Roman"/>
          <w:sz w:val="24"/>
          <w:szCs w:val="24"/>
        </w:rPr>
        <w:t xml:space="preserve"> й Ігумена </w:t>
      </w:r>
      <w:r w:rsidRPr="00616548">
        <w:rPr>
          <w:rFonts w:ascii="Times New Roman" w:hAnsi="Times New Roman"/>
          <w:i/>
          <w:color w:val="FF0000"/>
          <w:sz w:val="24"/>
          <w:szCs w:val="24"/>
        </w:rPr>
        <w:t>(ім'я)</w:t>
      </w:r>
      <w:r w:rsidRPr="00616548">
        <w:rPr>
          <w:rFonts w:ascii="Times New Roman" w:hAnsi="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Ще молимось за Богом бережений народ наш, за правління і за все військо.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Амінь.</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sz w:val="24"/>
        </w:rPr>
        <w:t>Прохальна єктенія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Сповнім ранішню молитву нашу Господеві.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Заступи, спаси, помилуй і охорони нас, Боже, твоєю благодаттю.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Дня всього досконалого, святого, мирного і безгрішного у Господа просім.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Подай, Господи</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Ангела миру, вірного наставника, охоронця душ і тіл наших у Господа просім.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Подай, Господи</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Прощення і відпущення гріхів і прогрішень наших у Господа просім.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Подай, Господи</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Доброго і пожиточного для душ наших і миру для світу у Господа просім.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Подай, Господи</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Осталий час життя нашого в мирі й покаянні скінчити у Господа просім.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Подай, Господи</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Подай, Господи</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Тобі, Господи.</w:t>
      </w:r>
    </w:p>
    <w:p w:rsidR="002A0036" w:rsidRPr="00616548" w:rsidRDefault="002A0036" w:rsidP="0090126C">
      <w:pPr>
        <w:spacing w:after="120" w:line="20" w:lineRule="atLeast"/>
        <w:jc w:val="both"/>
        <w:rPr>
          <w:rFonts w:ascii="Times New Roman" w:hAnsi="Times New Roman"/>
          <w:sz w:val="24"/>
          <w:szCs w:val="24"/>
          <w:u w:val="single"/>
        </w:rPr>
      </w:pPr>
      <w:bookmarkStart w:id="3" w:name="_Hlk61258389"/>
      <w:r w:rsidRPr="00616548">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bookmarkEnd w:id="3"/>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sz w:val="24"/>
          <w:szCs w:val="24"/>
        </w:rPr>
        <w:t xml:space="preserve"> Мир всім.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І духові твоєму.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Голови ваші перед Господом схиліть.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Тобі, Господи.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 читає молитву:</w:t>
      </w:r>
      <w:r w:rsidRPr="00616548">
        <w:rPr>
          <w:rFonts w:ascii="Times New Roman" w:hAnsi="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Виголошення</w:t>
      </w:r>
      <w:r w:rsidRPr="00616548">
        <w:rPr>
          <w:rFonts w:ascii="Times New Roman" w:hAnsi="Times New Roman"/>
          <w:color w:val="FF0000"/>
          <w:sz w:val="24"/>
          <w:szCs w:val="24"/>
        </w:rPr>
        <w:t xml:space="preserve">: </w:t>
      </w:r>
      <w:r w:rsidRPr="00616548">
        <w:rPr>
          <w:rFonts w:ascii="Times New Roman" w:hAnsi="Times New Roman"/>
          <w:sz w:val="24"/>
          <w:szCs w:val="24"/>
        </w:rPr>
        <w:t>Бо до тебе належить милувати і спасати нас, Боже наш, і тобі славу віддаємо: Отцю, і Сину, і Святому Духові,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Великий відпуст</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Премудрість.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Благослови.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Благословенний Христос, Бог наш, завжди,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 Утверди, Боже, святу православну віру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sz w:val="24"/>
          <w:szCs w:val="24"/>
        </w:rPr>
        <w:t xml:space="preserve"> Пресвята Богородице, спаси нас.</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Слава тобі, Христе Боже, надіє наша, слава тобі!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sidRPr="00616548">
        <w:rPr>
          <w:rFonts w:ascii="Times New Roman" w:hAnsi="Times New Roman"/>
          <w:i/>
          <w:color w:val="FF0000"/>
          <w:sz w:val="24"/>
          <w:szCs w:val="24"/>
        </w:rPr>
        <w:t>(3 р.)</w:t>
      </w:r>
      <w:r w:rsidRPr="00616548">
        <w:rPr>
          <w:rFonts w:ascii="Times New Roman" w:hAnsi="Times New Roman"/>
          <w:i/>
          <w:sz w:val="24"/>
          <w:szCs w:val="24"/>
        </w:rPr>
        <w:t>.</w:t>
      </w:r>
      <w:r w:rsidRPr="00616548">
        <w:rPr>
          <w:rFonts w:ascii="Times New Roman" w:hAnsi="Times New Roman"/>
          <w:sz w:val="24"/>
          <w:szCs w:val="24"/>
        </w:rPr>
        <w:t xml:space="preserve"> Благослови.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iCs/>
          <w:color w:val="FF0000"/>
          <w:sz w:val="24"/>
          <w:szCs w:val="24"/>
          <w:lang w:eastAsia="uk-UA"/>
        </w:rPr>
        <w:t>Священик:</w:t>
      </w:r>
      <w:r w:rsidRPr="00616548">
        <w:rPr>
          <w:rFonts w:ascii="Times New Roman" w:hAnsi="Times New Roman"/>
          <w:color w:val="FF0000"/>
          <w:sz w:val="24"/>
          <w:szCs w:val="24"/>
          <w:lang w:eastAsia="uk-UA"/>
        </w:rPr>
        <w:t> </w:t>
      </w:r>
      <w:r w:rsidRPr="00616548">
        <w:rPr>
          <w:rFonts w:ascii="Times New Roman" w:hAnsi="Times New Roman"/>
          <w:sz w:val="24"/>
          <w:szCs w:val="24"/>
          <w:lang w:eastAsia="uk-UA"/>
        </w:rPr>
        <w:t xml:space="preserve">Христос, істинний Бог наш, молитвами пречистої своєї Матері, святих славних і всехвальних апостолів, і преподобного й богоносного отця нашого Сави Освященного, якого світлу пам'ять днесь святкуємо, і святого </w:t>
      </w:r>
      <w:r w:rsidRPr="00616548">
        <w:rPr>
          <w:rFonts w:ascii="Times New Roman" w:hAnsi="Times New Roman"/>
          <w:i/>
          <w:color w:val="FF0000"/>
          <w:sz w:val="24"/>
          <w:szCs w:val="24"/>
          <w:lang w:eastAsia="uk-UA"/>
        </w:rPr>
        <w:t>(</w:t>
      </w:r>
      <w:r w:rsidRPr="00616548">
        <w:rPr>
          <w:rFonts w:ascii="Times New Roman" w:hAnsi="Times New Roman"/>
          <w:i/>
          <w:color w:val="FF0000"/>
          <w:sz w:val="24"/>
          <w:szCs w:val="24"/>
        </w:rPr>
        <w:t>ім'я, якого є храм</w:t>
      </w:r>
      <w:r w:rsidRPr="00616548">
        <w:rPr>
          <w:rFonts w:ascii="Times New Roman" w:hAnsi="Times New Roman"/>
          <w:i/>
          <w:color w:val="FF0000"/>
          <w:sz w:val="24"/>
          <w:szCs w:val="24"/>
          <w:lang w:eastAsia="uk-UA"/>
        </w:rPr>
        <w:t xml:space="preserve">), </w:t>
      </w:r>
      <w:r w:rsidRPr="00616548">
        <w:rPr>
          <w:rFonts w:ascii="Times New Roman" w:hAnsi="Times New Roman"/>
          <w:sz w:val="24"/>
          <w:szCs w:val="24"/>
          <w:lang w:eastAsia="uk-UA"/>
        </w:rPr>
        <w:t>і всіх святих, помилує і спасе нас, як благий і чоловіколюбець.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sectPr w:rsidR="002A0036" w:rsidRPr="00616548" w:rsidSect="007C6BDA">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A0036" w:rsidRDefault="002A0036" w:rsidP="0049740B">
      <w:r>
        <w:separator/>
      </w:r>
    </w:p>
  </w:endnote>
  <w:endnote w:type="continuationSeparator" w:id="0">
    <w:p w:rsidR="002A0036" w:rsidRDefault="002A0036" w:rsidP="0049740B">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PeterCyr">
    <w:altName w:val="Times New Roman"/>
    <w:panose1 w:val="00000000000000000000"/>
    <w:charset w:val="59"/>
    <w:family w:val="auto"/>
    <w:notTrueType/>
    <w:pitch w:val="variable"/>
    <w:sig w:usb0="00000001" w:usb1="00000000" w:usb2="00000000" w:usb3="00000000" w:csb0="00000000" w:csb1="00000000"/>
  </w:font>
  <w:font w:name="Calibri Light">
    <w:panose1 w:val="00000000000000000000"/>
    <w:charset w:val="00"/>
    <w:family w:val="swiss"/>
    <w:notTrueType/>
    <w:pitch w:val="variable"/>
    <w:sig w:usb0="00000003" w:usb1="00000000" w:usb2="00000000" w:usb3="00000000" w:csb0="00000001" w:csb1="00000000"/>
  </w:font>
  <w:font w:name="MS ????">
    <w:altName w:val="MS Mincho"/>
    <w:panose1 w:val="00000000000000000000"/>
    <w:charset w:val="80"/>
    <w:family w:val="auto"/>
    <w:notTrueType/>
    <w:pitch w:val="variable"/>
    <w:sig w:usb0="00000001" w:usb1="08070000" w:usb2="00000010" w:usb3="00000000" w:csb0="00020000" w:csb1="00000000"/>
  </w:font>
  <w:font w:name="Palatino Linotype">
    <w:panose1 w:val="02040502050505030304"/>
    <w:charset w:val="CC"/>
    <w:family w:val="roman"/>
    <w:pitch w:val="variable"/>
    <w:sig w:usb0="E0000287" w:usb1="40000013" w:usb2="00000000" w:usb3="00000000" w:csb0="0000019F" w:csb1="00000000"/>
  </w:font>
  <w:font w:name="MS ??">
    <w:panose1 w:val="00000000000000000000"/>
    <w:charset w:val="80"/>
    <w:family w:val="auto"/>
    <w:notTrueType/>
    <w:pitch w:val="variable"/>
    <w:sig w:usb0="00000001" w:usb1="08070000" w:usb2="00000010" w:usb3="00000000" w:csb0="00020000" w:csb1="00000000"/>
  </w:font>
  <w:font w:name="Lucida Grande CY">
    <w:panose1 w:val="00000000000000000000"/>
    <w:charset w:val="59"/>
    <w:family w:val="auto"/>
    <w:notTrueType/>
    <w:pitch w:val="variable"/>
    <w:sig w:usb0="00000001" w:usb1="00000000" w:usb2="00000000" w:usb3="00000000" w:csb0="00000000"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A0036" w:rsidRDefault="002A0036" w:rsidP="0049740B">
      <w:r>
        <w:separator/>
      </w:r>
    </w:p>
  </w:footnote>
  <w:footnote w:type="continuationSeparator" w:id="0">
    <w:p w:rsidR="002A0036" w:rsidRDefault="002A0036" w:rsidP="0049740B">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oNotDisplayPageBoundari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154B4"/>
    <w:rsid w:val="00012BEC"/>
    <w:rsid w:val="000418F8"/>
    <w:rsid w:val="0005073D"/>
    <w:rsid w:val="00062353"/>
    <w:rsid w:val="00064FBF"/>
    <w:rsid w:val="00074999"/>
    <w:rsid w:val="000A5090"/>
    <w:rsid w:val="000C142D"/>
    <w:rsid w:val="000F1744"/>
    <w:rsid w:val="00197179"/>
    <w:rsid w:val="001A384D"/>
    <w:rsid w:val="001C14AC"/>
    <w:rsid w:val="001E4872"/>
    <w:rsid w:val="001E65C2"/>
    <w:rsid w:val="00206134"/>
    <w:rsid w:val="00247841"/>
    <w:rsid w:val="00250E49"/>
    <w:rsid w:val="0027275B"/>
    <w:rsid w:val="002867B7"/>
    <w:rsid w:val="002937DC"/>
    <w:rsid w:val="0029731D"/>
    <w:rsid w:val="002A0036"/>
    <w:rsid w:val="002A78C6"/>
    <w:rsid w:val="00302B55"/>
    <w:rsid w:val="00306064"/>
    <w:rsid w:val="00311034"/>
    <w:rsid w:val="00326423"/>
    <w:rsid w:val="003301A6"/>
    <w:rsid w:val="00345EFC"/>
    <w:rsid w:val="00350BEC"/>
    <w:rsid w:val="003A0DB3"/>
    <w:rsid w:val="003A7289"/>
    <w:rsid w:val="003B2292"/>
    <w:rsid w:val="003E1C25"/>
    <w:rsid w:val="003E77BC"/>
    <w:rsid w:val="004114A1"/>
    <w:rsid w:val="00432E98"/>
    <w:rsid w:val="00451D09"/>
    <w:rsid w:val="004841CA"/>
    <w:rsid w:val="0049740B"/>
    <w:rsid w:val="004D32E4"/>
    <w:rsid w:val="004E1BB1"/>
    <w:rsid w:val="00517C5A"/>
    <w:rsid w:val="0053270A"/>
    <w:rsid w:val="00541B8F"/>
    <w:rsid w:val="00575321"/>
    <w:rsid w:val="005A39F0"/>
    <w:rsid w:val="006128DB"/>
    <w:rsid w:val="00613B76"/>
    <w:rsid w:val="00616548"/>
    <w:rsid w:val="00616DA5"/>
    <w:rsid w:val="006176C3"/>
    <w:rsid w:val="00622606"/>
    <w:rsid w:val="00623872"/>
    <w:rsid w:val="0063674B"/>
    <w:rsid w:val="00644D3B"/>
    <w:rsid w:val="00650856"/>
    <w:rsid w:val="006B5188"/>
    <w:rsid w:val="006C50FB"/>
    <w:rsid w:val="006F3E02"/>
    <w:rsid w:val="007157BC"/>
    <w:rsid w:val="0072208C"/>
    <w:rsid w:val="007619C7"/>
    <w:rsid w:val="00771287"/>
    <w:rsid w:val="007C6BDA"/>
    <w:rsid w:val="007D0D6C"/>
    <w:rsid w:val="007E1C00"/>
    <w:rsid w:val="00835757"/>
    <w:rsid w:val="00863B19"/>
    <w:rsid w:val="008752D8"/>
    <w:rsid w:val="00880149"/>
    <w:rsid w:val="00881008"/>
    <w:rsid w:val="0088243A"/>
    <w:rsid w:val="008977A8"/>
    <w:rsid w:val="008C12D9"/>
    <w:rsid w:val="008C20AE"/>
    <w:rsid w:val="008C461B"/>
    <w:rsid w:val="0090126C"/>
    <w:rsid w:val="009154B4"/>
    <w:rsid w:val="00937E41"/>
    <w:rsid w:val="00990BE6"/>
    <w:rsid w:val="009B1273"/>
    <w:rsid w:val="009F2B57"/>
    <w:rsid w:val="00A07EFD"/>
    <w:rsid w:val="00A137D5"/>
    <w:rsid w:val="00A21D03"/>
    <w:rsid w:val="00A22A8D"/>
    <w:rsid w:val="00A369B0"/>
    <w:rsid w:val="00A4595A"/>
    <w:rsid w:val="00A5347F"/>
    <w:rsid w:val="00A96FBF"/>
    <w:rsid w:val="00A97E20"/>
    <w:rsid w:val="00AD63D6"/>
    <w:rsid w:val="00AF04B4"/>
    <w:rsid w:val="00B04A05"/>
    <w:rsid w:val="00B311A6"/>
    <w:rsid w:val="00B479DF"/>
    <w:rsid w:val="00B61A71"/>
    <w:rsid w:val="00B65590"/>
    <w:rsid w:val="00B900B7"/>
    <w:rsid w:val="00B93AF0"/>
    <w:rsid w:val="00B9580A"/>
    <w:rsid w:val="00BD3910"/>
    <w:rsid w:val="00BF2AEF"/>
    <w:rsid w:val="00BF37FE"/>
    <w:rsid w:val="00C64100"/>
    <w:rsid w:val="00C824A8"/>
    <w:rsid w:val="00C90104"/>
    <w:rsid w:val="00CD47D2"/>
    <w:rsid w:val="00CE3510"/>
    <w:rsid w:val="00CF267C"/>
    <w:rsid w:val="00D14B4C"/>
    <w:rsid w:val="00D16BC3"/>
    <w:rsid w:val="00D227E0"/>
    <w:rsid w:val="00D26DCD"/>
    <w:rsid w:val="00D5266E"/>
    <w:rsid w:val="00D82838"/>
    <w:rsid w:val="00DC03B9"/>
    <w:rsid w:val="00DD266B"/>
    <w:rsid w:val="00DD540F"/>
    <w:rsid w:val="00E505DE"/>
    <w:rsid w:val="00EE7095"/>
    <w:rsid w:val="00EF4570"/>
    <w:rsid w:val="00EF6861"/>
    <w:rsid w:val="00EF77CB"/>
    <w:rsid w:val="00FB7D00"/>
    <w:rsid w:val="00FC3E49"/>
    <w:rsid w:val="00FD0B0E"/>
    <w:rsid w:val="00FD11B3"/>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3872"/>
    <w:rPr>
      <w:rFonts w:ascii="PeterCyr" w:eastAsia="Times New Roman" w:hAnsi="PeterCyr"/>
      <w:sz w:val="36"/>
      <w:szCs w:val="20"/>
      <w:lang w:val="uk-UA"/>
    </w:rPr>
  </w:style>
  <w:style w:type="paragraph" w:styleId="Heading1">
    <w:name w:val="heading 1"/>
    <w:basedOn w:val="Normal"/>
    <w:next w:val="Normal"/>
    <w:link w:val="Heading1Char"/>
    <w:uiPriority w:val="99"/>
    <w:qFormat/>
    <w:rsid w:val="003A0DB3"/>
    <w:pPr>
      <w:keepNext/>
      <w:keepLines/>
      <w:spacing w:before="480"/>
      <w:outlineLvl w:val="0"/>
    </w:pPr>
    <w:rPr>
      <w:rFonts w:ascii="Calibri Light" w:eastAsia="MS ????" w:hAnsi="Calibri Light"/>
      <w:b/>
      <w:bCs/>
      <w:color w:val="2C6EAB"/>
      <w:sz w:val="32"/>
      <w:szCs w:val="32"/>
    </w:rPr>
  </w:style>
  <w:style w:type="paragraph" w:styleId="Heading2">
    <w:name w:val="heading 2"/>
    <w:basedOn w:val="Normal"/>
    <w:next w:val="Normal"/>
    <w:link w:val="Heading2Char"/>
    <w:uiPriority w:val="99"/>
    <w:qFormat/>
    <w:rsid w:val="00D16BC3"/>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9"/>
    <w:qFormat/>
    <w:rsid w:val="00DC03B9"/>
    <w:pPr>
      <w:keepNext/>
      <w:keepLines/>
      <w:spacing w:before="40"/>
      <w:outlineLvl w:val="2"/>
    </w:pPr>
    <w:rPr>
      <w:rFonts w:ascii="Calibri Light" w:eastAsia="MS ????" w:hAnsi="Calibri Light"/>
      <w:color w:val="1F4D78"/>
      <w:sz w:val="24"/>
      <w:szCs w:val="24"/>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3A0DB3"/>
    <w:rPr>
      <w:rFonts w:ascii="Calibri Light" w:eastAsia="MS ????" w:hAnsi="Calibri Light" w:cs="Times New Roman"/>
      <w:b/>
      <w:bCs/>
      <w:color w:val="2C6EAB"/>
      <w:sz w:val="32"/>
      <w:szCs w:val="32"/>
      <w:lang w:eastAsia="en-US"/>
    </w:rPr>
  </w:style>
  <w:style w:type="character" w:customStyle="1" w:styleId="Heading2Char">
    <w:name w:val="Heading 2 Char"/>
    <w:basedOn w:val="DefaultParagraphFont"/>
    <w:link w:val="Heading2"/>
    <w:uiPriority w:val="99"/>
    <w:semiHidden/>
    <w:locked/>
    <w:rsid w:val="00D16BC3"/>
    <w:rPr>
      <w:rFonts w:ascii="Calibri Light" w:eastAsia="MS ????" w:hAnsi="Calibri Light" w:cs="Times New Roman"/>
      <w:color w:val="2E74B5"/>
      <w:sz w:val="26"/>
      <w:szCs w:val="26"/>
      <w:lang w:val="en-US" w:eastAsia="en-US"/>
    </w:rPr>
  </w:style>
  <w:style w:type="character" w:customStyle="1" w:styleId="Heading3Char">
    <w:name w:val="Heading 3 Char"/>
    <w:basedOn w:val="DefaultParagraphFont"/>
    <w:link w:val="Heading3"/>
    <w:uiPriority w:val="99"/>
    <w:locked/>
    <w:rsid w:val="00DC03B9"/>
    <w:rPr>
      <w:rFonts w:ascii="Calibri Light" w:eastAsia="MS ????" w:hAnsi="Calibri Light" w:cs="Times New Roman"/>
      <w:color w:val="1F4D78"/>
      <w:sz w:val="24"/>
      <w:szCs w:val="24"/>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FootnoteTextChar">
    <w:name w:val="Footnote Text Char"/>
    <w:basedOn w:val="DefaultParagraphFont"/>
    <w:link w:val="FootnoteText"/>
    <w:uiPriority w:val="99"/>
    <w:semiHidden/>
    <w:locked/>
    <w:rsid w:val="0049740B"/>
    <w:rPr>
      <w:rFonts w:ascii="Times New Roman" w:hAnsi="Times New Roman"/>
      <w:lang/>
    </w:rPr>
  </w:style>
  <w:style w:type="character" w:styleId="FootnoteReference">
    <w:name w:val="footnote reference"/>
    <w:basedOn w:val="DefaultParagraphFont"/>
    <w:uiPriority w:val="99"/>
    <w:semiHidden/>
    <w:rsid w:val="0049740B"/>
    <w:rPr>
      <w:rFonts w:cs="Times New Roman"/>
      <w:vertAlign w:val="superscript"/>
    </w:rPr>
  </w:style>
  <w:style w:type="character" w:customStyle="1" w:styleId="FontStyle21">
    <w:name w:val="Font Style21"/>
    <w:basedOn w:val="DefaultParagraphFont"/>
    <w:uiPriority w:val="99"/>
    <w:rsid w:val="0005073D"/>
    <w:rPr>
      <w:rFonts w:ascii="Palatino Linotype" w:hAnsi="Palatino Linotype" w:cs="Palatino Linotype"/>
      <w:sz w:val="18"/>
      <w:szCs w:val="18"/>
    </w:rPr>
  </w:style>
  <w:style w:type="character" w:customStyle="1" w:styleId="FontStyle22">
    <w:name w:val="Font Style22"/>
    <w:basedOn w:val="DefaultParagraphFont"/>
    <w:uiPriority w:val="99"/>
    <w:rsid w:val="0005073D"/>
    <w:rPr>
      <w:rFonts w:ascii="Palatino Linotype" w:hAnsi="Palatino Linotype" w:cs="Palatino Linotype"/>
      <w:sz w:val="22"/>
      <w:szCs w:val="22"/>
    </w:rPr>
  </w:style>
  <w:style w:type="character" w:customStyle="1" w:styleId="FontStyle27">
    <w:name w:val="Font Style27"/>
    <w:basedOn w:val="DefaultParagraphFont"/>
    <w:uiPriority w:val="99"/>
    <w:rsid w:val="0005073D"/>
    <w:rPr>
      <w:rFonts w:ascii="Palatino Linotype" w:hAnsi="Palatino Linotype" w:cs="Palatino Linotype"/>
      <w:b/>
      <w:bCs/>
      <w:i/>
      <w:iCs/>
      <w:sz w:val="22"/>
      <w:szCs w:val="22"/>
    </w:rPr>
  </w:style>
  <w:style w:type="character" w:customStyle="1" w:styleId="FontStyle23">
    <w:name w:val="Font Style23"/>
    <w:basedOn w:val="DefaultParagraphFont"/>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lang w:eastAsia="uk-UA"/>
    </w:rPr>
  </w:style>
  <w:style w:type="paragraph" w:customStyle="1" w:styleId="Style4">
    <w:name w:val="Style4"/>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lang w:eastAsia="uk-UA"/>
    </w:rPr>
  </w:style>
  <w:style w:type="character" w:customStyle="1" w:styleId="FontStyle20">
    <w:name w:val="Font Style20"/>
    <w:basedOn w:val="DefaultParagraphFont"/>
    <w:uiPriority w:val="99"/>
    <w:rsid w:val="000C142D"/>
    <w:rPr>
      <w:rFonts w:ascii="Palatino Linotype" w:hAnsi="Palatino Linotype" w:cs="Palatino Linotype"/>
      <w:b/>
      <w:bCs/>
      <w:sz w:val="22"/>
      <w:szCs w:val="22"/>
    </w:rPr>
  </w:style>
  <w:style w:type="character" w:customStyle="1" w:styleId="FontStyle24">
    <w:name w:val="Font Style24"/>
    <w:basedOn w:val="DefaultParagraphFont"/>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8">
    <w:name w:val="Style8"/>
    <w:basedOn w:val="Normal"/>
    <w:uiPriority w:val="99"/>
    <w:rsid w:val="0027275B"/>
    <w:pPr>
      <w:widowControl w:val="0"/>
      <w:autoSpaceDE w:val="0"/>
      <w:autoSpaceDN w:val="0"/>
      <w:adjustRightInd w:val="0"/>
    </w:pPr>
    <w:rPr>
      <w:rFonts w:ascii="Palatino Linotype" w:eastAsia="MS ??" w:hAnsi="Palatino Linotype"/>
      <w:sz w:val="24"/>
      <w:szCs w:val="24"/>
      <w:lang w:eastAsia="uk-UA"/>
    </w:rPr>
  </w:style>
  <w:style w:type="character" w:customStyle="1" w:styleId="FontStyle26">
    <w:name w:val="Font Style26"/>
    <w:basedOn w:val="DefaultParagraphFont"/>
    <w:uiPriority w:val="99"/>
    <w:rsid w:val="00616DA5"/>
    <w:rPr>
      <w:rFonts w:ascii="Palatino Linotype" w:hAnsi="Palatino Linotype" w:cs="Palatino Linotype"/>
      <w:sz w:val="26"/>
      <w:szCs w:val="26"/>
    </w:rPr>
  </w:style>
  <w:style w:type="character" w:customStyle="1" w:styleId="FontStyle30">
    <w:name w:val="Font Style30"/>
    <w:basedOn w:val="DefaultParagraphFont"/>
    <w:uiPriority w:val="99"/>
    <w:rsid w:val="00616DA5"/>
    <w:rPr>
      <w:rFonts w:ascii="Palatino Linotype" w:hAnsi="Palatino Linotype" w:cs="Palatino Linotype"/>
      <w:i/>
      <w:iCs/>
      <w:sz w:val="20"/>
      <w:szCs w:val="20"/>
    </w:rPr>
  </w:style>
  <w:style w:type="character" w:customStyle="1" w:styleId="apple-converted-space">
    <w:name w:val="apple-converted-space"/>
    <w:basedOn w:val="DefaultParagraphFont"/>
    <w:uiPriority w:val="99"/>
    <w:rsid w:val="004E1BB1"/>
    <w:rPr>
      <w:rFonts w:cs="Times New Roman"/>
    </w:rPr>
  </w:style>
  <w:style w:type="character" w:styleId="PageNumber">
    <w:name w:val="page number"/>
    <w:basedOn w:val="DefaultParagraphFont"/>
    <w:uiPriority w:val="99"/>
    <w:rsid w:val="00FD11B3"/>
    <w:rPr>
      <w:rFonts w:cs="Times New Roman"/>
    </w:rPr>
  </w:style>
  <w:style w:type="paragraph" w:styleId="DocumentMap">
    <w:name w:val="Document Map"/>
    <w:basedOn w:val="Normal"/>
    <w:link w:val="DocumentMapChar"/>
    <w:uiPriority w:val="99"/>
    <w:semiHidden/>
    <w:rsid w:val="00541B8F"/>
    <w:rPr>
      <w:rFonts w:ascii="Lucida Grande CY" w:hAnsi="Lucida Grande CY"/>
      <w:sz w:val="24"/>
      <w:szCs w:val="24"/>
    </w:rPr>
  </w:style>
  <w:style w:type="character" w:customStyle="1" w:styleId="DocumentMapChar">
    <w:name w:val="Document Map Char"/>
    <w:basedOn w:val="DefaultParagraphFont"/>
    <w:link w:val="DocumentMap"/>
    <w:uiPriority w:val="99"/>
    <w:semiHidden/>
    <w:locked/>
    <w:rsid w:val="00541B8F"/>
    <w:rPr>
      <w:rFonts w:ascii="Lucida Grande CY" w:hAnsi="Lucida Grande CY" w:cs="Times New Roman"/>
      <w:sz w:val="24"/>
      <w:szCs w:val="24"/>
      <w:lang w:val="en-US" w:eastAsia="en-US"/>
    </w:rPr>
  </w:style>
  <w:style w:type="paragraph" w:styleId="NormalWeb">
    <w:name w:val="Normal (Web)"/>
    <w:basedOn w:val="Normal"/>
    <w:uiPriority w:val="99"/>
    <w:rsid w:val="007C6BDA"/>
    <w:pPr>
      <w:spacing w:before="100" w:beforeAutospacing="1" w:after="100" w:afterAutospacing="1"/>
    </w:pPr>
    <w:rPr>
      <w:rFonts w:ascii="Times New Roman" w:hAnsi="Times New Roman"/>
      <w:sz w:val="24"/>
      <w:szCs w:val="24"/>
      <w:lang w:eastAsia="uk-UA"/>
    </w:rPr>
  </w:style>
  <w:style w:type="paragraph" w:styleId="NoSpacing">
    <w:name w:val="No Spacing"/>
    <w:uiPriority w:val="99"/>
    <w:qFormat/>
    <w:rsid w:val="007C6BDA"/>
    <w:rPr>
      <w:lang w:val="uk-UA"/>
    </w:rPr>
  </w:style>
</w:styles>
</file>

<file path=word/webSettings.xml><?xml version="1.0" encoding="utf-8"?>
<w:webSettings xmlns:r="http://schemas.openxmlformats.org/officeDocument/2006/relationships" xmlns:w="http://schemas.openxmlformats.org/wordprocessingml/2006/main">
  <w:divs>
    <w:div w:id="1501308750">
      <w:marLeft w:val="0"/>
      <w:marRight w:val="0"/>
      <w:marTop w:val="0"/>
      <w:marBottom w:val="0"/>
      <w:divBdr>
        <w:top w:val="none" w:sz="0" w:space="0" w:color="auto"/>
        <w:left w:val="none" w:sz="0" w:space="0" w:color="auto"/>
        <w:bottom w:val="none" w:sz="0" w:space="0" w:color="auto"/>
        <w:right w:val="none" w:sz="0" w:space="0" w:color="auto"/>
      </w:divBdr>
    </w:div>
    <w:div w:id="150130875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13</TotalTime>
  <Pages>35</Pages>
  <Words>12400</Words>
  <Characters>-32766</Characters>
  <Application>Microsoft Office Outlook</Application>
  <DocSecurity>0</DocSecurity>
  <Lines>0</Lines>
  <Paragraphs>0</Paragraphs>
  <ScaleCrop>false</ScaleCrop>
  <Company>DG Win&amp;Soft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dc:description/>
  <cp:lastModifiedBy>ALEX</cp:lastModifiedBy>
  <cp:revision>5</cp:revision>
  <dcterms:created xsi:type="dcterms:W3CDTF">2021-11-24T03:44:00Z</dcterms:created>
  <dcterms:modified xsi:type="dcterms:W3CDTF">2021-11-25T11:54:00Z</dcterms:modified>
</cp:coreProperties>
</file>