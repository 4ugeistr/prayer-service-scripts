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2BF1" w:rsidRPr="00114A38" w:rsidRDefault="00592BF1" w:rsidP="00A535B1">
      <w:pPr>
        <w:spacing w:after="120" w:line="20" w:lineRule="atLeast"/>
        <w:rPr>
          <w:rFonts w:ascii="Times New Roman" w:hAnsi="Times New Roman"/>
          <w:sz w:val="24"/>
          <w:szCs w:val="24"/>
        </w:rPr>
      </w:pPr>
      <w:bookmarkStart w:id="0" w:name="_GoBack"/>
      <w:r w:rsidRPr="00114A38">
        <w:rPr>
          <w:rFonts w:ascii="Times New Roman" w:hAnsi="Times New Roman"/>
          <w:color w:val="FF0000"/>
          <w:sz w:val="24"/>
          <w:szCs w:val="24"/>
          <w:lang w:eastAsia="ru-RU"/>
        </w:rPr>
        <w:t>Листопад 27 Субота</w:t>
      </w:r>
      <w:r w:rsidRPr="00114A38">
        <w:rPr>
          <w:rFonts w:ascii="Times New Roman" w:hAnsi="Times New Roman"/>
          <w:color w:val="FF0000"/>
          <w:sz w:val="24"/>
          <w:szCs w:val="24"/>
          <w:lang w:eastAsia="ru-RU"/>
        </w:rPr>
        <w:br/>
        <w:t>+ 27 (14) Св. і всехвального ап. Филипа.</w:t>
      </w:r>
      <w:r w:rsidRPr="00114A38">
        <w:rPr>
          <w:rFonts w:ascii="Times New Roman" w:hAnsi="Times New Roman"/>
          <w:color w:val="FF0000"/>
          <w:sz w:val="24"/>
          <w:szCs w:val="24"/>
          <w:lang w:eastAsia="ru-RU"/>
        </w:rPr>
        <w:br/>
      </w:r>
    </w:p>
    <w:p w:rsidR="00592BF1" w:rsidRPr="00114A38" w:rsidRDefault="00592BF1" w:rsidP="00A535B1">
      <w:pPr>
        <w:pStyle w:val="Heading1"/>
        <w:spacing w:before="0"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ВЕЧІРНЯ</w:t>
      </w:r>
    </w:p>
    <w:p w:rsidR="00592BF1" w:rsidRPr="00114A38" w:rsidRDefault="00592BF1" w:rsidP="00A535B1">
      <w:pPr>
        <w:shd w:val="clear" w:color="auto" w:fill="FFFFFF"/>
        <w:spacing w:after="120" w:line="20" w:lineRule="atLeast"/>
        <w:jc w:val="both"/>
        <w:rPr>
          <w:rFonts w:ascii="Times New Roman" w:hAnsi="Times New Roman"/>
          <w:i/>
          <w:color w:val="FF0000"/>
          <w:sz w:val="24"/>
          <w:szCs w:val="24"/>
        </w:rPr>
      </w:pPr>
    </w:p>
    <w:p w:rsidR="00592BF1" w:rsidRPr="00114A38" w:rsidRDefault="00592BF1" w:rsidP="00A535B1">
      <w:pPr>
        <w:shd w:val="clear" w:color="auto" w:fill="FFFFFF"/>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Священик:</w:t>
      </w:r>
      <w:r w:rsidRPr="00114A38">
        <w:rPr>
          <w:rFonts w:ascii="Times New Roman" w:hAnsi="Times New Roman"/>
          <w:color w:val="000000"/>
          <w:sz w:val="24"/>
          <w:szCs w:val="24"/>
        </w:rPr>
        <w:t xml:space="preserve"> </w:t>
      </w:r>
      <w:r w:rsidRPr="00114A38">
        <w:rPr>
          <w:rFonts w:ascii="Times New Roman" w:hAnsi="Times New Roman"/>
          <w:sz w:val="24"/>
          <w:szCs w:val="24"/>
        </w:rPr>
        <w:t>Благословенний Бог наш завжди,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 Слава тобі, Боже наш, слава тобі.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Святий Боже, святий Кріпкий, святий Безсмертний, помилуй нас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w:t>
      </w:r>
      <w:r w:rsidRPr="00114A38">
        <w:rPr>
          <w:rFonts w:ascii="Times New Roman" w:hAnsi="Times New Roman"/>
          <w:b/>
          <w:sz w:val="24"/>
          <w:szCs w:val="24"/>
        </w:rPr>
        <w:t xml:space="preserve"> </w:t>
      </w:r>
      <w:r w:rsidRPr="00114A38">
        <w:rPr>
          <w:rFonts w:ascii="Times New Roman" w:hAnsi="Times New Roman"/>
          <w:sz w:val="24"/>
          <w:szCs w:val="24"/>
        </w:rPr>
        <w:t>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Амінь. Господи, помилуй </w:t>
      </w:r>
      <w:r w:rsidRPr="00114A38">
        <w:rPr>
          <w:rFonts w:ascii="Times New Roman" w:hAnsi="Times New Roman"/>
          <w:i/>
          <w:color w:val="FF0000"/>
          <w:sz w:val="24"/>
          <w:szCs w:val="24"/>
        </w:rPr>
        <w:t>(12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w:t>
      </w:r>
      <w:r w:rsidRPr="00114A38">
        <w:rPr>
          <w:rFonts w:ascii="Times New Roman" w:hAnsi="Times New Roman"/>
          <w:b/>
          <w:sz w:val="24"/>
          <w:szCs w:val="24"/>
        </w:rPr>
        <w:t xml:space="preserve"> </w:t>
      </w:r>
      <w:r w:rsidRPr="00114A38">
        <w:rPr>
          <w:rFonts w:ascii="Times New Roman" w:hAnsi="Times New Roman"/>
          <w:sz w:val="24"/>
          <w:szCs w:val="24"/>
        </w:rPr>
        <w:t>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Прийдіте, поклонімся* Цареві нашому Богу.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Прийдіте, поклонімся* Христові, Цареві нашому Богу.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Прийдіте, поклонімся і припадім* до самого Господа Ісуса Христа, Царя і Бога нашого.</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103</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Благослови, душе моя, Господа!* Господи, Боже мій, ти вельми великий!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одягнувся величчю і красою,* ти світлом, наче ризою, покрився.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розіп'яв, неначе намет, небо,* ти збудував твої горниці у водах.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Із хмар собі робиш колісницю,* ходиш на крилах вітру.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Вітри своїми посланцями учиняєш,* полум'я вогненне − слугами своїми.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заснував землю на її підвалинах,* не захитається по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Безоднею, немов одежею, покрив її,* понад горами стали води.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Перед погрозою твоєю вони тікали,* перед голосом грому твого тремтіли.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Підвелися гори, зійшли долини до місця,* що ти їм призначив.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Поставив їм границю, якої не перейдуть,* щоб знову покрити землю.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Джерела посилаєш у ріки,* які течуть проміж горами.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Усю звірину, що в полі, вони напувають,* дикі осли там гасять свою спрагу.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Над ними кублиться небесне птаство,* з-поміж гілляк дає свій голос.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напуваєш гори з твоїх горниць,* земля насичується плодом діл твоїх.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Вирощуєш траву для скоту, зела – на вжиток людям,* щоб хліб із землі добували: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Вино, що серце людське звеселяє, олію, щоб від неї ясніло обличчя,* і хліб, що скріплює серце людське.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Насичуються дерева Господні,* кедри ливанські, що посадив їх.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 них гніздяться птиці;* бусли – на кипарисах їхнє житло.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Високі гори для оленів,* скелі − для зайців притулок.</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створив місяць, щоб значити пори;* сонце знає свій захід.</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Наводиш темряву, і ніч надходить,* що в ній ворушаться усі звірі дібровні.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Левенята рикають за здобиччю своєю,* поживи від Бога для себе просять.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Ховаються, як тільки зійде сонце,* лягають у своїх норах.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Виходить чоловік до свого діла,* і до своєї праці аж до вечора.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Яка їх, твоїх діл, Господи, сила!* У мудрості все ти створив, − повна земля твоїх створінь.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Ось море велике, прешироке,* у ньому плазунів без ліку, звірів малих і великих.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Там кораблі проходять,* є і левіятан, якого ти створив, щоб ним бавитися.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Усі вони від тебе дожидають,* щоб дав їм у свій час поживу.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Коли даєш їм, вони її збирають,* як розтулюєш твою руку, вони насичуються благом.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Зішлеш свій дух, – вони оживають,* і ти відновлюєш лице землі.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слава Господня буде повіки,* нехай Господь радіє творами своїми.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Спогляне він на землю, і вона стрясається,* торкнеться гір, вони димують.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буду Господеві співати поки життя мого,* псалми співатиму, поки буду жити.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буде приємна йому моя пісня;* у Господі я веселитимусь.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грішники з землі щезнуть, і беззаконних більше нехай не буде.* Благослови, душе моя, Господа.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Вечірні молитви</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 xml:space="preserve">Під час 103-го псалма священик мовить перед св. дверми вечірні молитви. </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1.</w:t>
      </w:r>
      <w:r w:rsidRPr="00114A38">
        <w:rPr>
          <w:rFonts w:ascii="Times New Roman" w:hAnsi="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2. </w:t>
      </w:r>
      <w:r w:rsidRPr="00114A38">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3.</w:t>
      </w:r>
      <w:r w:rsidRPr="00114A38">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4. </w:t>
      </w:r>
      <w:r w:rsidRPr="00114A38">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5.</w:t>
      </w:r>
      <w:r w:rsidRPr="00114A38">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6.</w:t>
      </w:r>
      <w:r w:rsidRPr="00114A38">
        <w:rPr>
          <w:rFonts w:ascii="Times New Roman" w:hAnsi="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7.</w:t>
      </w:r>
      <w:r w:rsidRPr="00114A38">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8.</w:t>
      </w:r>
      <w:r w:rsidRPr="00114A38">
        <w:rPr>
          <w:rFonts w:ascii="Times New Roman" w:hAnsi="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Велика єктенія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 мирі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мир з висот і спасіння душ наших,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мир всього світу, добрий стан святих Божих Церков і з'єднання всіх,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14A38">
        <w:rPr>
          <w:rFonts w:ascii="Times New Roman" w:hAnsi="Times New Roman"/>
          <w:i/>
          <w:color w:val="FF0000"/>
          <w:sz w:val="24"/>
          <w:szCs w:val="24"/>
        </w:rPr>
        <w:t>(ім'я)</w:t>
      </w:r>
      <w:r w:rsidRPr="00114A38">
        <w:rPr>
          <w:rFonts w:ascii="Times New Roman" w:hAnsi="Times New Roman"/>
          <w:sz w:val="24"/>
          <w:szCs w:val="24"/>
        </w:rPr>
        <w:t xml:space="preserve">, і за боголюбивого Єпископа нашого Кир </w:t>
      </w:r>
      <w:r w:rsidRPr="00114A38">
        <w:rPr>
          <w:rFonts w:ascii="Times New Roman" w:hAnsi="Times New Roman"/>
          <w:i/>
          <w:color w:val="FF0000"/>
          <w:sz w:val="24"/>
          <w:szCs w:val="24"/>
        </w:rPr>
        <w:t>(ім'я)</w:t>
      </w:r>
      <w:r w:rsidRPr="00114A38">
        <w:rPr>
          <w:rFonts w:ascii="Times New Roman" w:hAnsi="Times New Roman"/>
          <w:sz w:val="24"/>
          <w:szCs w:val="24"/>
        </w:rPr>
        <w:t>, чесне пресвітерство, у Христі дияконство, за ввесь причет і людей,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Богом бережений народ наш, за правління і все військо,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місто це (</w:t>
      </w:r>
      <w:r w:rsidRPr="00114A38">
        <w:rPr>
          <w:rFonts w:ascii="Times New Roman" w:hAnsi="Times New Roman"/>
          <w:i/>
          <w:color w:val="FF0000"/>
          <w:sz w:val="24"/>
          <w:szCs w:val="24"/>
        </w:rPr>
        <w:t>або</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за село це, </w:t>
      </w:r>
      <w:r w:rsidRPr="00114A38">
        <w:rPr>
          <w:rFonts w:ascii="Times New Roman" w:hAnsi="Times New Roman"/>
          <w:i/>
          <w:color w:val="FF0000"/>
          <w:sz w:val="24"/>
          <w:szCs w:val="24"/>
        </w:rPr>
        <w:t>або</w:t>
      </w:r>
      <w:r w:rsidRPr="00114A38">
        <w:rPr>
          <w:rFonts w:ascii="Times New Roman" w:hAnsi="Times New Roman"/>
          <w:color w:val="FF0000"/>
          <w:sz w:val="24"/>
          <w:szCs w:val="24"/>
        </w:rPr>
        <w:t xml:space="preserve"> </w:t>
      </w:r>
      <w:r w:rsidRPr="00114A38">
        <w:rPr>
          <w:rFonts w:ascii="Times New Roman" w:hAnsi="Times New Roman"/>
          <w:sz w:val="24"/>
          <w:szCs w:val="24"/>
        </w:rPr>
        <w:t>за святу обитель цю), і за кожне місто, країну і за тих, що вірою живуть у них,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добре поліття, за врожай плодів земних і часи мирні,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визволитися нам від усякої скорби, гніву і нужди,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rPr>
      </w:pPr>
      <w:r w:rsidRPr="00114A38">
        <w:rPr>
          <w:rFonts w:ascii="Times New Roman" w:hAnsi="Times New Roman"/>
          <w:b/>
          <w:i/>
          <w:color w:val="FF0000"/>
        </w:rPr>
        <w:t>Блажен муж</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Блажен муж, – алилуя – що за радою безбожних не ходить. Алилуя.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Бо Господь дбає про путь праведних,* а путь безбожних загине. Алилуя.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Служіте Господеві в страсі* і радуйтеся у тремтінні. Алилуя.</w:t>
      </w:r>
      <w:r w:rsidRPr="00114A38">
        <w:rPr>
          <w:rFonts w:ascii="Times New Roman" w:hAnsi="Times New Roman"/>
          <w:color w:val="FF0000"/>
          <w:sz w:val="24"/>
          <w:szCs w:val="24"/>
        </w:rPr>
        <w:t xml:space="preserve">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Блаженні всі,* що на нього надіються. Алилуя</w:t>
      </w:r>
      <w:r w:rsidRPr="00114A38">
        <w:rPr>
          <w:rFonts w:ascii="Times New Roman" w:hAnsi="Times New Roman"/>
          <w:i/>
          <w:sz w:val="24"/>
          <w:szCs w:val="24"/>
        </w:rPr>
        <w:t>.</w:t>
      </w:r>
      <w:r w:rsidRPr="00114A38">
        <w:rPr>
          <w:rFonts w:ascii="Times New Roman" w:hAnsi="Times New Roman"/>
          <w:color w:val="FF0000"/>
          <w:sz w:val="24"/>
          <w:szCs w:val="24"/>
        </w:rPr>
        <w:t xml:space="preserve">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О Господи, як багато моїх ворогів* багато їх повстали проти мене. Алилуя.</w:t>
      </w:r>
      <w:r w:rsidRPr="00114A38">
        <w:rPr>
          <w:rFonts w:ascii="Times New Roman" w:hAnsi="Times New Roman"/>
          <w:color w:val="FF0000"/>
          <w:sz w:val="24"/>
          <w:szCs w:val="24"/>
        </w:rPr>
        <w:t xml:space="preserve">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У Господа спасіння;* і на твій народ – благословення твоє. Алилуя.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Слава Отцю, і Сину, і Святому Духові: Алилуя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нині і повсякчас, і на віки віків. Амінь. Алилуя.</w:t>
      </w:r>
      <w:r w:rsidRPr="00114A38">
        <w:rPr>
          <w:rFonts w:ascii="Times New Roman" w:hAnsi="Times New Roman"/>
          <w:i/>
          <w:color w:val="FF0000"/>
          <w:sz w:val="24"/>
          <w:szCs w:val="24"/>
        </w:rPr>
        <w:t xml:space="preserve"> (3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Бо твоя є влада і твоє царство, і сила, і слава, Отця, і Сина, і Святого Духа,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b/>
          <w:i/>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140</w:t>
      </w:r>
    </w:p>
    <w:p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i/>
          <w:color w:val="FF0000"/>
          <w:sz w:val="24"/>
          <w:szCs w:val="24"/>
        </w:rPr>
        <w:t>Два перші стихи 140-го псалма, на глас 6.</w:t>
      </w:r>
    </w:p>
    <w:p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Нехай піднесеться молитва моя,* мов кадило перед тобою;* підношення рук моїх,* як жертва вечірня.* Вислухай мене, Господи.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Постав, Господи, моїм устам сторожу;* до дверей губ моїх − варту!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дай схилитися серцеві моєму* до чогось злого.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Ані чинити лихі вчинки з людьми, що творять беззаконня,* – ні ласощів їхніх я не хочу їсти.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праведник по-доброму б'є мене й виправляє,* а олія грішного нехай не намастить голови моєї.</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все-таки молитимусь,* незважаючи на їхні злі вчинки.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Якщо суддів їхніх скинуть в ущелини скелі,* то почують, що слова мої любі.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Немовби хтось розбив і розрив землю,* розкидано їхні кості перед адом.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до тебе, Господи, мій Боже, мої очі;* до тебе прибігаю, не губи душі моєї.</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Збережи мене від петлі, що її наставили на мене,* і від сильця тих, що творять беззаконня.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грішники впадуть у власні сіті всі разом,* а я пройду безпечно.</w:t>
      </w:r>
    </w:p>
    <w:p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141</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голосом моїм до Господа взиваю,* я голосом моїм до Господа молюся.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Скаргу мою перед ним виливаю,* мою скруту йому я виявляю.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Поглянь праворуч і подивися:* нема нікого, хто дбав би за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Нема куди мені втікати,* нема нікого, хто піклувався би мною.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 тебе, Господи, взиваю й кажу:* Ти моє прибіжище, в землі живих ти − моя доля!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Зверни увагу на моє благання,* бо я вельми нещасний.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Спаси мене від гонителів моїх,* бо вони сильніші від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Виведи з в'язниці мою душу,* щоб дякувати імені твоєму.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Мене обступлять праведники,* бо ти добро мені вчиниш.</w:t>
      </w:r>
    </w:p>
    <w:p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129</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 глибин взиваю до тебе, Господи,* Господи, почуй мій голос.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будуть твої вуха уважні,* до голосу благання мого.</w:t>
      </w: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Стихири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Коли ти, Господи, зважатимеш на беззаконня,* то хто встоїться, Господи. Та в тебе є прощення.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(г. 6, подібний: Поклавши всю надію):</w:t>
      </w:r>
      <w:r w:rsidRPr="00114A38">
        <w:rPr>
          <w:rFonts w:ascii="Times New Roman" w:hAnsi="Times New Roman"/>
          <w:i/>
          <w:sz w:val="24"/>
          <w:szCs w:val="24"/>
        </w:rPr>
        <w:t xml:space="preserve"> </w:t>
      </w:r>
      <w:r w:rsidRPr="00114A38">
        <w:rPr>
          <w:rFonts w:ascii="Times New Roman" w:hAnsi="Times New Roman"/>
          <w:sz w:val="24"/>
          <w:szCs w:val="24"/>
        </w:rPr>
        <w:t>Діяння як сходження* до чистого споглядання,* а споглядання як кінець боголюбивого діяння* поставивши, блаженний,* Христа молив ти* пок</w:t>
      </w:r>
      <w:r>
        <w:rPr>
          <w:rFonts w:ascii="Times New Roman" w:hAnsi="Times New Roman"/>
          <w:sz w:val="24"/>
          <w:szCs w:val="24"/>
        </w:rPr>
        <w:t>аза</w:t>
      </w:r>
      <w:r w:rsidRPr="00114A38">
        <w:rPr>
          <w:rFonts w:ascii="Times New Roman" w:hAnsi="Times New Roman"/>
          <w:sz w:val="24"/>
          <w:szCs w:val="24"/>
        </w:rPr>
        <w:t>ти тобі Отчу славу невимовну;* адже всяке</w:t>
      </w:r>
      <w:r>
        <w:rPr>
          <w:rFonts w:ascii="Times New Roman" w:hAnsi="Times New Roman"/>
          <w:sz w:val="24"/>
          <w:szCs w:val="24"/>
        </w:rPr>
        <w:t xml:space="preserve"> розумне єство, уславлений,* ба</w:t>
      </w:r>
      <w:r w:rsidRPr="00114A38">
        <w:rPr>
          <w:rFonts w:ascii="Times New Roman" w:hAnsi="Times New Roman"/>
          <w:sz w:val="24"/>
          <w:szCs w:val="24"/>
        </w:rPr>
        <w:t>жає Бога, свого Будівничого;* і Бажаного негайно отримав ти,* відкривши Його печать – Сина,* Якого зі сміливістю моли* за душі наші.</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Божественними сходженнями* завжди втаємничуваний,* як свого часу Мойсей,* Бога споглядати забажав ти;* і впізнавано бачив Його образ,* який ти прийняв через подобу;* адже Син – скоре Отц</w:t>
      </w:r>
      <w:r>
        <w:rPr>
          <w:rFonts w:ascii="Times New Roman" w:hAnsi="Times New Roman"/>
          <w:sz w:val="24"/>
          <w:szCs w:val="24"/>
        </w:rPr>
        <w:t>я пізнання і пока</w:t>
      </w:r>
      <w:r w:rsidRPr="00114A38">
        <w:rPr>
          <w:rFonts w:ascii="Times New Roman" w:hAnsi="Times New Roman"/>
          <w:sz w:val="24"/>
          <w:szCs w:val="24"/>
        </w:rPr>
        <w:t>зання,* а Сина і Родителя єдина сущність пізнається* і їх тотожність* усіма священно звеличується,* і Царство, і сила,* слава і поклоніння.</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Від ранньої сторожі до ночі* від ранньої сторожі нехай уповає Ізраїль на Господа.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Музичним знаряддям,* що дзвенить від Б</w:t>
      </w:r>
      <w:r>
        <w:rPr>
          <w:rFonts w:ascii="Times New Roman" w:hAnsi="Times New Roman"/>
          <w:sz w:val="24"/>
          <w:szCs w:val="24"/>
        </w:rPr>
        <w:t>огонатхненних повівів* та наста</w:t>
      </w:r>
      <w:r w:rsidRPr="00114A38">
        <w:rPr>
          <w:rFonts w:ascii="Times New Roman" w:hAnsi="Times New Roman"/>
          <w:sz w:val="24"/>
          <w:szCs w:val="24"/>
        </w:rPr>
        <w:t>нов Святого Духа, став ти,* і вогненним язиком твоїм* вів у світі мелодію* понадсвітнього Спасового Євангелія;* всю</w:t>
      </w:r>
      <w:r>
        <w:rPr>
          <w:rFonts w:ascii="Times New Roman" w:hAnsi="Times New Roman"/>
          <w:sz w:val="24"/>
          <w:szCs w:val="24"/>
        </w:rPr>
        <w:t xml:space="preserve"> бо оману запалив ти,* мов дере</w:t>
      </w:r>
      <w:r w:rsidRPr="00114A38">
        <w:rPr>
          <w:rFonts w:ascii="Times New Roman" w:hAnsi="Times New Roman"/>
          <w:sz w:val="24"/>
          <w:szCs w:val="24"/>
        </w:rPr>
        <w:t>вину легкозаймисту* і мов траву земну посохлу;* Сущого ж над усіма Владику і Господа Христа* вселенній проголосив,* Филипе Боговидцю.</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rsidR="00592BF1" w:rsidRPr="00114A38" w:rsidRDefault="00592BF1" w:rsidP="00A535B1">
      <w:pPr>
        <w:spacing w:after="120" w:line="20" w:lineRule="atLeast"/>
        <w:jc w:val="both"/>
        <w:rPr>
          <w:rFonts w:ascii="Times New Roman" w:hAnsi="Times New Roman"/>
          <w:sz w:val="24"/>
          <w:szCs w:val="24"/>
        </w:rPr>
      </w:pPr>
      <w:bookmarkStart w:id="1" w:name="_Hlk23437461"/>
      <w:bookmarkStart w:id="2" w:name="_Hlk23437511"/>
      <w:bookmarkStart w:id="3" w:name="_Hlk23437561"/>
      <w:r w:rsidRPr="00114A38">
        <w:rPr>
          <w:rFonts w:ascii="Times New Roman" w:hAnsi="Times New Roman"/>
          <w:i/>
          <w:iCs/>
          <w:color w:val="FF0000"/>
          <w:sz w:val="24"/>
          <w:szCs w:val="24"/>
        </w:rPr>
        <w:t xml:space="preserve">(г. 4): </w:t>
      </w:r>
      <w:r w:rsidRPr="00114A38">
        <w:rPr>
          <w:rFonts w:ascii="Times New Roman" w:hAnsi="Times New Roman"/>
          <w:sz w:val="24"/>
          <w:szCs w:val="24"/>
        </w:rPr>
        <w:t>Трости́ною благода́ті* із глибини́ марновірства* ви́тягнув ти сме́ртних, подивугідний,* підкоря́ючись, Фили́пе,* повелінням Учи́теля,* що у всьо́му просвіти́в твій ро́зум,* і апо́столом, і свяще́нним Богомо́вцем* тебе́, всеблаже́нний, показа́в* Свого́ непоясне́нного Божества́.</w:t>
      </w:r>
      <w:bookmarkEnd w:id="1"/>
    </w:p>
    <w:bookmarkEnd w:id="2"/>
    <w:bookmarkEnd w:id="3"/>
    <w:p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116</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Хваліте Господа всі народи!* Прославляйте його всі люди!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Ду́ха ося́яння* на те́бе зійшло́ у вогне́н</w:t>
      </w:r>
      <w:r>
        <w:rPr>
          <w:rFonts w:ascii="Times New Roman" w:hAnsi="Times New Roman"/>
          <w:sz w:val="24"/>
          <w:szCs w:val="24"/>
        </w:rPr>
        <w:t>ному ви́гляді* і тебе́, блаже́н</w:t>
      </w:r>
      <w:r w:rsidRPr="00114A38">
        <w:rPr>
          <w:rFonts w:ascii="Times New Roman" w:hAnsi="Times New Roman"/>
          <w:sz w:val="24"/>
          <w:szCs w:val="24"/>
        </w:rPr>
        <w:t>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блаже́нний.</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Велике бо до нас його милосердя, і вірність Господа повіки.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Блискави́цями проповідування* просвіти́вши, сла́вний,* тих, що спа́ли в те́мряві невідання,* ти показа́в їх, Фили́пе,* сина́ми Влади́ки і Бо́га че́рез віру;* ревнува́в же і Його́ стражда́нню та сме́рті,* і сла́ви Його́ став спадкоє́мцем,* як му́дрий і Богомо́вний,* як у́чень істинний.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(г. 6): </w:t>
      </w:r>
      <w:r w:rsidRPr="00114A38">
        <w:rPr>
          <w:rFonts w:ascii="Times New Roman" w:hAnsi="Times New Roman"/>
          <w:sz w:val="24"/>
          <w:szCs w:val="24"/>
        </w:rPr>
        <w:t>Блискавицями великого Світла* загорівшись, Филипе,* всесвітнім возсіяв ти світильником,* шукаючи ж Отця світла,* знайшов Його в Сині:* у Світлі бо Світло знаходиться.* Адже Він – печать рівнообразна,* що являє Началообразне;* Його, апостоле, моли, щоб спаслися* запечатані Божественною Кров’ю.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І нині</w:t>
      </w:r>
      <w:r w:rsidRPr="00114A38">
        <w:rPr>
          <w:rFonts w:ascii="Times New Roman" w:hAnsi="Times New Roman"/>
          <w:sz w:val="24"/>
          <w:szCs w:val="24"/>
        </w:rPr>
        <w:t xml:space="preserve"> </w:t>
      </w:r>
      <w:r w:rsidRPr="00114A38">
        <w:rPr>
          <w:rFonts w:ascii="Times New Roman" w:hAnsi="Times New Roman"/>
          <w:i/>
          <w:color w:val="FF0000"/>
          <w:sz w:val="24"/>
          <w:szCs w:val="24"/>
        </w:rPr>
        <w:t>(догмат, г. 5):</w:t>
      </w:r>
      <w:r w:rsidRPr="00114A38">
        <w:rPr>
          <w:rFonts w:ascii="Times New Roman" w:hAnsi="Times New Roman"/>
          <w:sz w:val="24"/>
          <w:szCs w:val="24"/>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помилуй нас!</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Вхід</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 xml:space="preserve">Диякон: </w:t>
      </w:r>
      <w:r w:rsidRPr="00114A38">
        <w:rPr>
          <w:rFonts w:ascii="Times New Roman" w:hAnsi="Times New Roman"/>
          <w:color w:val="000000"/>
          <w:sz w:val="24"/>
          <w:szCs w:val="24"/>
        </w:rPr>
        <w:t>Господеві помолімся.</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 xml:space="preserve">а священик мовить потиху </w:t>
      </w:r>
      <w:r w:rsidRPr="00114A38">
        <w:rPr>
          <w:rFonts w:ascii="Times New Roman" w:hAnsi="Times New Roman"/>
          <w:b/>
          <w:i/>
          <w:color w:val="FF0000"/>
          <w:sz w:val="24"/>
          <w:szCs w:val="24"/>
        </w:rPr>
        <w:t>молитву входу:</w:t>
      </w:r>
      <w:r w:rsidRPr="00114A38">
        <w:rPr>
          <w:rFonts w:ascii="Times New Roman" w:hAnsi="Times New Roman"/>
          <w:b/>
          <w:color w:val="000000"/>
          <w:sz w:val="24"/>
          <w:szCs w:val="24"/>
        </w:rPr>
        <w:t xml:space="preserve"> </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По молитві входу диякон, вказуючи орарем на схід, каже до священика:</w:t>
      </w:r>
      <w:r w:rsidRPr="00114A38">
        <w:rPr>
          <w:rFonts w:ascii="Times New Roman" w:hAnsi="Times New Roman"/>
          <w:color w:val="000000"/>
          <w:sz w:val="24"/>
          <w:szCs w:val="24"/>
        </w:rPr>
        <w:t xml:space="preserve"> Благослови, владико, святий вхід.</w:t>
      </w:r>
    </w:p>
    <w:p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Священик благословляє до сходу і каже:</w:t>
      </w:r>
      <w:r w:rsidRPr="00114A38">
        <w:rPr>
          <w:rFonts w:ascii="Times New Roman" w:hAnsi="Times New Roman"/>
          <w:color w:val="000000"/>
          <w:sz w:val="24"/>
          <w:szCs w:val="24"/>
        </w:rPr>
        <w:t xml:space="preserve"> </w:t>
      </w:r>
      <w:r w:rsidRPr="00114A38">
        <w:rPr>
          <w:rFonts w:ascii="Times New Roman" w:hAnsi="Times New Roman"/>
          <w:sz w:val="24"/>
          <w:szCs w:val="24"/>
        </w:rPr>
        <w:t>Благословенний вхід святих твоїх,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Прості!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будьмо уважні!</w:t>
      </w:r>
    </w:p>
    <w:p w:rsidR="00592BF1" w:rsidRPr="00114A38" w:rsidRDefault="00592BF1" w:rsidP="00A535B1">
      <w:pPr>
        <w:tabs>
          <w:tab w:val="left" w:pos="3225"/>
        </w:tabs>
        <w:spacing w:after="120" w:line="20" w:lineRule="atLeast"/>
        <w:jc w:val="both"/>
        <w:rPr>
          <w:rFonts w:ascii="Times New Roman" w:hAnsi="Times New Roman"/>
          <w:i/>
          <w:color w:val="FF0000"/>
          <w:sz w:val="24"/>
          <w:szCs w:val="24"/>
        </w:rPr>
      </w:pPr>
    </w:p>
    <w:p>
      <w:pPr>
        <w:pStyle w:val="3"/>
      </w:pPr>
      <w:r>
        <w:rPr>
          <w:rFonts w:ascii="Times New Roman" w:hAnsi="Times New Roman"/>
          <w:b/>
          <w:i/>
          <w:color w:val="FF0000"/>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4</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4):</w:t>
      </w:r>
    </w:p>
    <w:p>
      <w:pPr>
        <w:pStyle w:val="a"/>
      </w:pPr>
      <w:r>
        <w:rPr>
          <w:rFonts w:ascii="Times New Roman" w:hAnsi="Times New Roman"/>
          <w:b/>
          <w:color w:val="000000"/>
          <w:sz w:val="24"/>
        </w:rPr>
        <w:t>Господь</w:t>
      </w:r>
      <w:r>
        <w:rPr>
          <w:rFonts w:ascii="Times New Roman" w:hAnsi="Times New Roman"/>
          <w:b/>
          <w:color w:val="000000"/>
          <w:sz w:val="24"/>
        </w:rPr>
        <w:t xml:space="preserve"> </w:t>
      </w:r>
      <w:r>
        <w:rPr>
          <w:rFonts w:ascii="Times New Roman" w:hAnsi="Times New Roman"/>
          <w:b/>
          <w:color w:val="000000"/>
          <w:sz w:val="24"/>
        </w:rPr>
        <w:t>почує</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візву</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нього.</w:t>
      </w:r>
    </w:p>
    <w:p>
      <w:pPr>
        <w:pStyle w:val="a"/>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color w:val="000000"/>
          <w:sz w:val="24"/>
          <w:u w:val="single"/>
        </w:rPr>
        <w:t>Вислухай</w:t>
      </w:r>
      <w:r>
        <w:rPr>
          <w:rFonts w:ascii="Times New Roman" w:hAnsi="Times New Roman"/>
          <w:color w:val="000000"/>
          <w:sz w:val="24"/>
          <w:u w:val="single"/>
        </w:rPr>
        <w:t xml:space="preserve"> </w:t>
      </w:r>
      <w:r>
        <w:rPr>
          <w:rFonts w:ascii="Times New Roman" w:hAnsi="Times New Roman"/>
          <w:color w:val="000000"/>
          <w:sz w:val="24"/>
          <w:u w:val="single"/>
        </w:rPr>
        <w:t>мене,</w:t>
      </w:r>
      <w:r>
        <w:rPr>
          <w:rFonts w:ascii="Times New Roman" w:hAnsi="Times New Roman"/>
          <w:color w:val="000000"/>
          <w:sz w:val="24"/>
          <w:u w:val="single"/>
        </w:rPr>
        <w:t xml:space="preserve"> </w:t>
      </w:r>
      <w:r>
        <w:rPr>
          <w:rFonts w:ascii="Times New Roman" w:hAnsi="Times New Roman"/>
          <w:color w:val="000000"/>
          <w:sz w:val="24"/>
          <w:u w:val="single"/>
        </w:rPr>
        <w:t>коли</w:t>
      </w:r>
      <w:r>
        <w:rPr>
          <w:rFonts w:ascii="Times New Roman" w:hAnsi="Times New Roman"/>
          <w:color w:val="000000"/>
          <w:sz w:val="24"/>
          <w:u w:val="single"/>
        </w:rPr>
        <w:t xml:space="preserve"> </w:t>
      </w:r>
      <w:r>
        <w:rPr>
          <w:rFonts w:ascii="Times New Roman" w:hAnsi="Times New Roman"/>
          <w:color w:val="000000"/>
          <w:sz w:val="24"/>
          <w:u w:val="single"/>
        </w:rPr>
        <w:t>буду</w:t>
      </w:r>
      <w:r>
        <w:rPr>
          <w:rFonts w:ascii="Times New Roman" w:hAnsi="Times New Roman"/>
          <w:color w:val="000000"/>
          <w:sz w:val="24"/>
          <w:u w:val="single"/>
        </w:rPr>
        <w:t xml:space="preserve"> </w:t>
      </w:r>
      <w:r>
        <w:rPr>
          <w:rFonts w:ascii="Times New Roman" w:hAnsi="Times New Roman"/>
          <w:color w:val="000000"/>
          <w:sz w:val="24"/>
          <w:u w:val="single"/>
        </w:rPr>
        <w:t>взивати,</w:t>
      </w:r>
      <w:r>
        <w:rPr>
          <w:rFonts w:ascii="Times New Roman" w:hAnsi="Times New Roman"/>
          <w:color w:val="000000"/>
          <w:sz w:val="24"/>
          <w:u w:val="single"/>
        </w:rPr>
        <w:t xml:space="preserve"> </w:t>
      </w:r>
      <w:r>
        <w:rPr>
          <w:rFonts w:ascii="Times New Roman" w:hAnsi="Times New Roman"/>
          <w:color w:val="000000"/>
          <w:sz w:val="24"/>
          <w:u w:val="single"/>
        </w:rPr>
        <w:t>мій</w:t>
      </w:r>
      <w:r>
        <w:rPr>
          <w:rFonts w:ascii="Times New Roman" w:hAnsi="Times New Roman"/>
          <w:color w:val="000000"/>
          <w:sz w:val="24"/>
          <w:u w:val="single"/>
        </w:rPr>
        <w:t xml:space="preserve"> </w:t>
      </w:r>
      <w:r>
        <w:rPr>
          <w:rFonts w:ascii="Times New Roman" w:hAnsi="Times New Roman"/>
          <w:color w:val="000000"/>
          <w:sz w:val="24"/>
          <w:u w:val="single"/>
        </w:rPr>
        <w:t>Боже</w:t>
      </w:r>
      <w:r>
        <w:rPr>
          <w:rFonts w:ascii="Times New Roman" w:hAnsi="Times New Roman"/>
          <w:color w:val="000000"/>
          <w:sz w:val="24"/>
          <w:u w:val="single"/>
        </w:rPr>
        <w:t xml:space="preserve"> </w:t>
      </w:r>
      <w:r>
        <w:rPr>
          <w:rFonts w:ascii="Times New Roman" w:hAnsi="Times New Roman"/>
          <w:color w:val="000000"/>
          <w:sz w:val="24"/>
          <w:u w:val="single"/>
        </w:rPr>
        <w:t>справедливий.</w:t>
      </w:r>
    </w:p>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Читання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114A38">
        <w:rPr>
          <w:rFonts w:ascii="Times New Roman" w:hAnsi="Times New Roman"/>
          <w:i/>
          <w:color w:val="FF0000"/>
          <w:sz w:val="24"/>
          <w:szCs w:val="24"/>
        </w:rPr>
        <w:t xml:space="preserve"> (1 Пт. 1, 1-25; 2, 1-6)</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r w:rsidRPr="00114A38">
        <w:rPr>
          <w:rFonts w:ascii="Times New Roman" w:hAnsi="Times New Roman"/>
          <w:i/>
          <w:color w:val="FF0000"/>
          <w:sz w:val="24"/>
          <w:szCs w:val="24"/>
        </w:rPr>
        <w:t xml:space="preserve"> (1 Пт. 2, 21-25; 3, 1-9)</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r w:rsidRPr="00114A38">
        <w:rPr>
          <w:rFonts w:ascii="Times New Roman" w:hAnsi="Times New Roman"/>
          <w:i/>
          <w:color w:val="FF0000"/>
          <w:sz w:val="24"/>
          <w:szCs w:val="24"/>
        </w:rPr>
        <w:t xml:space="preserve"> (1 Пт. 4, 1-11)</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Єктенія усильного благання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Промовмо всі з усієї душі і з усієї мислі нашої, промовмо.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Вседержителю, Боже отців наших, молимось тобі, вислухай і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Помилуй нас, Боже, з великої милости твоєї, молимось тобі, вислухай і помилуй.</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14A38">
        <w:rPr>
          <w:rFonts w:ascii="Times New Roman" w:hAnsi="Times New Roman"/>
          <w:i/>
          <w:color w:val="FF0000"/>
          <w:sz w:val="24"/>
          <w:szCs w:val="24"/>
        </w:rPr>
        <w:t>(ім'я)</w:t>
      </w:r>
      <w:r w:rsidRPr="00114A38">
        <w:rPr>
          <w:rFonts w:ascii="Times New Roman" w:hAnsi="Times New Roman"/>
          <w:sz w:val="24"/>
          <w:szCs w:val="24"/>
        </w:rPr>
        <w:t xml:space="preserve">, і за боголюбивого Єпископа нашого Кир </w:t>
      </w:r>
      <w:r w:rsidRPr="00114A38">
        <w:rPr>
          <w:rFonts w:ascii="Times New Roman" w:hAnsi="Times New Roman"/>
          <w:i/>
          <w:color w:val="FF0000"/>
          <w:sz w:val="24"/>
          <w:szCs w:val="24"/>
        </w:rPr>
        <w:t>(ім'я)</w:t>
      </w:r>
      <w:r w:rsidRPr="00114A38">
        <w:rPr>
          <w:rFonts w:ascii="Times New Roman" w:hAnsi="Times New Roman"/>
          <w:sz w:val="24"/>
          <w:szCs w:val="24"/>
        </w:rPr>
        <w:t xml:space="preserve">, [і за всечесніших отців наших Протоархимандрита </w:t>
      </w:r>
      <w:r w:rsidRPr="00114A38">
        <w:rPr>
          <w:rFonts w:ascii="Times New Roman" w:hAnsi="Times New Roman"/>
          <w:i/>
          <w:color w:val="FF0000"/>
          <w:sz w:val="24"/>
          <w:szCs w:val="24"/>
        </w:rPr>
        <w:t>(ім'я)</w:t>
      </w:r>
      <w:r w:rsidRPr="00114A38">
        <w:rPr>
          <w:rFonts w:ascii="Times New Roman" w:hAnsi="Times New Roman"/>
          <w:sz w:val="24"/>
          <w:szCs w:val="24"/>
        </w:rPr>
        <w:t xml:space="preserve">, Архимандрита </w:t>
      </w:r>
      <w:r w:rsidRPr="00114A38">
        <w:rPr>
          <w:rFonts w:ascii="Times New Roman" w:hAnsi="Times New Roman"/>
          <w:i/>
          <w:color w:val="FF0000"/>
          <w:sz w:val="24"/>
          <w:szCs w:val="24"/>
        </w:rPr>
        <w:t>(ім'я)</w:t>
      </w:r>
      <w:r w:rsidRPr="00114A38">
        <w:rPr>
          <w:rFonts w:ascii="Times New Roman" w:hAnsi="Times New Roman"/>
          <w:sz w:val="24"/>
          <w:szCs w:val="24"/>
        </w:rPr>
        <w:t xml:space="preserve">, Протоігумена </w:t>
      </w:r>
      <w:r w:rsidRPr="00114A38">
        <w:rPr>
          <w:rFonts w:ascii="Times New Roman" w:hAnsi="Times New Roman"/>
          <w:i/>
          <w:color w:val="FF0000"/>
          <w:sz w:val="24"/>
          <w:szCs w:val="24"/>
        </w:rPr>
        <w:t>(ім'я)</w:t>
      </w:r>
      <w:r w:rsidRPr="00114A38">
        <w:rPr>
          <w:rFonts w:ascii="Times New Roman" w:hAnsi="Times New Roman"/>
          <w:sz w:val="24"/>
          <w:szCs w:val="24"/>
        </w:rPr>
        <w:t xml:space="preserve"> й Ігумена </w:t>
      </w:r>
      <w:r w:rsidRPr="00114A38">
        <w:rPr>
          <w:rFonts w:ascii="Times New Roman" w:hAnsi="Times New Roman"/>
          <w:i/>
          <w:color w:val="FF0000"/>
          <w:sz w:val="24"/>
          <w:szCs w:val="24"/>
        </w:rPr>
        <w:t>(ім'я)</w:t>
      </w:r>
      <w:r w:rsidRPr="00114A38">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r w:rsidRPr="00114A38">
        <w:rPr>
          <w:rFonts w:ascii="Times New Roman" w:hAnsi="Times New Roman"/>
          <w:i/>
          <w:sz w:val="24"/>
          <w:szCs w:val="24"/>
        </w:rPr>
        <w:t xml:space="preserve">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Ще молимось за Богом бережений народ наш, за правління і за все військо.</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r w:rsidRPr="00114A38">
        <w:rPr>
          <w:rFonts w:ascii="Times New Roman" w:hAnsi="Times New Roman"/>
          <w:i/>
          <w:sz w:val="24"/>
          <w:szCs w:val="24"/>
        </w:rPr>
        <w:t xml:space="preserve">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r w:rsidRPr="00114A38">
        <w:rPr>
          <w:rFonts w:ascii="Times New Roman" w:hAnsi="Times New Roman"/>
          <w:i/>
          <w:sz w:val="24"/>
          <w:szCs w:val="24"/>
        </w:rPr>
        <w:t xml:space="preserve">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Cs/>
          <w:sz w:val="24"/>
          <w:szCs w:val="24"/>
          <w:u w:val="single"/>
        </w:rPr>
      </w:pPr>
      <w:r w:rsidRPr="00114A38">
        <w:rPr>
          <w:rFonts w:ascii="Times New Roman" w:hAnsi="Times New Roman"/>
          <w:iCs/>
          <w:sz w:val="24"/>
          <w:szCs w:val="24"/>
          <w:u w:val="single"/>
        </w:rPr>
        <w:t>[</w:t>
      </w:r>
      <w:r w:rsidRPr="00114A38">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114A38">
        <w:rPr>
          <w:rFonts w:ascii="Times New Roman" w:hAnsi="Times New Roman"/>
          <w:iCs/>
          <w:sz w:val="24"/>
          <w:szCs w:val="24"/>
          <w:u w:val="single"/>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Сподоби, Господи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Сподоби, Господи, цього вечора* без гріха зберегтися нам.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Боже отців наших,* і хвальне і прославлене ім'я твоє навіки.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буде, Господи, милість твоя на нас,* бо ми надіємось на тебе.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навчи мене установ твоїх.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Владико,* врозуми мене установами твоїми.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Святий,* просвіти мене установами твоїми.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милість твоя повіки,* не покидай діло рук твоїх.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Тобі належить хвала,* тобі належить пісня.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Тобі належить слава:* Отцю, і Сину, і Святому Духові: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Прохальна єктенія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Сповнім вечірню молитву нашу Господеві.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Вечора всього досконалого, святого, мирного і безгрішного у Господа просім.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Ангела миру, вірного наставника, охоронця душ і тіл наших у Господа просім.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Прощення і відпущення гріхів, і прогрішень наших у Господа просім.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Доброго і пожиточного для душ наших і миру для світу у Господа просім.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Осталий час життя нашого в мирі й покаянні скінчити у Господа просім.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І духові твоєму.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Голови ваші перед Господом схиліть.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читає молитву:</w:t>
      </w:r>
      <w:r w:rsidRPr="00114A38">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Стихири на стиховні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(г. 1, подібний: Небесних хорів):</w:t>
      </w:r>
      <w:r w:rsidRPr="00114A38">
        <w:rPr>
          <w:rFonts w:ascii="Times New Roman" w:hAnsi="Times New Roman"/>
          <w:sz w:val="24"/>
          <w:szCs w:val="24"/>
        </w:rPr>
        <w:t xml:space="preserve"> Настала Небесних твоїх віщань відголоси* на землі, всеблаженний, розголосилися* і сповнили її догматами,* якими, апостоле, ми, містично богословствуючи,* Сина, єдиносущного* з Отцем і Духом, славимо.</w:t>
      </w:r>
    </w:p>
    <w:p w:rsidR="00592BF1" w:rsidRPr="00114A38" w:rsidRDefault="00592BF1" w:rsidP="00A535B1">
      <w:pPr>
        <w:spacing w:after="120" w:line="20" w:lineRule="atLeast"/>
        <w:jc w:val="both"/>
        <w:rPr>
          <w:rFonts w:ascii="Times New Roman" w:hAnsi="Times New Roman"/>
          <w:bCs/>
          <w:sz w:val="24"/>
          <w:szCs w:val="24"/>
          <w:u w:val="single"/>
        </w:rPr>
      </w:pPr>
      <w:r w:rsidRPr="00114A38">
        <w:rPr>
          <w:rFonts w:ascii="Times New Roman" w:hAnsi="Times New Roman"/>
          <w:i/>
          <w:color w:val="FF0000"/>
          <w:sz w:val="24"/>
          <w:szCs w:val="24"/>
        </w:rPr>
        <w:t>Стих:</w:t>
      </w:r>
      <w:r w:rsidRPr="00114A38">
        <w:rPr>
          <w:rFonts w:ascii="Times New Roman" w:hAnsi="Times New Roman"/>
          <w:b/>
          <w:bCs/>
          <w:color w:val="FF0000"/>
          <w:sz w:val="24"/>
          <w:szCs w:val="24"/>
        </w:rPr>
        <w:t xml:space="preserve"> </w:t>
      </w:r>
      <w:r w:rsidRPr="00114A38">
        <w:rPr>
          <w:rFonts w:ascii="Times New Roman" w:hAnsi="Times New Roman"/>
          <w:bCs/>
          <w:sz w:val="24"/>
          <w:szCs w:val="24"/>
          <w:u w:val="single"/>
        </w:rPr>
        <w:t xml:space="preserve">Небеса́ повіда́ють сла́ву Бо́жу,* про творіння ж рук Його́ звіща́є твердь. </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Як ранкову зорю Христових апостолів* і світлосяйного світильника священної Церкви* маючи всі тебе нині, тричі блаженний Филипе,* душами просвічуємося* і від бід злолютих ізбавляємося* молитвами твоїми, всехвальний.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Стих:</w:t>
      </w:r>
      <w:r w:rsidRPr="00114A38">
        <w:rPr>
          <w:rFonts w:ascii="Times New Roman" w:hAnsi="Times New Roman"/>
          <w:b/>
          <w:color w:val="FF0000"/>
          <w:sz w:val="24"/>
          <w:szCs w:val="24"/>
        </w:rPr>
        <w:t xml:space="preserve"> </w:t>
      </w:r>
      <w:r w:rsidRPr="00114A38">
        <w:rPr>
          <w:rFonts w:ascii="Times New Roman" w:hAnsi="Times New Roman"/>
          <w:bCs/>
          <w:sz w:val="24"/>
          <w:szCs w:val="24"/>
          <w:u w:val="single"/>
        </w:rPr>
        <w:t>На всю зе́млю ви́йшло віща́ння їх* і до кінців вселе́нної – глаго́ли їх.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Хрестом подвиг страждання закінчивши,* перемоги вінці зодягнув єси,* Филипе, достойно;* ввійшовши в них у</w:t>
      </w:r>
      <w:r>
        <w:rPr>
          <w:rFonts w:ascii="Times New Roman" w:hAnsi="Times New Roman"/>
          <w:sz w:val="24"/>
          <w:szCs w:val="24"/>
        </w:rPr>
        <w:t xml:space="preserve"> Вишнє Царство,* предстоїш, апо</w:t>
      </w:r>
      <w:r w:rsidRPr="00114A38">
        <w:rPr>
          <w:rFonts w:ascii="Times New Roman" w:hAnsi="Times New Roman"/>
          <w:sz w:val="24"/>
          <w:szCs w:val="24"/>
        </w:rPr>
        <w:t>столе, Христові* і молишся, щоб спаслися ми.</w:t>
      </w:r>
    </w:p>
    <w:p w:rsidR="00592BF1" w:rsidRPr="00114A38" w:rsidRDefault="00592BF1" w:rsidP="00A535B1">
      <w:pPr>
        <w:spacing w:after="120" w:line="20" w:lineRule="atLeast"/>
        <w:jc w:val="both"/>
        <w:rPr>
          <w:rFonts w:ascii="Times New Roman" w:hAnsi="Times New Roman"/>
          <w:smallCaps/>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(г. 2): </w:t>
      </w:r>
      <w:r w:rsidRPr="00114A38">
        <w:rPr>
          <w:rFonts w:ascii="Times New Roman" w:hAnsi="Times New Roman"/>
          <w:sz w:val="24"/>
          <w:szCs w:val="24"/>
        </w:rPr>
        <w:t>Мов посудини з ароматами* явилися в світі щоки твої, мудрий,* проливаючи вірним пиття життєдайне, апостоле Филипе!* Поклавши бо діяння сходженням до споглядання,* став ти послідовником Христа;* безплідну і бездітну Церкву язичників прикрасив єси поученнями,* щоб була щасливою в дітях.* Моли, щоб і нині ізбавитися їй ві</w:t>
      </w:r>
      <w:r>
        <w:rPr>
          <w:rFonts w:ascii="Times New Roman" w:hAnsi="Times New Roman"/>
          <w:sz w:val="24"/>
          <w:szCs w:val="24"/>
        </w:rPr>
        <w:t>д бід і бездолля,* багато бо мо</w:t>
      </w:r>
      <w:r w:rsidRPr="00114A38">
        <w:rPr>
          <w:rFonts w:ascii="Times New Roman" w:hAnsi="Times New Roman"/>
          <w:sz w:val="24"/>
          <w:szCs w:val="24"/>
        </w:rPr>
        <w:t>жеш у Бозі,* до Нього наближаючись.</w:t>
      </w:r>
    </w:p>
    <w:p w:rsidR="00592BF1" w:rsidRPr="00114A38" w:rsidRDefault="00592BF1" w:rsidP="00A535B1">
      <w:pPr>
        <w:spacing w:after="120" w:line="20" w:lineRule="atLeast"/>
        <w:jc w:val="both"/>
        <w:rPr>
          <w:rFonts w:ascii="Times New Roman" w:hAnsi="Times New Roman"/>
          <w:smallCaps/>
          <w:sz w:val="24"/>
          <w:szCs w:val="24"/>
        </w:rPr>
      </w:pPr>
      <w:r w:rsidRPr="00114A38">
        <w:rPr>
          <w:rFonts w:ascii="Times New Roman" w:hAnsi="Times New Roman"/>
          <w:b/>
          <w:sz w:val="24"/>
          <w:szCs w:val="24"/>
        </w:rPr>
        <w:t>І нині:</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богородичний: </w:t>
      </w:r>
      <w:r w:rsidRPr="00114A38">
        <w:rPr>
          <w:rFonts w:ascii="Times New Roman" w:hAnsi="Times New Roman"/>
          <w:sz w:val="24"/>
          <w:szCs w:val="24"/>
        </w:rPr>
        <w:t>О, чудо нове, над усі древні чуда! Хто бо знав Матір, що без мужа породила і в обіймах носила все творіння Обійм</w:t>
      </w:r>
      <w:r>
        <w:rPr>
          <w:rFonts w:ascii="Times New Roman" w:hAnsi="Times New Roman"/>
          <w:sz w:val="24"/>
          <w:szCs w:val="24"/>
        </w:rPr>
        <w:t>аюч</w:t>
      </w:r>
      <w:r w:rsidRPr="00114A38">
        <w:rPr>
          <w:rFonts w:ascii="Times New Roman" w:hAnsi="Times New Roman"/>
          <w:sz w:val="24"/>
          <w:szCs w:val="24"/>
        </w:rPr>
        <w:t xml:space="preserve">ого? Божий </w:t>
      </w:r>
      <w:r>
        <w:rPr>
          <w:rFonts w:ascii="Times New Roman" w:hAnsi="Times New Roman"/>
          <w:sz w:val="24"/>
          <w:szCs w:val="24"/>
        </w:rPr>
        <w:t>ц</w:t>
      </w:r>
      <w:r w:rsidRPr="00114A38">
        <w:rPr>
          <w:rFonts w:ascii="Times New Roman" w:hAnsi="Times New Roman"/>
          <w:sz w:val="24"/>
          <w:szCs w:val="24"/>
        </w:rPr>
        <w:t>е задум – Виношуваний! А Ти, Всечистая, що Його</w:t>
      </w:r>
      <w:r>
        <w:rPr>
          <w:rFonts w:ascii="Times New Roman" w:hAnsi="Times New Roman"/>
          <w:sz w:val="24"/>
          <w:szCs w:val="24"/>
        </w:rPr>
        <w:t>,</w:t>
      </w:r>
      <w:r w:rsidRPr="00114A38">
        <w:rPr>
          <w:rFonts w:ascii="Times New Roman" w:hAnsi="Times New Roman"/>
          <w:sz w:val="24"/>
          <w:szCs w:val="24"/>
        </w:rPr>
        <w:t xml:space="preserve"> яко младенця на Своїх руках носила і материнську сміливість до Нього здобула, не переставай молити за тих, що почитають Тебе, щоб Він ущедрив і спас душі наші.</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Пісня Симеона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Святий Боже, святий Кріпкий, святий Безсмертний, помилуй нас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pStyle w:val="Style13"/>
        <w:widowControl/>
        <w:spacing w:after="120" w:line="20" w:lineRule="atLeast"/>
        <w:rPr>
          <w:rFonts w:ascii="Times New Roman" w:hAnsi="Times New Roman"/>
          <w:i/>
          <w:color w:val="FF0000"/>
        </w:rPr>
      </w:pPr>
    </w:p>
    <w:p w:rsidR="00592BF1" w:rsidRPr="00114A38" w:rsidRDefault="00592BF1" w:rsidP="00A535B1">
      <w:pPr>
        <w:pStyle w:val="Heading3"/>
        <w:spacing w:before="0" w:after="120" w:line="20" w:lineRule="atLeast"/>
        <w:jc w:val="center"/>
        <w:rPr>
          <w:rFonts w:ascii="Times New Roman" w:hAnsi="Times New Roman"/>
          <w:b/>
          <w:i/>
        </w:rPr>
      </w:pPr>
      <w:r w:rsidRPr="00114A38">
        <w:rPr>
          <w:rFonts w:ascii="Times New Roman" w:hAnsi="Times New Roman"/>
          <w:b/>
          <w:i/>
          <w:color w:val="FF0000"/>
        </w:rPr>
        <w:t>Тропарі</w:t>
      </w:r>
    </w:p>
    <w:p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592BF1" w:rsidRPr="00114A38" w:rsidRDefault="00592BF1" w:rsidP="00A535B1">
      <w:pPr>
        <w:spacing w:after="120" w:line="20" w:lineRule="atLeast"/>
        <w:jc w:val="both"/>
        <w:rPr>
          <w:rFonts w:ascii="Times New Roman" w:hAnsi="Times New Roman"/>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Великий відпуст</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Благословенний Христос, Бог наш, завжди,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 Утверди, Боже, святу православну віру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Пресвята Богородице, спаси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Слава тобі, Христе Боже, надіє наша, слава тобі!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r w:rsidRPr="00114A38">
        <w:rPr>
          <w:rFonts w:ascii="Times New Roman" w:hAnsi="Times New Roman"/>
          <w:sz w:val="24"/>
          <w:szCs w:val="24"/>
        </w:rPr>
        <w:t xml:space="preserve"> Благослови.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lang w:eastAsia="uk-UA"/>
        </w:rPr>
        <w:t>Священик:</w:t>
      </w:r>
      <w:r w:rsidRPr="00114A38">
        <w:rPr>
          <w:rFonts w:ascii="Times New Roman" w:hAnsi="Times New Roman"/>
          <w:color w:val="FF0000"/>
          <w:sz w:val="24"/>
          <w:szCs w:val="24"/>
          <w:lang w:eastAsia="uk-UA"/>
        </w:rPr>
        <w:t> </w:t>
      </w:r>
      <w:r w:rsidRPr="00114A38">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w:t>
      </w:r>
      <w:r w:rsidRPr="00114A38">
        <w:rPr>
          <w:rFonts w:ascii="Times New Roman" w:hAnsi="Times New Roman"/>
          <w:sz w:val="24"/>
          <w:szCs w:val="24"/>
        </w:rPr>
        <w:t>і святого славного апостола Филипа, якого світлу пам’ять днесь святкуємо</w:t>
      </w:r>
      <w:r w:rsidRPr="00114A38">
        <w:rPr>
          <w:rFonts w:ascii="Times New Roman" w:hAnsi="Times New Roman"/>
          <w:sz w:val="24"/>
          <w:szCs w:val="24"/>
          <w:lang w:eastAsia="uk-UA"/>
        </w:rPr>
        <w:t xml:space="preserve">, і святого </w:t>
      </w:r>
      <w:r w:rsidRPr="00114A38">
        <w:rPr>
          <w:rFonts w:ascii="Times New Roman" w:hAnsi="Times New Roman"/>
          <w:i/>
          <w:color w:val="FF0000"/>
          <w:sz w:val="24"/>
          <w:szCs w:val="24"/>
          <w:lang w:eastAsia="uk-UA"/>
        </w:rPr>
        <w:t>(</w:t>
      </w:r>
      <w:r w:rsidRPr="00114A38">
        <w:rPr>
          <w:rFonts w:ascii="Times New Roman" w:hAnsi="Times New Roman"/>
          <w:i/>
          <w:color w:val="FF0000"/>
          <w:sz w:val="24"/>
          <w:szCs w:val="24"/>
        </w:rPr>
        <w:t>ім'я, якого є храм</w:t>
      </w:r>
      <w:r w:rsidRPr="00114A38">
        <w:rPr>
          <w:rFonts w:ascii="Times New Roman" w:hAnsi="Times New Roman"/>
          <w:i/>
          <w:color w:val="FF0000"/>
          <w:sz w:val="24"/>
          <w:szCs w:val="24"/>
          <w:lang w:eastAsia="uk-UA"/>
        </w:rPr>
        <w:t xml:space="preserve">), </w:t>
      </w:r>
      <w:r w:rsidRPr="00114A38">
        <w:rPr>
          <w:rFonts w:ascii="Times New Roman" w:hAnsi="Times New Roman"/>
          <w:sz w:val="24"/>
          <w:szCs w:val="24"/>
          <w:lang w:eastAsia="uk-UA"/>
        </w:rPr>
        <w:t>і всіх святих, помилує і спасе нас, як благий і чоловіколюбець.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Після Вечірні</w:t>
      </w:r>
    </w:p>
    <w:p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Кондак, (г. 8):</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Ученик, і друг Твій, і наслідувач страстей Твоїх* вселенній Тебе, Бога, проповідував богогласний Филип.* Його молитвами від ворогів пребеззаконних* Церкву Твою і всякий град Твій, Богородиці ради, збережи,* Многомилостивий. </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rPr>
          <w:rFonts w:ascii="Times New Roman" w:hAnsi="Times New Roman"/>
          <w:b/>
          <w:sz w:val="24"/>
          <w:szCs w:val="24"/>
        </w:rPr>
      </w:pPr>
      <w:r w:rsidRPr="00114A38">
        <w:rPr>
          <w:rFonts w:ascii="Times New Roman" w:hAnsi="Times New Roman"/>
          <w:b/>
          <w:sz w:val="24"/>
          <w:szCs w:val="24"/>
        </w:rPr>
        <w:br w:type="page"/>
      </w:r>
    </w:p>
    <w:p w:rsidR="00592BF1" w:rsidRPr="00114A38" w:rsidRDefault="00592BF1" w:rsidP="00A535B1">
      <w:pPr>
        <w:pStyle w:val="Heading1"/>
        <w:spacing w:before="0"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УТРЕНЯ</w:t>
      </w:r>
    </w:p>
    <w:p w:rsidR="00592BF1" w:rsidRPr="00114A38" w:rsidRDefault="00592BF1" w:rsidP="00A535B1">
      <w:pPr>
        <w:shd w:val="clear" w:color="auto" w:fill="FFFFFF"/>
        <w:spacing w:after="120" w:line="20" w:lineRule="atLeast"/>
        <w:jc w:val="both"/>
        <w:rPr>
          <w:rFonts w:ascii="Times New Roman" w:hAnsi="Times New Roman"/>
          <w:color w:val="FF0000"/>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Слава во вишніх Богу, і на землі мир,* в людях благовоління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Господи, губи мої відкрий,* і уста мої сповістять хвалу твою</w:t>
      </w:r>
      <w:r w:rsidRPr="00114A38">
        <w:rPr>
          <w:rFonts w:ascii="Times New Roman" w:hAnsi="Times New Roman"/>
          <w:i/>
          <w:sz w:val="24"/>
          <w:szCs w:val="24"/>
        </w:rPr>
        <w:t xml:space="preserve"> </w:t>
      </w:r>
      <w:r w:rsidRPr="00114A38">
        <w:rPr>
          <w:rFonts w:ascii="Times New Roman" w:hAnsi="Times New Roman"/>
          <w:i/>
          <w:color w:val="FF0000"/>
          <w:sz w:val="24"/>
          <w:szCs w:val="24"/>
        </w:rPr>
        <w:t>(2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Шестипсалм'я</w:t>
      </w:r>
    </w:p>
    <w:p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3 </w:t>
      </w:r>
      <w:r w:rsidRPr="00114A38">
        <w:rPr>
          <w:rFonts w:ascii="Times New Roman" w:hAnsi="Times New Roman"/>
          <w:i/>
          <w:color w:val="FF0000"/>
          <w:sz w:val="24"/>
          <w:szCs w:val="24"/>
        </w:rPr>
        <w:t>(У понеділок)</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як багато моїх ворогів,* багато їх повстало проти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Багато тих, що мені кажуть:* «Нема йому спасіння в Бозі».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Але ти, Господи, щит мій навколо мене,* ти моя слава, підносиш голову мою вгору.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голосно візвав до Господа,* і він вислухав мене з гори святої своєї.</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ліг собі й заснув, і пробудився,* бо Господь мене зберігає.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не боюся безлічі людей,* що навколо мене обсіли.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 Господа спасіння,* і на твій народ – благословення твоє.</w:t>
      </w:r>
    </w:p>
    <w:p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37 </w:t>
      </w:r>
      <w:r w:rsidRPr="00114A38">
        <w:rPr>
          <w:rFonts w:ascii="Times New Roman" w:hAnsi="Times New Roman"/>
          <w:i/>
          <w:color w:val="FF0000"/>
          <w:sz w:val="24"/>
          <w:szCs w:val="24"/>
        </w:rPr>
        <w:t>(У вівторок)</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не докоряй мені в твоїм гніві,* і не карай мене в твоїм обуренні.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твої стріли мене прошили,* і рука твоя спустилася на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мої провини голову мою перевищили,* немов важкий тягар, що тяжить над мою силу.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Смердять, загнивши, мої рани,* задля мого нерозуму.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Принижений, зігнувсь я вельми,* повсякденно сумний ходжу 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нутро моє повне жару,* і здорового нема нічого на моїм тілі.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Зомлів я, розбитий понад міру,* і скиглю від стогону серця мого.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перед тобою все моє бажання,* і стогін мій від тебе не скритий.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Серце моє розколотилось, сила мене полишила,* і навіть очей моїх світло, – і того вже нема в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Друзі мої та приятелі далекі від моєї рани,* і родичі мої стоять оподаль.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немов глухий, не чую,* і як німий, що уст своїх не відкриває.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став, немов людина, що не чує,* в устах якої одвіту немає.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 тебе бо, о Господи, я уповаю,* ти вислухаєш мене, Господи, мій Боже.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Кажу бо: Нехай не втішаються наді мною, як захитається моя нога,* нехай не несуться проти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бо ось-ось уже маю впасти,* і біль мій передо мною завжди.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бо провину мою визнаю,* і гріхом моїм журюся.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 ті, що без причини зо мною ворогують, ростуть на силі,* чимало тих, що мене безпідставно ненавидять.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ті, що злом оддячують за добро,* вони проти мене, бо я про добро дбаю.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покидай мене, о Господи,* не віддаляйся від мене, мій Боже.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Поспіши мені на допомогу,* Господи, моє спасіння.</w:t>
      </w:r>
    </w:p>
    <w:p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62 </w:t>
      </w:r>
      <w:r w:rsidRPr="00114A38">
        <w:rPr>
          <w:rFonts w:ascii="Times New Roman" w:hAnsi="Times New Roman"/>
          <w:i/>
          <w:color w:val="FF0000"/>
          <w:sz w:val="24"/>
          <w:szCs w:val="24"/>
        </w:rPr>
        <w:t>(У середу)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Боже, ти Бог мій!* Тебе шукаю пильно.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Тебе душа моя прагне,* тебе бажає тіло моє в землі сухій, спраглій і безводній.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Отак і я у святині тебе виглядаю:* побачити силу твою й твою славу.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твоя милість ліпша від життя,* уста мої славитимуть тебе.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Отак буду тебе хвалити поки життя мого,* у твоїм імені здійматиму мої руки.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моя насититься, немов туком та оливою,* уста мої веселим голосом хвалитимуть тебе.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Коли згадаю на моїй постелі тебе,* під час нічних чувань розмишлятиму про тебе.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ти прийшов мені на допомогу,* і в тіні крил твоїх я ликуватиму.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моя до тебе лине,* мене підтримує твоя правиця.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Ті ж, які чигають на мою душу,* зійдуть у безодні підземні.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Їх віддадуть мечеві на поталу,* вони шакалів здобиччю стануть.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rsidR="00592BF1" w:rsidRPr="00114A38" w:rsidRDefault="00592BF1" w:rsidP="00A535B1">
      <w:pPr>
        <w:tabs>
          <w:tab w:val="left" w:pos="6750"/>
        </w:tabs>
        <w:spacing w:after="120" w:line="20" w:lineRule="atLeast"/>
        <w:jc w:val="both"/>
        <w:rPr>
          <w:rFonts w:ascii="Times New Roman" w:hAnsi="Times New Roman"/>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FF0000"/>
          <w:sz w:val="24"/>
          <w:szCs w:val="24"/>
        </w:rPr>
      </w:pPr>
    </w:p>
    <w:p w:rsidR="00592BF1" w:rsidRPr="00114A38" w:rsidRDefault="00592BF1" w:rsidP="00A535B1">
      <w:pPr>
        <w:tabs>
          <w:tab w:val="center" w:pos="4513"/>
          <w:tab w:val="left" w:pos="6120"/>
        </w:tabs>
        <w:spacing w:after="120" w:line="20" w:lineRule="atLeast"/>
        <w:jc w:val="center"/>
        <w:rPr>
          <w:rFonts w:ascii="Times New Roman" w:hAnsi="Times New Roman"/>
          <w:b/>
          <w:i/>
          <w:sz w:val="24"/>
          <w:szCs w:val="24"/>
        </w:rPr>
      </w:pPr>
      <w:r w:rsidRPr="00114A38">
        <w:rPr>
          <w:rFonts w:ascii="Times New Roman" w:hAnsi="Times New Roman"/>
          <w:b/>
          <w:i/>
          <w:color w:val="FF0000"/>
          <w:sz w:val="24"/>
          <w:szCs w:val="24"/>
        </w:rPr>
        <w:t xml:space="preserve">Псалом 87 </w:t>
      </w:r>
      <w:r w:rsidRPr="00114A38">
        <w:rPr>
          <w:rFonts w:ascii="Times New Roman" w:hAnsi="Times New Roman"/>
          <w:i/>
          <w:color w:val="FF0000"/>
          <w:sz w:val="24"/>
          <w:szCs w:val="24"/>
        </w:rPr>
        <w:t>(У четвер)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Боже мого спасіння,* я вдень кличу, і вночі перед тобою скаржусь.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прийде перед твоє обличчя моя молитва!* Прихили своє вухо до мого благання.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бо моя наситилася горем,* і життя моє наблизилося до шеолу.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Мене залічено до тих, що сходять у яму.* Я став як чоловік, що допомоги не має.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Поклав ти мене в глибоку яму,* у темряву та безодню.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Тяжить на мені твій гнів,* і всіма хвилями твоїми гнітиш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віддалив від мене моїх друзів,* зробив мене для них осоружним, мене замкнули, і я не можу вийти.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Очі мої знемоглися від печалі;* до тебе, Господи, щодня взиваю, до тебе простягаю мої руки.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для мертвих робиш чуда?* Хіба то тіні встануть, щоб тебе хвалити?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звіщатимуть у могилі твою милість,* у пропасті глибокій − твою вірність?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чуда твої в темряві будуть відомі,* і твоя ласка в землі забуття?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Ось чому, Господи, до тебе я взиваю,* і моя молитва вранці йде тобі назустріч.</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Чому, Господи, відкинув ти мою душу,* чому ховаєш своє обличчя від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безталанний і конаю змалку,* я перебув страх твій − і умліваю.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Твій палкий гнів пронісся наді мною,* твої страхіття мене погубили.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Увесь час вони оточують мене, мов води,* усі разом мене обступили.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віддалив від мене товариша і друга,* а із знайомих у мене тільки темінь.</w:t>
      </w:r>
    </w:p>
    <w:p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102 </w:t>
      </w:r>
      <w:r w:rsidRPr="00114A38">
        <w:rPr>
          <w:rFonts w:ascii="Times New Roman" w:hAnsi="Times New Roman"/>
          <w:i/>
          <w:color w:val="FF0000"/>
          <w:sz w:val="24"/>
          <w:szCs w:val="24"/>
        </w:rPr>
        <w:t>(У п'ятницю)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Благослови, душе моя, Господа,* і все нутро моє − його святе ім'я.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Благослови, душе моя, Господа,* і не забувай усіх добродійств його ніколи.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прощає всі твої провини,* зціляє всі твої недуги.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визволяє життя твоє від ями,* вінчає тебе ласкою і милосердям.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насичує твій похилий вік добром,* і оновляється, як орел, твоя юність.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творить правосуддя,* і суд усім прибитим.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показав Мойсеєві свої дороги,* синам Ізраїля діла свої.</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Милосердний Господь і добрий,* повільний до гніву й вельми милостивий.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буде вічно він обурюватися,* і не буде гніватись повіки.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за гріхами нашими учинив він із нами,* і не за провинами нашими відплатив він нам.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як високо небо над землею,* така велика його милість над тими, що його бояться.</w:t>
      </w:r>
    </w:p>
    <w:p w:rsidR="00592BF1" w:rsidRPr="00114A38" w:rsidRDefault="00592BF1" w:rsidP="00A535B1">
      <w:pPr>
        <w:spacing w:after="120" w:line="20" w:lineRule="atLeast"/>
        <w:jc w:val="both"/>
        <w:rPr>
          <w:rFonts w:ascii="Times New Roman" w:hAnsi="Times New Roman"/>
          <w:iCs/>
          <w:sz w:val="24"/>
          <w:szCs w:val="24"/>
        </w:rPr>
      </w:pPr>
      <w:r w:rsidRPr="00114A38">
        <w:rPr>
          <w:rFonts w:ascii="Times New Roman" w:hAnsi="Times New Roman"/>
          <w:iCs/>
          <w:sz w:val="24"/>
          <w:szCs w:val="24"/>
        </w:rPr>
        <w:t>Як далеко схід від заходу, так віддалив він від нас злочинства наші.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Cs/>
          <w:sz w:val="24"/>
          <w:szCs w:val="24"/>
        </w:rPr>
        <w:t>Як батько милосердиться над синами, так милосердиться Господь над тими, що його бояться.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знає з чого ми зліплені,* він пам'ятає, що ми порох.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Чоловік бо – дні його, немов билина,* квітне, і мов квітка в полі.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Потягне над ним вітер, і його немає,* і місце, де він був, його не впізнає вже більше.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Милість же Господня від віку й до віку* над тими, що його бояться.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на небі утвердив престол свій,* і царство його всім володіє.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Благословіте Господа, всі його небесні сили,* слуги його, що чините його волю.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Благословіте Господа, усі його твори, по всіх місцях його правління.* Благослови, душе моя, Господа!</w:t>
      </w:r>
    </w:p>
    <w:p w:rsidR="00592BF1" w:rsidRPr="00114A38" w:rsidRDefault="00592BF1" w:rsidP="00A535B1">
      <w:pPr>
        <w:spacing w:after="120" w:line="20" w:lineRule="atLeast"/>
        <w:jc w:val="center"/>
        <w:rPr>
          <w:rFonts w:ascii="Times New Roman" w:hAnsi="Times New Roman"/>
          <w:b/>
          <w:i/>
          <w:sz w:val="24"/>
          <w:szCs w:val="24"/>
        </w:rPr>
      </w:pPr>
      <w:r w:rsidRPr="00114A38">
        <w:rPr>
          <w:rFonts w:ascii="Times New Roman" w:hAnsi="Times New Roman"/>
          <w:b/>
          <w:i/>
          <w:color w:val="FF0000"/>
          <w:sz w:val="24"/>
          <w:szCs w:val="24"/>
        </w:rPr>
        <w:t xml:space="preserve">Псалом 142 </w:t>
      </w:r>
      <w:r w:rsidRPr="00114A38">
        <w:rPr>
          <w:rFonts w:ascii="Times New Roman" w:hAnsi="Times New Roman"/>
          <w:i/>
          <w:color w:val="FF0000"/>
          <w:sz w:val="24"/>
          <w:szCs w:val="24"/>
        </w:rPr>
        <w:t>(У суботу й неділю)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не входь у суд із твоїм слугою,* бо ніхто з живих не виправдається перед тобою.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мою душу гонить ворог, життя моє топче в землю,* він оселює мене в пітьмі, як давно померлих.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Дух мій тривожиться в мені* і серце моє жахається в мені всередині.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згадую дні давні,* роздумую над усіма вчинками твоїми і над ділами рук твоїх міркую.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 тебе простягаю мої руки;* моя душа, мов спрагла земля, тебе жадає.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Спаси мене, Господи, від ворогів моїх,* бо до тебе прибігаю.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Навчи мене творити твою волю, бо ти Бог мій.* Нехай твій добрий дух веде мене по рівній землі.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Живи мене, о Господи, імени твого ради,* у справедливості твоїй виведи з скорботи мою душу.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в гніві твоєму знищ моїх супротивників.* І вигуби всіх гнобителів душі моєї, бо я твій слуга.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Слава Отцю, і Сину, і Святому Духові: І нині і повсякчас, і на віки віків. Амінь. </w:t>
      </w:r>
    </w:p>
    <w:p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rsidR="00592BF1" w:rsidRPr="00114A38" w:rsidRDefault="00592BF1" w:rsidP="00A535B1">
      <w:pPr>
        <w:spacing w:after="120" w:line="20" w:lineRule="atLeast"/>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Утренні молитви</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Під час рецитування псалмів, священик читає потиху перед св. дверми оці молитви:</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1. </w:t>
      </w:r>
      <w:r w:rsidRPr="00114A38">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2. </w:t>
      </w:r>
      <w:r w:rsidRPr="00114A38">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3.</w:t>
      </w:r>
      <w:r w:rsidRPr="00114A38">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4.</w:t>
      </w:r>
      <w:r w:rsidRPr="00114A38">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5.</w:t>
      </w:r>
      <w:r w:rsidRPr="00114A38">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6. </w:t>
      </w:r>
      <w:r w:rsidRPr="00114A38">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7.</w:t>
      </w:r>
      <w:r w:rsidRPr="00114A38">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8. </w:t>
      </w:r>
      <w:r w:rsidRPr="00114A38">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9.</w:t>
      </w:r>
      <w:r w:rsidRPr="00114A38">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10.</w:t>
      </w:r>
      <w:r w:rsidRPr="00114A38">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FF0000"/>
          <w:sz w:val="24"/>
          <w:szCs w:val="24"/>
        </w:rPr>
      </w:pPr>
      <w:r w:rsidRPr="00114A38">
        <w:rPr>
          <w:rFonts w:ascii="Times New Roman" w:hAnsi="Times New Roman"/>
          <w:color w:val="FF0000"/>
          <w:sz w:val="24"/>
          <w:szCs w:val="24"/>
        </w:rPr>
        <w:t>11. </w:t>
      </w:r>
      <w:r w:rsidRPr="00114A38">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Велика єктенія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 мирі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мир з висот і спасіння душ наших,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мир всього світу, добрий стан святих Божих Церков і з'єднання всіх,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14A38">
        <w:rPr>
          <w:rFonts w:ascii="Times New Roman" w:hAnsi="Times New Roman"/>
          <w:i/>
          <w:color w:val="FF0000"/>
          <w:sz w:val="24"/>
          <w:szCs w:val="24"/>
        </w:rPr>
        <w:t>(ім'я)</w:t>
      </w:r>
      <w:r w:rsidRPr="00114A38">
        <w:rPr>
          <w:rFonts w:ascii="Times New Roman" w:hAnsi="Times New Roman"/>
          <w:sz w:val="24"/>
          <w:szCs w:val="24"/>
        </w:rPr>
        <w:t xml:space="preserve">, і за боголюбивого Єпископа нашого Кир </w:t>
      </w:r>
      <w:r w:rsidRPr="00114A38">
        <w:rPr>
          <w:rFonts w:ascii="Times New Roman" w:hAnsi="Times New Roman"/>
          <w:i/>
          <w:color w:val="FF0000"/>
          <w:sz w:val="24"/>
          <w:szCs w:val="24"/>
        </w:rPr>
        <w:t>(ім'я)</w:t>
      </w:r>
      <w:r w:rsidRPr="00114A38">
        <w:rPr>
          <w:rFonts w:ascii="Times New Roman" w:hAnsi="Times New Roman"/>
          <w:sz w:val="24"/>
          <w:szCs w:val="24"/>
        </w:rPr>
        <w:t>, чесне пресвітерство, у Христі дияконство, за ввесь причет і людей,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Богом бережений народ наш, за правління і все військо,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місто це (</w:t>
      </w:r>
      <w:r w:rsidRPr="00114A38">
        <w:rPr>
          <w:rFonts w:ascii="Times New Roman" w:hAnsi="Times New Roman"/>
          <w:i/>
          <w:color w:val="FF0000"/>
          <w:sz w:val="24"/>
          <w:szCs w:val="24"/>
        </w:rPr>
        <w:t>або</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за село це, </w:t>
      </w:r>
      <w:r w:rsidRPr="00114A38">
        <w:rPr>
          <w:rFonts w:ascii="Times New Roman" w:hAnsi="Times New Roman"/>
          <w:i/>
          <w:color w:val="FF0000"/>
          <w:sz w:val="24"/>
          <w:szCs w:val="24"/>
        </w:rPr>
        <w:t>або</w:t>
      </w:r>
      <w:r w:rsidRPr="00114A38">
        <w:rPr>
          <w:rFonts w:ascii="Times New Roman" w:hAnsi="Times New Roman"/>
          <w:color w:val="FF0000"/>
          <w:sz w:val="24"/>
          <w:szCs w:val="24"/>
        </w:rPr>
        <w:t xml:space="preserve"> </w:t>
      </w:r>
      <w:r w:rsidRPr="00114A38">
        <w:rPr>
          <w:rFonts w:ascii="Times New Roman" w:hAnsi="Times New Roman"/>
          <w:sz w:val="24"/>
          <w:szCs w:val="24"/>
        </w:rPr>
        <w:t>за святу обитель цю), і за кожне місто, країну і за тих, що вірою живуть у них,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добре поліття, за врожай плодів земних і часи мирні,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визволитися нам від усякої скорби, гніву і нужди,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Бог Господь...</w:t>
      </w:r>
      <w:r w:rsidRPr="00114A38">
        <w:rPr>
          <w:rFonts w:ascii="Times New Roman" w:hAnsi="Times New Roman"/>
          <w:i/>
          <w:color w:val="FF0000"/>
        </w:rPr>
        <w:t xml:space="preserve"> (Пс. 117), глас 3</w:t>
      </w:r>
    </w:p>
    <w:p w:rsidR="00592BF1" w:rsidRPr="00114A38" w:rsidRDefault="00592BF1" w:rsidP="00A535B1">
      <w:pPr>
        <w:spacing w:after="120" w:line="20" w:lineRule="atLeast"/>
        <w:jc w:val="both"/>
        <w:rPr>
          <w:rFonts w:ascii="Times New Roman" w:hAnsi="Times New Roman"/>
          <w:b/>
          <w:color w:val="000000"/>
          <w:sz w:val="24"/>
          <w:szCs w:val="24"/>
        </w:rPr>
      </w:pPr>
      <w:r w:rsidRPr="00114A38">
        <w:rPr>
          <w:rFonts w:ascii="Times New Roman" w:hAnsi="Times New Roman"/>
          <w:b/>
          <w:color w:val="000000"/>
          <w:sz w:val="24"/>
          <w:szCs w:val="24"/>
        </w:rPr>
        <w:t>Бог – Господь, і явився нам; благословен, хто йде в ім'я Господнє.</w:t>
      </w:r>
    </w:p>
    <w:p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000000"/>
          <w:sz w:val="24"/>
          <w:szCs w:val="24"/>
        </w:rPr>
        <w:t xml:space="preserve"> </w:t>
      </w:r>
      <w:r w:rsidRPr="00114A38">
        <w:rPr>
          <w:rFonts w:ascii="Times New Roman" w:hAnsi="Times New Roman"/>
          <w:color w:val="000000"/>
          <w:sz w:val="24"/>
          <w:szCs w:val="24"/>
          <w:u w:val="single"/>
        </w:rPr>
        <w:t>Прославляйте Господа, бо він добрий, бо милість його вічна.</w:t>
      </w:r>
    </w:p>
    <w:p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Вони навколо обступили мене, але я ім'ям Господнім переможу їх.</w:t>
      </w:r>
    </w:p>
    <w:p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Я не вмру, а житиму і розказуватиму про діла Господні!</w:t>
      </w:r>
    </w:p>
    <w:p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Тропарі</w:t>
      </w:r>
    </w:p>
    <w:p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 </w:t>
      </w:r>
      <w:r w:rsidRPr="00114A38">
        <w:rPr>
          <w:rFonts w:ascii="Times New Roman" w:hAnsi="Times New Roman"/>
          <w:i/>
          <w:color w:val="FF0000"/>
          <w:sz w:val="24"/>
          <w:szCs w:val="24"/>
          <w:shd w:val="clear" w:color="auto" w:fill="FFFFFF"/>
        </w:rPr>
        <w:t>(2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spacing w:after="120" w:line="20" w:lineRule="atLeast"/>
        <w:jc w:val="both"/>
        <w:rPr>
          <w:rFonts w:ascii="Times New Roman" w:hAnsi="Times New Roman"/>
          <w:i/>
          <w:iCs/>
          <w:color w:val="FF0000"/>
          <w:sz w:val="24"/>
          <w:szCs w:val="24"/>
        </w:rPr>
      </w:pPr>
      <w:r w:rsidRPr="00114A38">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114A38">
        <w:rPr>
          <w:rFonts w:ascii="Times New Roman" w:hAnsi="Times New Roman"/>
          <w:i/>
          <w:iCs/>
          <w:color w:val="FF0000"/>
          <w:sz w:val="24"/>
          <w:szCs w:val="24"/>
        </w:rPr>
        <w:t>:</w:t>
      </w:r>
    </w:p>
    <w:p w:rsidR="00592BF1" w:rsidRPr="00114A38" w:rsidRDefault="00592BF1" w:rsidP="00A535B1">
      <w:pPr>
        <w:spacing w:after="120" w:line="20" w:lineRule="atLeast"/>
        <w:jc w:val="both"/>
        <w:rPr>
          <w:rFonts w:ascii="Times New Roman" w:hAnsi="Times New Roman"/>
          <w:i/>
          <w:color w:val="00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Священик: </w:t>
      </w:r>
      <w:r w:rsidRPr="00114A38">
        <w:rPr>
          <w:rFonts w:ascii="Times New Roman" w:hAnsi="Times New Roman"/>
          <w:color w:val="000000"/>
          <w:sz w:val="24"/>
          <w:szCs w:val="24"/>
        </w:rPr>
        <w:t>Бо Твоя влада і Твоє єсть царство і сила, і слава Отця, і Сина, і Святого Духа</w:t>
      </w:r>
      <w:r w:rsidRPr="00114A38">
        <w:rPr>
          <w:rFonts w:ascii="Times New Roman" w:hAnsi="Times New Roman"/>
          <w:sz w:val="24"/>
          <w:szCs w:val="24"/>
        </w:rPr>
        <w:t>,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Перший сідальний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2): </w:t>
      </w:r>
      <w:r w:rsidRPr="00114A38">
        <w:rPr>
          <w:rFonts w:ascii="Times New Roman" w:hAnsi="Times New Roman"/>
          <w:sz w:val="24"/>
          <w:szCs w:val="24"/>
        </w:rPr>
        <w:t xml:space="preserve">Славний апостол </w:t>
      </w:r>
      <w:r w:rsidRPr="00114A38">
        <w:rPr>
          <w:rFonts w:ascii="Times New Roman" w:hAnsi="Times New Roman"/>
          <w:i/>
          <w:color w:val="FF0000"/>
          <w:sz w:val="24"/>
          <w:szCs w:val="24"/>
        </w:rPr>
        <w:t>Филип</w:t>
      </w:r>
      <w:r w:rsidRPr="00114A38">
        <w:rPr>
          <w:rFonts w:ascii="Times New Roman" w:hAnsi="Times New Roman"/>
          <w:sz w:val="24"/>
          <w:szCs w:val="24"/>
        </w:rPr>
        <w:t>,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jc w:val="both"/>
        <w:rPr>
          <w:rFonts w:ascii="Times New Roman" w:hAnsi="Times New Roman"/>
          <w:i/>
          <w:iCs/>
          <w:color w:val="FF0000"/>
          <w:sz w:val="24"/>
          <w:szCs w:val="24"/>
        </w:rPr>
      </w:pPr>
      <w:r w:rsidRPr="00114A38">
        <w:rPr>
          <w:rFonts w:ascii="Times New Roman" w:hAnsi="Times New Roman"/>
          <w:i/>
          <w:color w:val="FF0000"/>
          <w:sz w:val="24"/>
          <w:szCs w:val="24"/>
        </w:rPr>
        <w:t>Відтак читець читає другу чергову катизму, диякон виголошує другу малу єктенію</w:t>
      </w:r>
      <w:r w:rsidRPr="00114A38">
        <w:rPr>
          <w:rFonts w:ascii="Times New Roman" w:hAnsi="Times New Roman"/>
          <w:i/>
          <w:iCs/>
          <w:color w:val="FF0000"/>
          <w:sz w:val="24"/>
          <w:szCs w:val="24"/>
        </w:rPr>
        <w:t>:</w:t>
      </w:r>
    </w:p>
    <w:p w:rsidR="00592BF1" w:rsidRPr="00114A38" w:rsidRDefault="00592BF1" w:rsidP="00A535B1">
      <w:pPr>
        <w:spacing w:after="120" w:line="20" w:lineRule="atLeast"/>
        <w:jc w:val="both"/>
        <w:rPr>
          <w:rFonts w:ascii="Times New Roman" w:hAnsi="Times New Roman"/>
          <w:i/>
          <w:iCs/>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Священик: </w:t>
      </w:r>
      <w:r w:rsidRPr="00114A38">
        <w:rPr>
          <w:rFonts w:ascii="Times New Roman" w:hAnsi="Times New Roman"/>
          <w:color w:val="000000"/>
          <w:sz w:val="24"/>
          <w:szCs w:val="24"/>
        </w:rPr>
        <w:t>Бо Ти благий і Чоловіколюбець Бог єси і Тобі славу возсилаємо Отцю, і Сину, і Святому Духові</w:t>
      </w:r>
      <w:r w:rsidRPr="00114A38">
        <w:rPr>
          <w:rFonts w:ascii="Times New Roman" w:hAnsi="Times New Roman"/>
          <w:sz w:val="24"/>
          <w:szCs w:val="24"/>
        </w:rPr>
        <w:t>,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Другий сідальний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4): </w:t>
      </w:r>
      <w:r w:rsidRPr="00114A38">
        <w:rPr>
          <w:rFonts w:ascii="Times New Roman" w:hAnsi="Times New Roman"/>
          <w:sz w:val="24"/>
          <w:szCs w:val="24"/>
        </w:rPr>
        <w:t xml:space="preserve">Христос, Сонце правди, послав тебе,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Полієлей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ім'я Господнє, хваліте, слуги Господні. Алилуя</w:t>
      </w:r>
      <w:r w:rsidRPr="00114A38">
        <w:rPr>
          <w:rFonts w:ascii="Times New Roman" w:hAnsi="Times New Roman"/>
          <w:i/>
          <w:sz w:val="24"/>
          <w:szCs w:val="24"/>
        </w:rPr>
        <w:t xml:space="preserve">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Ви, що стоїте у храмі Господнім, у дворах дому Бога нашого.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Господи, ім'я твоє повіки, і пам'ять твоя, о Господи, від роду й до роду.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Благословенний Господь із Сіону, що перебуває в Єрусалимі.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Хваліте Господа, бо він добрий,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Розстелив землю над водами,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І визволив від наших гнобителів,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Прославляйте Бога небесного,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pStyle w:val="Style5"/>
        <w:widowControl/>
        <w:spacing w:after="120" w:line="20" w:lineRule="atLeast"/>
        <w:ind w:firstLine="0"/>
        <w:rPr>
          <w:rStyle w:val="FontStyle23"/>
          <w:rFonts w:ascii="Times New Roman" w:hAnsi="Times New Roman" w:cs="Times New Roman"/>
          <w:color w:val="FF0000"/>
          <w:sz w:val="24"/>
          <w:szCs w:val="24"/>
        </w:rPr>
      </w:pPr>
    </w:p>
    <w:p w:rsidR="00592BF1" w:rsidRPr="00114A38" w:rsidRDefault="00592BF1" w:rsidP="00A535B1">
      <w:pPr>
        <w:pStyle w:val="Heading3"/>
        <w:spacing w:before="0" w:after="120" w:line="20" w:lineRule="atLeast"/>
        <w:jc w:val="center"/>
        <w:rPr>
          <w:rStyle w:val="FontStyle22"/>
          <w:rFonts w:ascii="Times New Roman" w:hAnsi="Times New Roman" w:cs="Times New Roman"/>
          <w:b/>
          <w:i/>
          <w:color w:val="FF0000"/>
          <w:sz w:val="24"/>
          <w:szCs w:val="24"/>
        </w:rPr>
      </w:pPr>
      <w:r w:rsidRPr="00114A38">
        <w:rPr>
          <w:rStyle w:val="FontStyle22"/>
          <w:rFonts w:ascii="Times New Roman" w:hAnsi="Times New Roman" w:cs="Times New Roman"/>
          <w:b/>
          <w:i/>
          <w:color w:val="FF0000"/>
          <w:sz w:val="24"/>
          <w:szCs w:val="24"/>
        </w:rPr>
        <w:t>Величання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Величаємо тебе, святий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вшановуємо страждання і труди твої,* бо ними ти трудився у благовісті Христовій.</w:t>
      </w:r>
    </w:p>
    <w:p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По всій землі ти наставив їх князями.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Його блискавки освітлюють всесвіт.</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Господь народові своєму дасть силу і владу. Благословенний Бог.</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b/>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Тобі, Господи.</w:t>
      </w:r>
    </w:p>
    <w:p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Священик: </w:t>
      </w:r>
      <w:r w:rsidRPr="00114A38">
        <w:rPr>
          <w:rFonts w:ascii="Times New Roman" w:hAnsi="Times New Roman"/>
          <w:color w:val="000000"/>
          <w:sz w:val="24"/>
          <w:szCs w:val="24"/>
        </w:rPr>
        <w:t>Бо благословилося і прославилося ім’я Твоє Отця, і Сина, і Святого Духа</w:t>
      </w:r>
      <w:r w:rsidRPr="00114A38">
        <w:rPr>
          <w:rFonts w:ascii="Times New Roman" w:hAnsi="Times New Roman"/>
          <w:sz w:val="24"/>
          <w:szCs w:val="24"/>
        </w:rPr>
        <w:t>,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Сідальний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8): </w:t>
      </w:r>
      <w:r w:rsidRPr="00114A38">
        <w:rPr>
          <w:rFonts w:ascii="Times New Roman" w:hAnsi="Times New Roman"/>
          <w:sz w:val="24"/>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Style w:val="FontStyle23"/>
          <w:rFonts w:ascii="Times New Roman" w:hAnsi="Times New Roman" w:cs="Times New Roman"/>
          <w:b/>
          <w:iCs w:val="0"/>
          <w:color w:val="FF0000"/>
          <w:sz w:val="24"/>
          <w:szCs w:val="24"/>
        </w:rPr>
      </w:pPr>
      <w:r w:rsidRPr="00114A38">
        <w:rPr>
          <w:rStyle w:val="FontStyle20"/>
          <w:rFonts w:ascii="Times New Roman" w:hAnsi="Times New Roman" w:cs="Times New Roman"/>
          <w:i/>
          <w:color w:val="FF0000"/>
          <w:sz w:val="24"/>
          <w:szCs w:val="24"/>
          <w:lang w:eastAsia="ru-RU"/>
        </w:rPr>
        <w:t xml:space="preserve">Степенна пісня </w:t>
      </w:r>
      <w:r w:rsidRPr="00114A38">
        <w:rPr>
          <w:rStyle w:val="FontStyle27"/>
          <w:rFonts w:ascii="Times New Roman" w:hAnsi="Times New Roman" w:cs="Times New Roman"/>
          <w:color w:val="FF0000"/>
          <w:sz w:val="24"/>
          <w:szCs w:val="24"/>
          <w:lang w:eastAsia="ru-RU"/>
        </w:rPr>
        <w:t>Антифон 1</w:t>
      </w:r>
      <w:r w:rsidRPr="00114A38">
        <w:rPr>
          <w:rStyle w:val="FontStyle23"/>
          <w:rFonts w:ascii="Times New Roman" w:hAnsi="Times New Roman" w:cs="Times New Roman"/>
          <w:color w:val="FF0000"/>
          <w:sz w:val="24"/>
          <w:szCs w:val="24"/>
          <w:lang w:eastAsia="ru-RU"/>
        </w:rPr>
        <w:t xml:space="preserve"> (глас 4)</w:t>
      </w:r>
    </w:p>
    <w:p w:rsidR="00592BF1" w:rsidRPr="00114A38" w:rsidRDefault="00592BF1" w:rsidP="00A535B1">
      <w:pPr>
        <w:pStyle w:val="Style5"/>
        <w:widowControl/>
        <w:spacing w:after="120" w:line="20" w:lineRule="atLeast"/>
        <w:ind w:firstLine="0"/>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rsidR="00592BF1" w:rsidRPr="00114A38" w:rsidRDefault="00592BF1" w:rsidP="00A535B1">
      <w:pPr>
        <w:pStyle w:val="Style5"/>
        <w:widowControl/>
        <w:spacing w:after="120" w:line="20" w:lineRule="atLeast"/>
        <w:ind w:firstLine="0"/>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rsidR="00592BF1" w:rsidRPr="00114A38" w:rsidRDefault="00592BF1" w:rsidP="00A535B1">
      <w:pPr>
        <w:spacing w:after="120" w:line="20" w:lineRule="atLeast"/>
        <w:jc w:val="both"/>
        <w:rPr>
          <w:rStyle w:val="FontStyle22"/>
          <w:rFonts w:ascii="Times New Roman" w:hAnsi="Times New Roman" w:cs="Times New Roman"/>
          <w:sz w:val="24"/>
          <w:szCs w:val="24"/>
        </w:rPr>
      </w:pPr>
      <w:r w:rsidRPr="00114A38">
        <w:rPr>
          <w:rStyle w:val="FontStyle22"/>
          <w:rFonts w:ascii="Times New Roman" w:hAnsi="Times New Roman" w:cs="Times New Roman"/>
          <w:b/>
          <w:sz w:val="24"/>
          <w:szCs w:val="24"/>
        </w:rPr>
        <w:t>Слава: і нині:</w:t>
      </w:r>
      <w:r w:rsidRPr="00114A38">
        <w:rPr>
          <w:rStyle w:val="FontStyle22"/>
          <w:rFonts w:ascii="Times New Roman" w:hAnsi="Times New Roman" w:cs="Times New Roman"/>
          <w:sz w:val="24"/>
          <w:szCs w:val="24"/>
        </w:rPr>
        <w:t xml:space="preserve"> </w:t>
      </w:r>
    </w:p>
    <w:p w:rsidR="00592BF1" w:rsidRPr="00114A38" w:rsidRDefault="00592BF1" w:rsidP="00A535B1">
      <w:pPr>
        <w:spacing w:after="120" w:line="20" w:lineRule="atLeast"/>
        <w:jc w:val="both"/>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rsidR="00592BF1" w:rsidRPr="00114A38" w:rsidRDefault="00592BF1" w:rsidP="00A535B1">
      <w:pPr>
        <w:spacing w:after="120" w:line="20" w:lineRule="atLeast"/>
        <w:jc w:val="both"/>
        <w:rPr>
          <w:rFonts w:ascii="Times New Roman" w:hAnsi="Times New Roman"/>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Євангеліє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Мир всім.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Будьмо уважні.</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Прокімен</w:t>
      </w:r>
    </w:p>
    <w:p w:rsidR="00592BF1" w:rsidRPr="00114A38" w:rsidRDefault="00592BF1" w:rsidP="00A535B1">
      <w:pPr>
        <w:spacing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Псалом 18 (г. 4)</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 всій землі залунав їх голос,* на край світу − їхні слова.</w:t>
      </w:r>
    </w:p>
    <w:p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Небеса оповідають славу Божу, і діло рук його проголошує твердь небесна.</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rsidR="00592BF1" w:rsidRPr="00114A38" w:rsidRDefault="00592BF1" w:rsidP="00A535B1">
      <w:pPr>
        <w:spacing w:after="120" w:line="20" w:lineRule="atLeast"/>
        <w:jc w:val="both"/>
        <w:rPr>
          <w:rFonts w:ascii="Times New Roman" w:hAnsi="Times New Roman"/>
          <w:sz w:val="24"/>
          <w:szCs w:val="24"/>
          <w:u w:val="single"/>
        </w:rPr>
      </w:pPr>
      <w:bookmarkStart w:id="4" w:name="_Hlk62566263"/>
      <w:r w:rsidRPr="00114A38">
        <w:rPr>
          <w:rFonts w:ascii="Times New Roman" w:hAnsi="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bookmarkEnd w:id="4"/>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 </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spacing w:after="120" w:line="20" w:lineRule="atLeast"/>
        <w:jc w:val="both"/>
        <w:rPr>
          <w:rFonts w:ascii="Times New Roman" w:hAnsi="Times New Roman"/>
          <w:color w:val="FF0000"/>
          <w:sz w:val="24"/>
          <w:szCs w:val="24"/>
        </w:rPr>
      </w:pPr>
      <w:r w:rsidRPr="00114A38">
        <w:rPr>
          <w:rFonts w:ascii="Times New Roman" w:hAnsi="Times New Roman"/>
          <w:i/>
          <w:color w:val="FF0000"/>
          <w:sz w:val="24"/>
          <w:szCs w:val="24"/>
        </w:rPr>
        <w:t>Вірні на глас прокімена</w:t>
      </w:r>
      <w:r w:rsidRPr="00114A38">
        <w:rPr>
          <w:rFonts w:ascii="Times New Roman" w:hAnsi="Times New Roman"/>
          <w:color w:val="FF0000"/>
          <w:sz w:val="24"/>
          <w:szCs w:val="24"/>
        </w:rPr>
        <w:t xml:space="preserve">: </w:t>
      </w:r>
      <w:r w:rsidRPr="00114A38">
        <w:rPr>
          <w:rFonts w:ascii="Times New Roman" w:hAnsi="Times New Roman"/>
          <w:sz w:val="24"/>
          <w:szCs w:val="24"/>
        </w:rPr>
        <w:t>Всяке дихання, нехай хвалить Господа.</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 xml:space="preserve">Хваліте Бога у святині його. </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Хваліте його у твердині сили його.</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щоб удостоїтися нам вислухати святого Євангелія, Господа Бога молім.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прості, вислухаймо святого Євангелія.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І духові твоєму.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Від </w:t>
      </w:r>
      <w:r w:rsidRPr="00114A38">
        <w:rPr>
          <w:rFonts w:ascii="Times New Roman" w:hAnsi="Times New Roman"/>
          <w:i/>
          <w:sz w:val="24"/>
          <w:szCs w:val="24"/>
        </w:rPr>
        <w:t>Йоана</w:t>
      </w:r>
      <w:r w:rsidRPr="00114A38">
        <w:rPr>
          <w:rFonts w:ascii="Times New Roman" w:hAnsi="Times New Roman"/>
          <w:sz w:val="24"/>
          <w:szCs w:val="24"/>
        </w:rPr>
        <w:t xml:space="preserve"> святого Євангелія читання.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Слава тобі, Господи, слава тобі.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сам читає Євангеліє:</w:t>
      </w:r>
      <w:r w:rsidRPr="00114A38">
        <w:rPr>
          <w:rFonts w:ascii="Times New Roman" w:hAnsi="Times New Roman"/>
          <w:sz w:val="24"/>
          <w:szCs w:val="24"/>
        </w:rPr>
        <w:t xml:space="preserve"> </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У той час з'явився Ісус своїм учням, воскресши із мертвих, і каже Симонові Петрові: – Симоне Йонин! Чи любиш ти мене більш, ніж оці? Той йому відповів: – Так, Господи, ти знаєш, що я люблю тебе. Каже йому: – Паси мої ягнята! І знову, вдруге каже до нього: – Симоне Йонин! Чи любиш мене? Відповідає йому: – Так, Господи, ти знаєш, що я люблю тебе. І мовить йому: – Паси і мої вівці! Тоді він утретє йому каже: – Симоне Йонин! Чи любиш мене? Засмутився Петро, що втретє його питає: чи любиш мене? – і каже йому: – Господи, ти все знаєш, ти знаєш, що я люблю тебе! Каже йому Ісус: – Паси мої вівці! Істинно, істинно кажу тобі: Коли ти був молодший, підперізувався сам і ходив, куди сам хотів. А як постарієшся, простягнеш твої руки, і інший підпереже тебе і поведе, куди ти не хочеш. Сказав він це, вказуючи, якою смертю прославить Бога. І промовивши те, сказав йому Ісус: – Іди за мною! Обернувшись, Петро бачить, що за ним іде учень, якого любив Ісус і який під час вечері схилився був йому на груди і спитав: – Господи, хто той, що тебе зрадить? Побачивши його, Петро каже Ісусові: – Господи, а цей що? Каже до нього Ісус: –Якщо я хочу, щоб він лишився, поки прийду, що тобі до того? Ти йди за мною! І розійшлось це слово між братами, що той учень не вмре. Та не сказав йому Ісус, що не вмре, лише так: якщо я хочу, щоб він лишився, поки прийду, що тобі до того? Це той учень, який те свідчить і який написав те; і знаємо, що його свідчення – правдиве. Є ще й багато іншого, що зробив Ісус, та якби воно було записане кожне зокрема, гадаю, що й самий світ по вмістив би написаних книг. Амінь. </w:t>
      </w:r>
      <w:r w:rsidRPr="00114A38">
        <w:rPr>
          <w:rFonts w:ascii="Times New Roman" w:hAnsi="Times New Roman"/>
          <w:i/>
          <w:color w:val="FF0000"/>
          <w:sz w:val="24"/>
          <w:szCs w:val="24"/>
        </w:rPr>
        <w:t>(Йо. 67 зач.; 21, 15-25)</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Слава тобі, Господи, слава тобі.</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Псалом 50</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Обмий мене повнотою з беззаконня мого,* і від гріха мого очисти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беззаконня моє я знаю,* і гріх мій є завжди передо мною.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Проти тебе єдиного я згрішив* і перед тобою зло вчинив;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 й правий ти в словах твоїх* і переможеш, коли будеш судити.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Це бо в беззаконнях я зачатий,* і в гріхах породила мене мати моя.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Це бо істину полюбив єси,* невідоме й таємне мудрости своєї явив ти мені.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Окропи мене іссопом, і очищуся,* обмий мене, і стану біліший від снігу.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Дай мені відчути радість і веселість,* зрадіють кості сокрушені.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Відверни лице твоє від гріхів моїх,* і всі беззаконня мої очисти.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Серце чисте створи в мені, Боже,* і духа правого обнови в нутрі моєму.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відкинь мене від лиця твого,* і Духа твого Святого не відійми від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Поверни мені радість спасіння твого,* і духом владичним утверди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Вкажу беззаконним дороги твої,* і нечестиві до тебе навернуться.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губи мої відкрий,* і уста мої сповістять хвалу твою.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якби ти жертви захотів, дав би я,* та всепалення не миле тобі.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Жертва Богові – дух сокрушений,* серцем сокрушеним і смиренним Бог не погордить.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Ущаслив, Господи, благоволінням твоїм Сіон,* і нехай відбудуються стіни єрусалимські.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Тоді вподобаєш собі жертву правди, приношення і всепалення;* тоді покладуть на вівтар твій тельців.</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Після 50-го псалма співаємо: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color w:val="FF0000"/>
          <w:sz w:val="24"/>
          <w:szCs w:val="24"/>
        </w:rPr>
        <w:t>(г. 6):</w:t>
      </w:r>
      <w:r w:rsidRPr="00114A38">
        <w:rPr>
          <w:rFonts w:ascii="Times New Roman" w:hAnsi="Times New Roman"/>
          <w:color w:val="FF0000"/>
          <w:sz w:val="24"/>
          <w:szCs w:val="24"/>
        </w:rPr>
        <w:t xml:space="preserve"> </w:t>
      </w:r>
      <w:r w:rsidRPr="00114A38">
        <w:rPr>
          <w:rFonts w:ascii="Times New Roman" w:hAnsi="Times New Roman"/>
          <w:sz w:val="24"/>
          <w:szCs w:val="24"/>
        </w:rPr>
        <w:t>Молитвами святих апостолів,* Милостивий, очисти* безліч гріхів наших.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І нині</w:t>
      </w:r>
      <w:r w:rsidRPr="00114A38">
        <w:rPr>
          <w:rFonts w:ascii="Times New Roman" w:hAnsi="Times New Roman"/>
          <w:sz w:val="24"/>
          <w:szCs w:val="24"/>
        </w:rPr>
        <w:t>: Ради молитов пречистої Богородиці,* Милостивий, очисти* безліч гріхів наших.</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Помилуй мене, Боже, з великої милости твоєї,* і багатством щедрот твоїх очисти мене з беззаконня мого.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6): </w:t>
      </w:r>
      <w:r w:rsidRPr="00114A38">
        <w:rPr>
          <w:rFonts w:ascii="Times New Roman" w:hAnsi="Times New Roman"/>
          <w:sz w:val="24"/>
          <w:szCs w:val="24"/>
        </w:rPr>
        <w:t xml:space="preserve">Премудрий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rsidR="00592BF1" w:rsidRPr="00114A38" w:rsidRDefault="00592BF1" w:rsidP="00A535B1">
      <w:pPr>
        <w:spacing w:after="120" w:line="20" w:lineRule="atLeast"/>
        <w:jc w:val="both"/>
        <w:rPr>
          <w:rFonts w:ascii="Times New Roman" w:hAnsi="Times New Roman"/>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Єктенія: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апостола Филипа, якого світлу пам’ять днесь святкуємо</w:t>
      </w:r>
      <w:r w:rsidRPr="00114A38">
        <w:rPr>
          <w:rFonts w:ascii="Times New Roman" w:hAnsi="Times New Roman"/>
          <w:sz w:val="24"/>
          <w:szCs w:val="24"/>
          <w:lang w:eastAsia="uk-UA"/>
        </w:rPr>
        <w:t xml:space="preserve">, </w:t>
      </w:r>
      <w:r w:rsidRPr="00114A38">
        <w:rPr>
          <w:rFonts w:ascii="Times New Roman" w:hAnsi="Times New Roman"/>
          <w:sz w:val="24"/>
          <w:szCs w:val="24"/>
        </w:rPr>
        <w:t xml:space="preserve">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14A38">
        <w:rPr>
          <w:rFonts w:ascii="Times New Roman" w:hAnsi="Times New Roman"/>
          <w:i/>
          <w:color w:val="FF0000"/>
          <w:sz w:val="24"/>
          <w:szCs w:val="24"/>
        </w:rPr>
        <w:t>(ім’я, що його́ є храм цей)</w:t>
      </w:r>
      <w:r w:rsidRPr="00114A38">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(12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b/>
          <w:i/>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Канон</w:t>
      </w:r>
    </w:p>
    <w:p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1</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Коли стоїш ти, апостоле славний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на небесах перед Владикою, що тебе прославив й учеником Своїм світлим показав, просвіти мою душу, щоб я прославив святу пам'ять твою.</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Багатством усякого добра обдарував тебе Христос і показав тебе,</w:t>
      </w:r>
      <w:r>
        <w:rPr>
          <w:rFonts w:ascii="Times New Roman" w:hAnsi="Times New Roman"/>
          <w:color w:val="000000"/>
          <w:sz w:val="24"/>
          <w:szCs w:val="24"/>
        </w:rPr>
        <w:t xml:space="preserve"> </w:t>
      </w:r>
      <w:r w:rsidRPr="00114A38">
        <w:rPr>
          <w:rFonts w:ascii="Times New Roman" w:hAnsi="Times New Roman"/>
          <w:color w:val="000000"/>
          <w:sz w:val="24"/>
          <w:szCs w:val="24"/>
        </w:rPr>
        <w:t>апостоле, звершеним</w:t>
      </w:r>
      <w:r>
        <w:rPr>
          <w:rFonts w:ascii="Times New Roman" w:hAnsi="Times New Roman"/>
          <w:color w:val="000000"/>
          <w:sz w:val="24"/>
          <w:szCs w:val="24"/>
        </w:rPr>
        <w:t xml:space="preserve"> </w:t>
      </w:r>
      <w:r w:rsidRPr="00114A38">
        <w:rPr>
          <w:rFonts w:ascii="Times New Roman" w:hAnsi="Times New Roman"/>
          <w:color w:val="000000"/>
          <w:sz w:val="24"/>
          <w:szCs w:val="24"/>
        </w:rPr>
        <w:t>у</w:t>
      </w:r>
      <w:r>
        <w:rPr>
          <w:rFonts w:ascii="Times New Roman" w:hAnsi="Times New Roman"/>
          <w:color w:val="000000"/>
          <w:sz w:val="24"/>
          <w:szCs w:val="24"/>
        </w:rPr>
        <w:t xml:space="preserve"> </w:t>
      </w:r>
      <w:r w:rsidRPr="00114A38">
        <w:rPr>
          <w:rFonts w:ascii="Times New Roman" w:hAnsi="Times New Roman"/>
          <w:color w:val="000000"/>
          <w:sz w:val="24"/>
          <w:szCs w:val="24"/>
        </w:rPr>
        <w:t>всіх</w:t>
      </w:r>
      <w:r>
        <w:rPr>
          <w:rFonts w:ascii="Times New Roman" w:hAnsi="Times New Roman"/>
          <w:color w:val="000000"/>
          <w:sz w:val="24"/>
          <w:szCs w:val="24"/>
        </w:rPr>
        <w:t xml:space="preserve"> </w:t>
      </w:r>
      <w:r w:rsidRPr="00114A38">
        <w:rPr>
          <w:rFonts w:ascii="Times New Roman" w:hAnsi="Times New Roman"/>
          <w:color w:val="000000"/>
          <w:sz w:val="24"/>
          <w:szCs w:val="24"/>
        </w:rPr>
        <w:t>божественних</w:t>
      </w:r>
      <w:r>
        <w:rPr>
          <w:rFonts w:ascii="Times New Roman" w:hAnsi="Times New Roman"/>
          <w:color w:val="000000"/>
          <w:sz w:val="24"/>
          <w:szCs w:val="24"/>
        </w:rPr>
        <w:t xml:space="preserve"> </w:t>
      </w:r>
      <w:r w:rsidRPr="00114A38">
        <w:rPr>
          <w:rFonts w:ascii="Times New Roman" w:hAnsi="Times New Roman"/>
          <w:color w:val="000000"/>
          <w:sz w:val="24"/>
          <w:szCs w:val="24"/>
        </w:rPr>
        <w:t>даруваннях присудом Своїм праведним, бо Він єдиний праведний.</w:t>
      </w:r>
    </w:p>
    <w:p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Богородиці: </w:t>
      </w:r>
      <w:r w:rsidRPr="00114A38">
        <w:rPr>
          <w:rFonts w:ascii="Times New Roman" w:hAnsi="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З</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 xml:space="preserve">Ірмос: </w:t>
      </w:r>
      <w:r w:rsidRPr="00114A38">
        <w:rPr>
          <w:rFonts w:ascii="Times New Roman" w:hAnsi="Times New Roman"/>
          <w:b/>
          <w:color w:val="000000"/>
          <w:sz w:val="24"/>
          <w:szCs w:val="24"/>
        </w:rPr>
        <w:t>Нема святого, як Господь, і праведника, як Бог наш, що Його вславляє творіння все: «Нема праведника, більшого від Тебе, Господи».</w:t>
      </w:r>
    </w:p>
    <w:p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Святий апостоле</w:t>
      </w:r>
      <w:r w:rsidRPr="00114A38">
        <w:rPr>
          <w:rFonts w:ascii="Times New Roman" w:hAnsi="Times New Roman"/>
          <w:i/>
          <w:color w:val="FF0000"/>
          <w:sz w:val="24"/>
          <w:szCs w:val="24"/>
        </w:rPr>
        <w:t xml:space="preserve"> Филипе</w:t>
      </w:r>
      <w:r w:rsidRPr="00114A38">
        <w:rPr>
          <w:rFonts w:ascii="Times New Roman" w:hAnsi="Times New Roman"/>
          <w:color w:val="000000"/>
          <w:sz w:val="24"/>
          <w:szCs w:val="24"/>
        </w:rPr>
        <w:t>, моли Бога за нас.</w:t>
      </w:r>
    </w:p>
    <w:p w:rsidR="00592BF1" w:rsidRPr="00114A38" w:rsidRDefault="00592BF1" w:rsidP="00A535B1">
      <w:pPr>
        <w:shd w:val="clear" w:color="auto" w:fill="FFFFFF"/>
        <w:tabs>
          <w:tab w:val="left" w:pos="69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Таємницю Божественного втілення зрозумів ти воістину,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угодниче Божий, одержавши від Самого Спаса просвіту небесну.</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696"/>
        </w:tabs>
        <w:spacing w:after="120" w:line="20" w:lineRule="atLeast"/>
        <w:jc w:val="both"/>
        <w:rPr>
          <w:rFonts w:ascii="Times New Roman" w:hAnsi="Times New Roman"/>
          <w:i/>
          <w:iCs/>
          <w:color w:val="000000"/>
          <w:sz w:val="24"/>
          <w:szCs w:val="24"/>
        </w:rPr>
      </w:pPr>
      <w:r w:rsidRPr="00114A38">
        <w:rPr>
          <w:rFonts w:ascii="Times New Roman" w:hAnsi="Times New Roman"/>
          <w:color w:val="000000"/>
          <w:sz w:val="24"/>
          <w:szCs w:val="24"/>
        </w:rPr>
        <w:t>Слово безпочаткове й надвічне просвітило тебе, апостоле славний, як Свого слугу, світлим сяйвом божественної благодати.</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Богородиці: </w:t>
      </w:r>
      <w:r w:rsidRPr="00114A38">
        <w:rPr>
          <w:rFonts w:ascii="Times New Roman" w:hAnsi="Times New Roman"/>
          <w:color w:val="000000"/>
          <w:sz w:val="24"/>
          <w:szCs w:val="24"/>
        </w:rPr>
        <w:t>Тебе, Богородице, провістив пророк, як свічник золотий, бо Ти носила світ невечерній, Христа-Бога нашого, що промінням Божества просвіщає весь світ.</w:t>
      </w:r>
    </w:p>
    <w:p w:rsidR="00592BF1" w:rsidRPr="00114A38" w:rsidRDefault="00592BF1" w:rsidP="00A535B1">
      <w:pPr>
        <w:spacing w:after="120" w:line="20" w:lineRule="atLeast"/>
        <w:jc w:val="both"/>
        <w:rPr>
          <w:rFonts w:ascii="Times New Roman" w:hAnsi="Times New Roman"/>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Тобі, Господи.</w:t>
      </w:r>
    </w:p>
    <w:p w:rsidR="00592BF1" w:rsidRPr="00114A38" w:rsidRDefault="00592BF1" w:rsidP="00A535B1">
      <w:pPr>
        <w:spacing w:after="120" w:line="20" w:lineRule="atLeast"/>
        <w:jc w:val="both"/>
        <w:rPr>
          <w:rFonts w:ascii="Times New Roman" w:hAnsi="Times New Roman"/>
          <w:sz w:val="24"/>
          <w:szCs w:val="24"/>
          <w:u w:val="single"/>
        </w:rPr>
      </w:pPr>
      <w:bookmarkStart w:id="5" w:name="_Hlk62566339"/>
      <w:r w:rsidRPr="00114A38">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5"/>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Священик: </w:t>
      </w:r>
      <w:r w:rsidRPr="00114A38">
        <w:rPr>
          <w:rFonts w:ascii="Times New Roman" w:hAnsi="Times New Roman"/>
          <w:color w:val="000000"/>
          <w:sz w:val="24"/>
          <w:szCs w:val="24"/>
        </w:rPr>
        <w:t>Бо Ти Бог наш і Тобі славу возсилаємо: Отцю, і Сину, і Святому Духові</w:t>
      </w:r>
      <w:r w:rsidRPr="00114A38">
        <w:rPr>
          <w:rFonts w:ascii="Times New Roman" w:hAnsi="Times New Roman"/>
          <w:sz w:val="24"/>
          <w:szCs w:val="24"/>
        </w:rPr>
        <w:t>, нині і повсякчас, і на віки віків.</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hd w:val="clear" w:color="auto" w:fill="FFFFFF"/>
        <w:spacing w:after="120" w:line="20" w:lineRule="atLeast"/>
        <w:jc w:val="center"/>
        <w:rPr>
          <w:rFonts w:ascii="Times New Roman" w:hAnsi="Times New Roman"/>
          <w:b/>
          <w:i/>
          <w:color w:val="FF0000"/>
          <w:sz w:val="24"/>
          <w:szCs w:val="24"/>
        </w:rPr>
      </w:pPr>
      <w:r w:rsidRPr="00114A38">
        <w:rPr>
          <w:rFonts w:ascii="Times New Roman" w:hAnsi="Times New Roman"/>
          <w:b/>
          <w:i/>
          <w:iCs/>
          <w:color w:val="FF0000"/>
          <w:sz w:val="24"/>
          <w:szCs w:val="24"/>
        </w:rPr>
        <w:t>Сідальний, гл. З</w:t>
      </w:r>
    </w:p>
    <w:p w:rsidR="00592BF1" w:rsidRPr="00114A38" w:rsidRDefault="00592BF1" w:rsidP="00A535B1">
      <w:pPr>
        <w:shd w:val="clear" w:color="auto" w:fill="FFFFFF"/>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xml:space="preserve"> премудрий. Моли ж Христа-Бога, щоб подав нам велику милість.</w:t>
      </w:r>
    </w:p>
    <w:p w:rsidR="00592BF1" w:rsidRPr="00114A38" w:rsidRDefault="00592BF1" w:rsidP="00A535B1">
      <w:pPr>
        <w:shd w:val="clear" w:color="auto" w:fill="FFFFFF"/>
        <w:spacing w:after="120" w:line="20" w:lineRule="atLeast"/>
        <w:jc w:val="both"/>
        <w:rPr>
          <w:rFonts w:ascii="Times New Roman" w:hAnsi="Times New Roman"/>
          <w:sz w:val="24"/>
          <w:szCs w:val="24"/>
        </w:rPr>
      </w:pPr>
    </w:p>
    <w:p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4</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Богонатхненний пророк провістив, що маєш Ти, Слово, народитися від гори, гаєм укритої, дійсної Богородиці, і з острахом прославив силу Твою.</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68"/>
        </w:tabs>
        <w:spacing w:after="120" w:line="20" w:lineRule="atLeast"/>
        <w:jc w:val="both"/>
        <w:rPr>
          <w:rFonts w:ascii="Times New Roman" w:hAnsi="Times New Roman"/>
          <w:sz w:val="24"/>
          <w:szCs w:val="24"/>
        </w:rPr>
      </w:pPr>
      <w:r w:rsidRPr="00114A38">
        <w:rPr>
          <w:rFonts w:ascii="Times New Roman" w:hAnsi="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xml:space="preserve"> преславний.</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01"/>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Речей грішних зрікся ти й сподобився побачити духовний світ Бога, що прийняв природу людську, апостоле славний.</w:t>
      </w:r>
    </w:p>
    <w:p w:rsidR="00592BF1" w:rsidRPr="00114A38" w:rsidRDefault="00592BF1" w:rsidP="00A535B1">
      <w:pPr>
        <w:shd w:val="clear" w:color="auto" w:fill="FFFFFF"/>
        <w:tabs>
          <w:tab w:val="left" w:pos="701"/>
        </w:tabs>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Рівний з Отцем Твоїм істотною, рівний Ти й з людьми</w:t>
      </w:r>
      <w:r>
        <w:rPr>
          <w:rFonts w:ascii="Times New Roman" w:hAnsi="Times New Roman"/>
          <w:color w:val="000000"/>
          <w:sz w:val="24"/>
          <w:szCs w:val="24"/>
        </w:rPr>
        <w:t xml:space="preserve"> </w:t>
      </w:r>
      <w:r w:rsidRPr="00114A38">
        <w:rPr>
          <w:rFonts w:ascii="Times New Roman" w:hAnsi="Times New Roman"/>
          <w:color w:val="000000"/>
          <w:sz w:val="24"/>
          <w:szCs w:val="24"/>
        </w:rPr>
        <w:t>по</w:t>
      </w:r>
      <w:r>
        <w:rPr>
          <w:rFonts w:ascii="Times New Roman" w:hAnsi="Times New Roman"/>
          <w:color w:val="000000"/>
          <w:sz w:val="24"/>
          <w:szCs w:val="24"/>
        </w:rPr>
        <w:t xml:space="preserve"> </w:t>
      </w:r>
      <w:r w:rsidRPr="00114A38">
        <w:rPr>
          <w:rFonts w:ascii="Times New Roman" w:hAnsi="Times New Roman"/>
          <w:color w:val="000000"/>
          <w:sz w:val="24"/>
          <w:szCs w:val="24"/>
        </w:rPr>
        <w:t>природі,</w:t>
      </w:r>
      <w:r>
        <w:rPr>
          <w:rFonts w:ascii="Times New Roman" w:hAnsi="Times New Roman"/>
          <w:color w:val="000000"/>
          <w:sz w:val="24"/>
          <w:szCs w:val="24"/>
        </w:rPr>
        <w:t xml:space="preserve"> </w:t>
      </w:r>
      <w:r w:rsidRPr="00114A38">
        <w:rPr>
          <w:rFonts w:ascii="Times New Roman" w:hAnsi="Times New Roman"/>
          <w:color w:val="000000"/>
          <w:sz w:val="24"/>
          <w:szCs w:val="24"/>
        </w:rPr>
        <w:t>прийнявши тіло</w:t>
      </w:r>
      <w:r>
        <w:rPr>
          <w:rFonts w:ascii="Times New Roman" w:hAnsi="Times New Roman"/>
          <w:color w:val="000000"/>
          <w:sz w:val="24"/>
          <w:szCs w:val="24"/>
        </w:rPr>
        <w:t xml:space="preserve"> </w:t>
      </w:r>
      <w:r w:rsidRPr="00114A38">
        <w:rPr>
          <w:rFonts w:ascii="Times New Roman" w:hAnsi="Times New Roman"/>
          <w:color w:val="000000"/>
          <w:sz w:val="24"/>
          <w:szCs w:val="24"/>
        </w:rPr>
        <w:t>наше,</w:t>
      </w:r>
      <w:r>
        <w:rPr>
          <w:rFonts w:ascii="Times New Roman" w:hAnsi="Times New Roman"/>
          <w:color w:val="000000"/>
          <w:sz w:val="24"/>
          <w:szCs w:val="24"/>
        </w:rPr>
        <w:t xml:space="preserve"> </w:t>
      </w:r>
      <w:r w:rsidRPr="00114A38">
        <w:rPr>
          <w:rFonts w:ascii="Times New Roman" w:hAnsi="Times New Roman"/>
          <w:color w:val="000000"/>
          <w:sz w:val="24"/>
          <w:szCs w:val="24"/>
        </w:rPr>
        <w:t>Владико, від Пречистої Діви.</w:t>
      </w:r>
    </w:p>
    <w:p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5</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Ти, що вірою істинною увесь світ просвітив, темряву несвідомости моєї світом любови Твоєї просвіти, Господи.</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30"/>
        </w:tabs>
        <w:spacing w:after="120" w:line="20" w:lineRule="atLeast"/>
        <w:jc w:val="both"/>
        <w:rPr>
          <w:rFonts w:ascii="Times New Roman" w:hAnsi="Times New Roman"/>
          <w:i/>
          <w:iCs/>
          <w:color w:val="000000"/>
          <w:sz w:val="24"/>
          <w:szCs w:val="24"/>
        </w:rPr>
      </w:pPr>
      <w:r w:rsidRPr="00114A38">
        <w:rPr>
          <w:rFonts w:ascii="Times New Roman" w:hAnsi="Times New Roman"/>
          <w:color w:val="000000"/>
          <w:sz w:val="24"/>
          <w:szCs w:val="24"/>
        </w:rPr>
        <w:t>Язик твій, боговидче, очистився духовним огнем, що ти одержав його любов'ю серця свого, як у горниці сіонській сидів.</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3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Ти, що в небесних оселях найвищих живеш,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високу й велику науку Христову благовістив нам.</w:t>
      </w:r>
    </w:p>
    <w:p w:rsidR="00592BF1" w:rsidRPr="00114A38" w:rsidRDefault="00592BF1" w:rsidP="00A535B1">
      <w:pPr>
        <w:shd w:val="clear" w:color="auto" w:fill="FFFFFF"/>
        <w:tabs>
          <w:tab w:val="left" w:pos="797"/>
        </w:tabs>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Pr>
          <w:rFonts w:ascii="Times New Roman" w:hAnsi="Times New Roman"/>
          <w:i/>
          <w:iCs/>
          <w:color w:val="000000"/>
          <w:sz w:val="24"/>
          <w:szCs w:val="24"/>
        </w:rPr>
        <w:t xml:space="preserve"> </w:t>
      </w:r>
      <w:r w:rsidRPr="00114A38">
        <w:rPr>
          <w:rFonts w:ascii="Times New Roman" w:hAnsi="Times New Roman"/>
          <w:color w:val="000000"/>
          <w:sz w:val="24"/>
          <w:szCs w:val="24"/>
        </w:rPr>
        <w:t>Закон</w:t>
      </w:r>
      <w:r>
        <w:rPr>
          <w:rFonts w:ascii="Times New Roman" w:hAnsi="Times New Roman"/>
          <w:color w:val="000000"/>
          <w:sz w:val="24"/>
          <w:szCs w:val="24"/>
        </w:rPr>
        <w:t xml:space="preserve"> </w:t>
      </w:r>
      <w:r w:rsidRPr="00114A38">
        <w:rPr>
          <w:rFonts w:ascii="Times New Roman" w:hAnsi="Times New Roman"/>
          <w:color w:val="000000"/>
          <w:sz w:val="24"/>
          <w:szCs w:val="24"/>
        </w:rPr>
        <w:t>старий</w:t>
      </w:r>
      <w:r>
        <w:rPr>
          <w:rFonts w:ascii="Times New Roman" w:hAnsi="Times New Roman"/>
          <w:color w:val="000000"/>
          <w:sz w:val="24"/>
          <w:szCs w:val="24"/>
        </w:rPr>
        <w:t xml:space="preserve"> </w:t>
      </w:r>
      <w:r w:rsidRPr="00114A38">
        <w:rPr>
          <w:rFonts w:ascii="Times New Roman" w:hAnsi="Times New Roman"/>
          <w:color w:val="000000"/>
          <w:sz w:val="24"/>
          <w:szCs w:val="24"/>
        </w:rPr>
        <w:t>минув</w:t>
      </w:r>
      <w:r>
        <w:rPr>
          <w:rFonts w:ascii="Times New Roman" w:hAnsi="Times New Roman"/>
          <w:color w:val="000000"/>
          <w:sz w:val="24"/>
          <w:szCs w:val="24"/>
        </w:rPr>
        <w:t xml:space="preserve"> </w:t>
      </w:r>
      <w:r w:rsidRPr="00114A38">
        <w:rPr>
          <w:rFonts w:ascii="Times New Roman" w:hAnsi="Times New Roman"/>
          <w:color w:val="000000"/>
          <w:sz w:val="24"/>
          <w:szCs w:val="24"/>
        </w:rPr>
        <w:t>після</w:t>
      </w:r>
      <w:r>
        <w:rPr>
          <w:rFonts w:ascii="Times New Roman" w:hAnsi="Times New Roman"/>
          <w:color w:val="000000"/>
          <w:sz w:val="24"/>
          <w:szCs w:val="24"/>
        </w:rPr>
        <w:t xml:space="preserve"> </w:t>
      </w:r>
      <w:r w:rsidRPr="00114A38">
        <w:rPr>
          <w:rFonts w:ascii="Times New Roman" w:hAnsi="Times New Roman"/>
          <w:color w:val="000000"/>
          <w:sz w:val="24"/>
          <w:szCs w:val="24"/>
        </w:rPr>
        <w:t>родин</w:t>
      </w:r>
      <w:r>
        <w:rPr>
          <w:rFonts w:ascii="Times New Roman" w:hAnsi="Times New Roman"/>
          <w:color w:val="000000"/>
          <w:sz w:val="24"/>
          <w:szCs w:val="24"/>
        </w:rPr>
        <w:t xml:space="preserve"> </w:t>
      </w:r>
      <w:r w:rsidRPr="00114A38">
        <w:rPr>
          <w:rFonts w:ascii="Times New Roman" w:hAnsi="Times New Roman"/>
          <w:color w:val="000000"/>
          <w:sz w:val="24"/>
          <w:szCs w:val="24"/>
        </w:rPr>
        <w:t>Твоїх, Богородице, а процвіла благодать і правда засяяла.</w:t>
      </w:r>
    </w:p>
    <w:p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6</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Одягни мене одіжжю світлою, Ти, що вдягаєшся в світло, як у ризу, вельми милостивий Христе-Боже наш.</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2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Як ученик і друг Христовий, апостоле славний, ти всією повнотою любови послужив Господеві, Богові Вседержителю.</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pacing w:after="120" w:line="20" w:lineRule="atLeast"/>
        <w:jc w:val="both"/>
        <w:rPr>
          <w:rFonts w:ascii="Times New Roman" w:hAnsi="Times New Roman"/>
          <w:b/>
          <w:bCs/>
          <w:color w:val="FF0000"/>
          <w:sz w:val="24"/>
          <w:szCs w:val="24"/>
          <w:lang w:eastAsia="uk-UA"/>
        </w:rPr>
      </w:pPr>
      <w:r w:rsidRPr="00114A38">
        <w:rPr>
          <w:rFonts w:ascii="Times New Roman" w:hAnsi="Times New Roman"/>
          <w:color w:val="000000"/>
          <w:sz w:val="24"/>
          <w:szCs w:val="24"/>
        </w:rPr>
        <w:t>Через тебе Спаситель божественні чудеса показав, давши тобі силу благодати Своєї.</w:t>
      </w:r>
    </w:p>
    <w:p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Священик: </w:t>
      </w:r>
      <w:r w:rsidRPr="00114A38">
        <w:rPr>
          <w:rFonts w:ascii="Times New Roman" w:hAnsi="Times New Roman"/>
          <w:color w:val="000000"/>
          <w:sz w:val="24"/>
          <w:szCs w:val="24"/>
        </w:rPr>
        <w:t>Бо Ти цар миру і Спас душ наших і Тобі славу возсилаємо: Отцю, і Сину, і Святому Духові</w:t>
      </w:r>
      <w:r w:rsidRPr="00114A38">
        <w:rPr>
          <w:rFonts w:ascii="Times New Roman" w:hAnsi="Times New Roman"/>
          <w:sz w:val="24"/>
          <w:szCs w:val="24"/>
        </w:rPr>
        <w:t>, нині і повсякчас, і на віки віків.</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b/>
          <w:i/>
          <w:color w:val="FF0000"/>
          <w:sz w:val="24"/>
          <w:szCs w:val="24"/>
          <w:shd w:val="clear" w:color="auto" w:fill="FFFFFF"/>
        </w:rPr>
        <w:t>Кондак, (г. 8):</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Ученик, і друг Твій, і наслідувач страстей Твоїх* вселенній Тебе, Бога, проповідував богогласний Филип.* Його молитвами від ворогів пребеззаконних* Церкву Твою і всякий град Твій, Богородиці ради, збережи,* Многомилостивий. </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7</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Юнаки єврейські сміливо зневажили полум'я в печі, змінивши на росу вогонь, і виголосили: «Благословенний Ти, Боже, повіки».</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672"/>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Дивну любов маючи до Бога, нині стоїш ти перед престолом Владики,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як</w:t>
      </w:r>
      <w:r>
        <w:rPr>
          <w:rFonts w:ascii="Times New Roman" w:hAnsi="Times New Roman"/>
          <w:color w:val="000000"/>
          <w:sz w:val="24"/>
          <w:szCs w:val="24"/>
        </w:rPr>
        <w:t xml:space="preserve"> слуга Христовий, увінчаний про</w:t>
      </w:r>
      <w:r w:rsidRPr="00114A38">
        <w:rPr>
          <w:rFonts w:ascii="Times New Roman" w:hAnsi="Times New Roman"/>
          <w:color w:val="000000"/>
          <w:sz w:val="24"/>
          <w:szCs w:val="24"/>
        </w:rPr>
        <w:t>повідниче Божий, і виголошуєш: «Благословенний Ти, Господи Боже, повіки».</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672"/>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rsidR="00592BF1" w:rsidRPr="00114A38" w:rsidRDefault="00592BF1" w:rsidP="00A535B1">
      <w:pPr>
        <w:shd w:val="clear" w:color="auto" w:fill="FFFFFF"/>
        <w:tabs>
          <w:tab w:val="left" w:pos="802"/>
        </w:tabs>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Pr>
          <w:rFonts w:ascii="Times New Roman" w:hAnsi="Times New Roman"/>
          <w:i/>
          <w:iCs/>
          <w:color w:val="000000"/>
          <w:sz w:val="24"/>
          <w:szCs w:val="24"/>
        </w:rPr>
        <w:t xml:space="preserve"> </w:t>
      </w:r>
      <w:r w:rsidRPr="00114A38">
        <w:rPr>
          <w:rFonts w:ascii="Times New Roman" w:hAnsi="Times New Roman"/>
          <w:color w:val="000000"/>
          <w:sz w:val="24"/>
          <w:szCs w:val="24"/>
        </w:rPr>
        <w:t>Улещенням</w:t>
      </w:r>
      <w:r>
        <w:rPr>
          <w:rFonts w:ascii="Times New Roman" w:hAnsi="Times New Roman"/>
          <w:color w:val="000000"/>
          <w:sz w:val="24"/>
          <w:szCs w:val="24"/>
        </w:rPr>
        <w:t xml:space="preserve"> </w:t>
      </w:r>
      <w:r w:rsidRPr="00114A38">
        <w:rPr>
          <w:rFonts w:ascii="Times New Roman" w:hAnsi="Times New Roman"/>
          <w:color w:val="000000"/>
          <w:sz w:val="24"/>
          <w:szCs w:val="24"/>
        </w:rPr>
        <w:t>колись</w:t>
      </w:r>
      <w:r>
        <w:rPr>
          <w:rFonts w:ascii="Times New Roman" w:hAnsi="Times New Roman"/>
          <w:color w:val="000000"/>
          <w:sz w:val="24"/>
          <w:szCs w:val="24"/>
        </w:rPr>
        <w:t xml:space="preserve"> </w:t>
      </w:r>
      <w:r w:rsidRPr="00114A38">
        <w:rPr>
          <w:rFonts w:ascii="Times New Roman" w:hAnsi="Times New Roman"/>
          <w:color w:val="000000"/>
          <w:sz w:val="24"/>
          <w:szCs w:val="24"/>
        </w:rPr>
        <w:t>змій</w:t>
      </w:r>
      <w:r>
        <w:rPr>
          <w:rFonts w:ascii="Times New Roman" w:hAnsi="Times New Roman"/>
          <w:color w:val="000000"/>
          <w:sz w:val="24"/>
          <w:szCs w:val="24"/>
        </w:rPr>
        <w:t xml:space="preserve"> </w:t>
      </w:r>
      <w:r w:rsidRPr="00114A38">
        <w:rPr>
          <w:rFonts w:ascii="Times New Roman" w:hAnsi="Times New Roman"/>
          <w:color w:val="000000"/>
          <w:sz w:val="24"/>
          <w:szCs w:val="24"/>
        </w:rPr>
        <w:t>вигнав</w:t>
      </w:r>
      <w:r>
        <w:rPr>
          <w:rFonts w:ascii="Times New Roman" w:hAnsi="Times New Roman"/>
          <w:color w:val="000000"/>
          <w:sz w:val="24"/>
          <w:szCs w:val="24"/>
        </w:rPr>
        <w:t xml:space="preserve"> </w:t>
      </w:r>
      <w:r w:rsidRPr="00114A38">
        <w:rPr>
          <w:rFonts w:ascii="Times New Roman" w:hAnsi="Times New Roman"/>
          <w:color w:val="000000"/>
          <w:sz w:val="24"/>
          <w:szCs w:val="24"/>
        </w:rPr>
        <w:t>із</w:t>
      </w:r>
      <w:r>
        <w:rPr>
          <w:rFonts w:ascii="Times New Roman" w:hAnsi="Times New Roman"/>
          <w:color w:val="000000"/>
          <w:sz w:val="24"/>
          <w:szCs w:val="24"/>
        </w:rPr>
        <w:t xml:space="preserve"> </w:t>
      </w:r>
      <w:r w:rsidRPr="00114A38">
        <w:rPr>
          <w:rFonts w:ascii="Times New Roman" w:hAnsi="Times New Roman"/>
          <w:color w:val="000000"/>
          <w:sz w:val="24"/>
          <w:szCs w:val="24"/>
        </w:rPr>
        <w:t>раю прабатьків; а Ти, Божа Мати, їх повернула. Благословенний, Пречиста, плід утроби Твоєї.</w:t>
      </w:r>
    </w:p>
    <w:p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8</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1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pacing w:after="120" w:line="20" w:lineRule="atLeast"/>
        <w:jc w:val="both"/>
        <w:rPr>
          <w:rFonts w:ascii="Times New Roman" w:hAnsi="Times New Roman"/>
          <w:b/>
          <w:bCs/>
          <w:color w:val="FF0000"/>
          <w:sz w:val="24"/>
          <w:szCs w:val="24"/>
          <w:lang w:eastAsia="uk-UA"/>
        </w:rPr>
      </w:pPr>
      <w:r w:rsidRPr="00114A38">
        <w:rPr>
          <w:rFonts w:ascii="Times New Roman" w:hAnsi="Times New Roman"/>
          <w:color w:val="000000"/>
          <w:sz w:val="24"/>
          <w:szCs w:val="24"/>
        </w:rPr>
        <w:t>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rsidR="00592BF1" w:rsidRDefault="00592BF1" w:rsidP="00A535B1">
      <w:pPr>
        <w:shd w:val="clear" w:color="auto" w:fill="FFFFFF"/>
        <w:spacing w:after="120" w:line="20" w:lineRule="atLeast"/>
        <w:jc w:val="both"/>
        <w:rPr>
          <w:rFonts w:ascii="Times New Roman" w:hAnsi="Times New Roman"/>
          <w:b/>
          <w:bCs/>
          <w:color w:val="000000"/>
          <w:sz w:val="24"/>
          <w:szCs w:val="24"/>
          <w:lang w:eastAsia="en-AU"/>
        </w:rPr>
      </w:pPr>
      <w:r w:rsidRPr="00114A38">
        <w:rPr>
          <w:rFonts w:ascii="Times New Roman" w:hAnsi="Times New Roman"/>
          <w:b/>
          <w:bCs/>
          <w:color w:val="000000"/>
          <w:sz w:val="24"/>
          <w:szCs w:val="24"/>
          <w:lang w:eastAsia="en-AU"/>
        </w:rPr>
        <w:t>Благословім Отця і Сина і Святого Духа Господа, нині і повсякчас, і на віки віків. Амінь</w:t>
      </w:r>
      <w:r>
        <w:rPr>
          <w:rFonts w:ascii="Times New Roman" w:hAnsi="Times New Roman"/>
          <w:b/>
          <w:bCs/>
          <w:color w:val="000000"/>
          <w:sz w:val="24"/>
          <w:szCs w:val="24"/>
          <w:lang w:eastAsia="en-AU"/>
        </w:rPr>
        <w:t>.</w:t>
      </w:r>
    </w:p>
    <w:p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Пісня Богородиці</w:t>
      </w:r>
    </w:p>
    <w:p w:rsidR="00592BF1"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Після катавасії восьмої пісні диякон бере кадильницю і, ставши перед іконою Богородиці, мовить: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Богородицю і Матір Світла піснями звеличаймо.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Величає душа моя Господа,* і дух мій радіє в Бозі, Спасі моїм.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114A38">
        <w:rPr>
          <w:rFonts w:ascii="Times New Roman" w:hAnsi="Times New Roman"/>
          <w:i/>
          <w:color w:val="FF0000"/>
          <w:sz w:val="24"/>
          <w:szCs w:val="24"/>
        </w:rPr>
        <w:t>(Після кожного стиха)</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він зглянувся на покору слугині своєї,* ось бо віднині ублажатимуть мене всі роди.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виявив потугу рамени свого,* розвіяв гордих у задумах їхніх сердець.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rsidR="00592BF1" w:rsidRPr="00114A38" w:rsidRDefault="00592BF1" w:rsidP="00A535B1">
      <w:pPr>
        <w:spacing w:after="120" w:line="20" w:lineRule="atLeast"/>
        <w:jc w:val="both"/>
        <w:rPr>
          <w:rFonts w:ascii="Times New Roman" w:hAnsi="Times New Roman"/>
          <w:b/>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Пісня 9</w:t>
      </w:r>
    </w:p>
    <w:p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i/>
          <w:color w:val="FF0000"/>
          <w:sz w:val="24"/>
          <w:szCs w:val="24"/>
        </w:rPr>
        <w:t>Ірмос (г. 8):</w:t>
      </w:r>
      <w:r w:rsidRPr="00114A38">
        <w:rPr>
          <w:rFonts w:ascii="Times New Roman" w:hAnsi="Times New Roman"/>
          <w:sz w:val="24"/>
          <w:szCs w:val="24"/>
        </w:rPr>
        <w:t xml:space="preserve"> </w:t>
      </w:r>
      <w:r w:rsidRPr="00114A38">
        <w:rPr>
          <w:rFonts w:ascii="Times New Roman" w:hAnsi="Times New Roman"/>
          <w:b/>
          <w:sz w:val="24"/>
          <w:szCs w:val="24"/>
        </w:rPr>
        <w:t>Справжньою Богородицею тебе визнаємо,* спасенні тобою, Діво чиста,* з безтілесними хорами тебе прославляючи.</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Піснями величаємо всіх людей Заступницю,* що сяйвом божественної чистоти світ освітлила.</w:t>
      </w:r>
    </w:p>
    <w:p w:rsidR="00592BF1" w:rsidRPr="00114A38" w:rsidRDefault="00592BF1" w:rsidP="00A535B1">
      <w:pPr>
        <w:spacing w:after="120" w:line="20" w:lineRule="atLeast"/>
        <w:jc w:val="both"/>
        <w:rPr>
          <w:rFonts w:ascii="Times New Roman" w:hAnsi="Times New Roman"/>
          <w:color w:val="00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Священик: </w:t>
      </w:r>
      <w:r w:rsidRPr="00114A38">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114A38">
        <w:rPr>
          <w:rFonts w:ascii="Times New Roman" w:hAnsi="Times New Roman"/>
          <w:sz w:val="24"/>
          <w:szCs w:val="24"/>
        </w:rPr>
        <w:t>,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rPr>
          <w:rStyle w:val="FontStyle22"/>
          <w:rFonts w:ascii="Times New Roman" w:hAnsi="Times New Roman" w:cs="Times New Roman"/>
          <w:sz w:val="24"/>
          <w:szCs w:val="24"/>
        </w:rPr>
      </w:pPr>
    </w:p>
    <w:p w:rsidR="00592BF1" w:rsidRPr="00114A38" w:rsidRDefault="00592BF1" w:rsidP="00A535B1">
      <w:pPr>
        <w:pStyle w:val="Heading3"/>
        <w:spacing w:before="0" w:after="120" w:line="20" w:lineRule="atLeast"/>
        <w:jc w:val="center"/>
        <w:rPr>
          <w:rFonts w:ascii="Times New Roman" w:hAnsi="Times New Roman"/>
        </w:rPr>
      </w:pPr>
      <w:r w:rsidRPr="00114A38">
        <w:rPr>
          <w:rStyle w:val="FontStyle23"/>
          <w:rFonts w:ascii="Times New Roman" w:hAnsi="Times New Roman" w:cs="Times New Roman"/>
          <w:b/>
          <w:color w:val="FF0000"/>
          <w:sz w:val="24"/>
          <w:szCs w:val="24"/>
        </w:rPr>
        <w:t>Світильний</w:t>
      </w:r>
      <w:r w:rsidRPr="00114A38">
        <w:rPr>
          <w:rStyle w:val="FontStyle23"/>
          <w:rFonts w:ascii="Times New Roman" w:hAnsi="Times New Roman" w:cs="Times New Roman"/>
          <w:color w:val="FF0000"/>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Звернувши ступання твоїх гарних ніг, </w:t>
      </w:r>
      <w:r w:rsidRPr="00114A38">
        <w:rPr>
          <w:rFonts w:ascii="Times New Roman" w:hAnsi="Times New Roman"/>
          <w:i/>
          <w:color w:val="FF0000"/>
          <w:sz w:val="24"/>
          <w:szCs w:val="24"/>
        </w:rPr>
        <w:t>Филипе</w:t>
      </w:r>
      <w:r w:rsidRPr="00114A38">
        <w:rPr>
          <w:rFonts w:ascii="Times New Roman" w:hAnsi="Times New Roman"/>
          <w:sz w:val="24"/>
          <w:szCs w:val="24"/>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rsidR="00592BF1" w:rsidRPr="00114A38" w:rsidRDefault="00592BF1" w:rsidP="00A535B1">
      <w:pPr>
        <w:spacing w:after="120" w:line="20" w:lineRule="atLeast"/>
        <w:jc w:val="both"/>
        <w:rPr>
          <w:rFonts w:ascii="Times New Roman" w:hAnsi="Times New Roman"/>
          <w:b/>
          <w:iCs/>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148</w:t>
      </w:r>
    </w:p>
    <w:p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i/>
          <w:color w:val="FF0000"/>
          <w:sz w:val="24"/>
          <w:szCs w:val="24"/>
        </w:rPr>
        <w:t xml:space="preserve">Два перших стихи </w:t>
      </w:r>
      <w:r w:rsidRPr="00114A38">
        <w:rPr>
          <w:rFonts w:ascii="Times New Roman" w:hAnsi="Times New Roman"/>
          <w:b/>
          <w:i/>
          <w:color w:val="FF0000"/>
          <w:sz w:val="24"/>
          <w:szCs w:val="24"/>
        </w:rPr>
        <w:t>хвалитних</w:t>
      </w:r>
      <w:r w:rsidRPr="00114A38">
        <w:rPr>
          <w:rFonts w:ascii="Times New Roman" w:hAnsi="Times New Roman"/>
          <w:i/>
          <w:color w:val="FF0000"/>
          <w:sz w:val="24"/>
          <w:szCs w:val="24"/>
        </w:rPr>
        <w:t xml:space="preserve"> на глас 4:</w:t>
      </w:r>
    </w:p>
    <w:p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b/>
          <w:sz w:val="24"/>
          <w:szCs w:val="24"/>
        </w:rPr>
        <w:t>Хваліте його, всі ангели його,* хваліте його, всі воїнства небесні.* Тобі належить пісня, о Боже.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його, ви − сонце й місяцю,* хваліте його, всі ясні зорі.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його, ви – небеса небес* і води, що над небесами.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вони ім'я Господнє хвалять,* бо він повелів, і створились.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Поставив їх на віки віків* і дав закон, що не перейде.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Господа з землі,* кити і всі морські безодні;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Вогонь і град, сніг і туман,* і буйний вітер, який виконує його слово;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Гори й усі пагорби,* садовина й усі кедри;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Звір дикий і скот усілякий,* гад і птах крилатий;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Царі землі й усі народи,* князі й усі земні судді;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Хлопці й дівчата,* старі разом з юнацтвом.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ім'я Господнє хвалять, високе бо ім'я його єдине.* Велич його понад землю й небо.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підняв ріг народу свого.* Хвала всім його святим, синам Ізраїля, народові, що йому близький.</w:t>
      </w:r>
    </w:p>
    <w:p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149</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Співайте Господеві нову пісню,* а хвалу йому на зборі праведників.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Ізраїль своїм Творцем радіє,* нехай своїм царем сини Сіону веселяться.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хвалять ім'я його танком,* при бубні й при гарфі нехай йому співають.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бо ласкавий до народу свого,* оздоблює перемогою покірних.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торжествують праведні у славі,* на своїх ложах нехай ликують.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хвала Божа буде на устах у них,* і двосічний меч у руці в них.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між народами вчинити відплату,* між племенами – покарання.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їхніх царів закути в кайдани,* а їхніх вельмож – у залізні окови.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суд написаний над ними вчинити.* Це слава всіх його преподобних.</w:t>
      </w:r>
    </w:p>
    <w:p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150</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Бога у святині його,* хваліте його у твердині сили його.</w:t>
      </w: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Стихири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за його подвиги великі,* хваліте його в його величі безмежній.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4): </w:t>
      </w:r>
      <w:r w:rsidRPr="00114A38">
        <w:rPr>
          <w:rFonts w:ascii="Times New Roman" w:hAnsi="Times New Roman"/>
          <w:sz w:val="24"/>
          <w:szCs w:val="24"/>
        </w:rPr>
        <w:t xml:space="preserve">Ти,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звуком рогу,* хваліте його на гарфі й на гуслах.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Ти,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на бубні й танком,* хваліте його на струнах і сопілці.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Покинувши все туземне,* за Христом пішов ти,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Розлилась благодать з твоїх уст,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став ти світильником Христової Церкви,* навчаючи духовних овець вірувати* в Тройцю єдиносущну в єдинім Божестві.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(г. 2): </w:t>
      </w:r>
      <w:r w:rsidRPr="00114A38">
        <w:rPr>
          <w:rFonts w:ascii="Times New Roman" w:hAnsi="Times New Roman"/>
          <w:sz w:val="24"/>
          <w:szCs w:val="24"/>
        </w:rPr>
        <w:t>Усю надію мою покладаю* на тебе, Мати Божа;* збережи мене під покровом твоїм.</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Велике славослов'я</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Священик:</w:t>
      </w:r>
      <w:r w:rsidRPr="00114A38">
        <w:rPr>
          <w:rFonts w:ascii="Times New Roman" w:hAnsi="Times New Roman"/>
          <w:color w:val="000000"/>
          <w:sz w:val="24"/>
          <w:szCs w:val="24"/>
        </w:rPr>
        <w:t xml:space="preserve"> Слава Тобі, що Світло нам показав! </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i/>
          <w:color w:val="000000"/>
          <w:sz w:val="24"/>
          <w:szCs w:val="24"/>
        </w:rPr>
        <w:t xml:space="preserve"> </w:t>
      </w:r>
      <w:r w:rsidRPr="00114A38">
        <w:rPr>
          <w:rFonts w:ascii="Times New Roman" w:hAnsi="Times New Roman"/>
          <w:sz w:val="24"/>
          <w:szCs w:val="24"/>
        </w:rPr>
        <w:t>Слава во вишніх Богу*, і на землі мир*, в людях благовоління.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Боже, Агнче Божий, Сину Отця,* що береш гріхи світу, помилуй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що береш гріхи світу,* прийми нашу молитву.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що сидиш по правиці Отця,* помилуй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бо один лише святий, ти єдиний Господь, Ісус Христос,* на славу Бога Отця.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Щодня буду тебе благословити* і хвалити ім'я твоє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Сподоби, Господи, сьогодні* без гріха зберегтися нам.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Боже отців наших,* і хвальне, і прославлене ім'я твоє навіки.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буде, Господи, милість твоя на нас,* бо ми надіємось на тебе.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навчи мене установ твоїх.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Владико,* врозуми мене установами твоїми.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Святий,* просвіти мене установами твоїми.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ти був нам пристановищем* по всі роди.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Молюсь: Господи, змилуйся надо мною,* вилікуй мою душу, бо гріх мій – перед тобою.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до тебе я прибігаю,* навчи мене творити твою волю, бо ти Бог мій.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в тебе є джерело життя,* у твоїм світлі побачимо світло.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Добавляй ласку тим,* що визнають тебе.</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Святий Боже, святий Кріпкий, святий Безсмертний, помилуй нас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Святий Безсмертний, помилуй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Святий Боже, святий Кріпкий, святий Безсмертний, помилуй нас.</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Тропар</w:t>
      </w:r>
    </w:p>
    <w:p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Єктенія усильного благання</w:t>
      </w:r>
    </w:p>
    <w:p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sz w:val="24"/>
          <w:szCs w:val="24"/>
        </w:rPr>
        <w:t>Помилуй нас, Боже, з великої милости твоєї, молимось тобі, вислухай і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14A38">
        <w:rPr>
          <w:rFonts w:ascii="Times New Roman" w:hAnsi="Times New Roman"/>
          <w:i/>
          <w:color w:val="FF0000"/>
          <w:sz w:val="24"/>
          <w:szCs w:val="24"/>
        </w:rPr>
        <w:t>(ім'я)</w:t>
      </w:r>
      <w:r w:rsidRPr="00114A38">
        <w:rPr>
          <w:rFonts w:ascii="Times New Roman" w:hAnsi="Times New Roman"/>
          <w:sz w:val="24"/>
          <w:szCs w:val="24"/>
        </w:rPr>
        <w:t xml:space="preserve">, і за боголюбивого Єпископа нашого Кир </w:t>
      </w:r>
      <w:r w:rsidRPr="00114A38">
        <w:rPr>
          <w:rFonts w:ascii="Times New Roman" w:hAnsi="Times New Roman"/>
          <w:i/>
          <w:color w:val="FF0000"/>
          <w:sz w:val="24"/>
          <w:szCs w:val="24"/>
        </w:rPr>
        <w:t>(ім'я)</w:t>
      </w:r>
      <w:r w:rsidRPr="00114A38">
        <w:rPr>
          <w:rFonts w:ascii="Times New Roman" w:hAnsi="Times New Roman"/>
          <w:sz w:val="24"/>
          <w:szCs w:val="24"/>
        </w:rPr>
        <w:t>,</w:t>
      </w:r>
      <w:r>
        <w:rPr>
          <w:rFonts w:ascii="Times New Roman" w:hAnsi="Times New Roman"/>
          <w:sz w:val="24"/>
          <w:szCs w:val="24"/>
        </w:rPr>
        <w:t xml:space="preserve"> </w:t>
      </w:r>
      <w:r w:rsidRPr="00114A38">
        <w:rPr>
          <w:rFonts w:ascii="Times New Roman" w:hAnsi="Times New Roman"/>
          <w:sz w:val="24"/>
          <w:szCs w:val="24"/>
        </w:rPr>
        <w:t xml:space="preserve">[і за всечесніших отців наших Протоархимандрита </w:t>
      </w:r>
      <w:r w:rsidRPr="00114A38">
        <w:rPr>
          <w:rFonts w:ascii="Times New Roman" w:hAnsi="Times New Roman"/>
          <w:i/>
          <w:color w:val="FF0000"/>
          <w:sz w:val="24"/>
          <w:szCs w:val="24"/>
        </w:rPr>
        <w:t>(ім'я)</w:t>
      </w:r>
      <w:r w:rsidRPr="00114A38">
        <w:rPr>
          <w:rFonts w:ascii="Times New Roman" w:hAnsi="Times New Roman"/>
          <w:sz w:val="24"/>
          <w:szCs w:val="24"/>
        </w:rPr>
        <w:t xml:space="preserve">, Архимандрита </w:t>
      </w:r>
      <w:r w:rsidRPr="00114A38">
        <w:rPr>
          <w:rFonts w:ascii="Times New Roman" w:hAnsi="Times New Roman"/>
          <w:i/>
          <w:color w:val="FF0000"/>
          <w:sz w:val="24"/>
          <w:szCs w:val="24"/>
        </w:rPr>
        <w:t>(ім'я)</w:t>
      </w:r>
      <w:r w:rsidRPr="00114A38">
        <w:rPr>
          <w:rFonts w:ascii="Times New Roman" w:hAnsi="Times New Roman"/>
          <w:sz w:val="24"/>
          <w:szCs w:val="24"/>
        </w:rPr>
        <w:t xml:space="preserve">, Протоігумена </w:t>
      </w:r>
      <w:r w:rsidRPr="00114A38">
        <w:rPr>
          <w:rFonts w:ascii="Times New Roman" w:hAnsi="Times New Roman"/>
          <w:i/>
          <w:color w:val="FF0000"/>
          <w:sz w:val="24"/>
          <w:szCs w:val="24"/>
        </w:rPr>
        <w:t>(ім'я)</w:t>
      </w:r>
      <w:r w:rsidRPr="00114A38">
        <w:rPr>
          <w:rFonts w:ascii="Times New Roman" w:hAnsi="Times New Roman"/>
          <w:sz w:val="24"/>
          <w:szCs w:val="24"/>
        </w:rPr>
        <w:t xml:space="preserve"> й Ігумена </w:t>
      </w:r>
      <w:r w:rsidRPr="00114A38">
        <w:rPr>
          <w:rFonts w:ascii="Times New Roman" w:hAnsi="Times New Roman"/>
          <w:i/>
          <w:color w:val="FF0000"/>
          <w:sz w:val="24"/>
          <w:szCs w:val="24"/>
        </w:rPr>
        <w:t>(ім'я)</w:t>
      </w:r>
      <w:r w:rsidRPr="00114A38">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Ще молимось за Богом бережений народ наш, за правління і за все військо.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Прохальна єктенія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Сповнім ранішню молитву нашу Господеві.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Дня всього досконалого, святого, мирного і безгрішного у Господа просім.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Ангела миру, вірного наставника, охоронця душ і тіл наших у Господа просім.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Прощення і відпущення гріхів і прогрішень наших у Господа просім.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Доброго і пожиточного для душ наших і миру для світу у Господа просім.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Осталий час життя нашого в мирі й покаянні скінчити у Господа просім.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sz w:val="24"/>
          <w:szCs w:val="24"/>
          <w:u w:val="single"/>
        </w:rPr>
      </w:pPr>
      <w:bookmarkStart w:id="6" w:name="_Hlk61258389"/>
      <w:r w:rsidRPr="00114A38">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bookmarkEnd w:id="6"/>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Мир всім.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І духові твоєму.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Голови ваші перед Господом схиліть.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читає молитву:</w:t>
      </w:r>
      <w:r w:rsidRPr="00114A38">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Виголошення</w:t>
      </w:r>
      <w:r w:rsidRPr="00114A38">
        <w:rPr>
          <w:rFonts w:ascii="Times New Roman" w:hAnsi="Times New Roman"/>
          <w:color w:val="FF0000"/>
          <w:sz w:val="24"/>
          <w:szCs w:val="24"/>
        </w:rPr>
        <w:t xml:space="preserve">: </w:t>
      </w:r>
      <w:r w:rsidRPr="00114A38">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Великий відпуст</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Благословенний Христос, Бог наш, завжди,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 Утверди, Боже, святу православну віру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Пресвята Богородице, спаси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Слава тобі, Христе Боже, надіє наша, слава тобі!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r w:rsidRPr="00114A38">
        <w:rPr>
          <w:rFonts w:ascii="Times New Roman" w:hAnsi="Times New Roman"/>
          <w:sz w:val="24"/>
          <w:szCs w:val="24"/>
        </w:rPr>
        <w:t xml:space="preserve"> Благослови.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lang w:eastAsia="uk-UA"/>
        </w:rPr>
        <w:t>Священик:</w:t>
      </w:r>
      <w:r w:rsidRPr="00114A38">
        <w:rPr>
          <w:rFonts w:ascii="Times New Roman" w:hAnsi="Times New Roman"/>
          <w:color w:val="FF0000"/>
          <w:sz w:val="24"/>
          <w:szCs w:val="24"/>
          <w:lang w:eastAsia="uk-UA"/>
        </w:rPr>
        <w:t> </w:t>
      </w:r>
      <w:r w:rsidRPr="00114A38">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w:t>
      </w:r>
      <w:r w:rsidRPr="00114A38">
        <w:rPr>
          <w:rFonts w:ascii="Times New Roman" w:hAnsi="Times New Roman"/>
          <w:sz w:val="24"/>
          <w:szCs w:val="24"/>
        </w:rPr>
        <w:t>і святого славного апостола Филипа, якого світлу пам’ять днесь святкуємо</w:t>
      </w:r>
      <w:r w:rsidRPr="00114A38">
        <w:rPr>
          <w:rFonts w:ascii="Times New Roman" w:hAnsi="Times New Roman"/>
          <w:sz w:val="24"/>
          <w:szCs w:val="24"/>
          <w:lang w:eastAsia="uk-UA"/>
        </w:rPr>
        <w:t xml:space="preserve">, і святого </w:t>
      </w:r>
      <w:r w:rsidRPr="00114A38">
        <w:rPr>
          <w:rFonts w:ascii="Times New Roman" w:hAnsi="Times New Roman"/>
          <w:i/>
          <w:color w:val="FF0000"/>
          <w:sz w:val="24"/>
          <w:szCs w:val="24"/>
          <w:lang w:eastAsia="uk-UA"/>
        </w:rPr>
        <w:t>(</w:t>
      </w:r>
      <w:r w:rsidRPr="00114A38">
        <w:rPr>
          <w:rFonts w:ascii="Times New Roman" w:hAnsi="Times New Roman"/>
          <w:i/>
          <w:color w:val="FF0000"/>
          <w:sz w:val="24"/>
          <w:szCs w:val="24"/>
        </w:rPr>
        <w:t>ім'я, якого є храм</w:t>
      </w:r>
      <w:r w:rsidRPr="00114A38">
        <w:rPr>
          <w:rFonts w:ascii="Times New Roman" w:hAnsi="Times New Roman"/>
          <w:i/>
          <w:color w:val="FF0000"/>
          <w:sz w:val="24"/>
          <w:szCs w:val="24"/>
          <w:lang w:eastAsia="uk-UA"/>
        </w:rPr>
        <w:t xml:space="preserve">), </w:t>
      </w:r>
      <w:r w:rsidRPr="00114A38">
        <w:rPr>
          <w:rFonts w:ascii="Times New Roman" w:hAnsi="Times New Roman"/>
          <w:sz w:val="24"/>
          <w:szCs w:val="24"/>
          <w:lang w:eastAsia="uk-UA"/>
        </w:rPr>
        <w:t>і всіх святих, помилує і спасе нас, як благий і чоловіколюбець.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sectPr w:rsidR="00592BF1" w:rsidRPr="00114A38" w:rsidSect="000A068E">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2BF1" w:rsidRDefault="00592BF1" w:rsidP="0049740B">
      <w:r>
        <w:separator/>
      </w:r>
    </w:p>
  </w:endnote>
  <w:endnote w:type="continuationSeparator" w:id="0">
    <w:p w:rsidR="00592BF1" w:rsidRDefault="00592BF1" w:rsidP="0049740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PeterCyr">
    <w:altName w:val="Times New Roman"/>
    <w:panose1 w:val="00000000000000000000"/>
    <w:charset w:val="59"/>
    <w:family w:val="auto"/>
    <w:notTrueType/>
    <w:pitch w:val="variable"/>
    <w:sig w:usb0="00000001" w:usb1="00000000" w:usb2="00000000" w:usb3="00000000" w:csb0="00000000" w:csb1="00000000"/>
  </w:font>
  <w:font w:name="Calibri Light">
    <w:panose1 w:val="00000000000000000000"/>
    <w:charset w:val="00"/>
    <w:family w:val="auto"/>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2BF1" w:rsidRDefault="00592BF1" w:rsidP="0049740B">
      <w:r>
        <w:separator/>
      </w:r>
    </w:p>
  </w:footnote>
  <w:footnote w:type="continuationSeparator" w:id="0">
    <w:p w:rsidR="00592BF1" w:rsidRDefault="00592BF1" w:rsidP="0049740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154B4"/>
    <w:rsid w:val="00012BEC"/>
    <w:rsid w:val="000418F8"/>
    <w:rsid w:val="0005073D"/>
    <w:rsid w:val="00062353"/>
    <w:rsid w:val="00064FBF"/>
    <w:rsid w:val="00074999"/>
    <w:rsid w:val="000A068E"/>
    <w:rsid w:val="000A5090"/>
    <w:rsid w:val="000C142D"/>
    <w:rsid w:val="000F1744"/>
    <w:rsid w:val="00114A38"/>
    <w:rsid w:val="001353B9"/>
    <w:rsid w:val="00197179"/>
    <w:rsid w:val="001A384D"/>
    <w:rsid w:val="001C14AC"/>
    <w:rsid w:val="001E4872"/>
    <w:rsid w:val="00206134"/>
    <w:rsid w:val="00247841"/>
    <w:rsid w:val="00250E49"/>
    <w:rsid w:val="0027275B"/>
    <w:rsid w:val="002867B7"/>
    <w:rsid w:val="002937DC"/>
    <w:rsid w:val="0029731D"/>
    <w:rsid w:val="002A78C6"/>
    <w:rsid w:val="00302B55"/>
    <w:rsid w:val="00306064"/>
    <w:rsid w:val="00311034"/>
    <w:rsid w:val="00326423"/>
    <w:rsid w:val="003301A6"/>
    <w:rsid w:val="00345EFC"/>
    <w:rsid w:val="00350BEC"/>
    <w:rsid w:val="003A0DB3"/>
    <w:rsid w:val="003A7289"/>
    <w:rsid w:val="003B2292"/>
    <w:rsid w:val="003E1C25"/>
    <w:rsid w:val="003E77BC"/>
    <w:rsid w:val="004114A1"/>
    <w:rsid w:val="00432E98"/>
    <w:rsid w:val="00451D09"/>
    <w:rsid w:val="004841CA"/>
    <w:rsid w:val="0049740B"/>
    <w:rsid w:val="004D32E4"/>
    <w:rsid w:val="004E1BB1"/>
    <w:rsid w:val="0053270A"/>
    <w:rsid w:val="00541634"/>
    <w:rsid w:val="00541B8F"/>
    <w:rsid w:val="00575321"/>
    <w:rsid w:val="00592BF1"/>
    <w:rsid w:val="005A39F0"/>
    <w:rsid w:val="006128DB"/>
    <w:rsid w:val="00613B76"/>
    <w:rsid w:val="00616DA5"/>
    <w:rsid w:val="006176C3"/>
    <w:rsid w:val="00622606"/>
    <w:rsid w:val="00623872"/>
    <w:rsid w:val="0063674B"/>
    <w:rsid w:val="00644D3B"/>
    <w:rsid w:val="00650856"/>
    <w:rsid w:val="006B5188"/>
    <w:rsid w:val="006C50FB"/>
    <w:rsid w:val="006F3E02"/>
    <w:rsid w:val="007157BC"/>
    <w:rsid w:val="0072208C"/>
    <w:rsid w:val="007619C7"/>
    <w:rsid w:val="00771287"/>
    <w:rsid w:val="007D0D6C"/>
    <w:rsid w:val="007E1C00"/>
    <w:rsid w:val="00835757"/>
    <w:rsid w:val="00863B19"/>
    <w:rsid w:val="008752D8"/>
    <w:rsid w:val="00880149"/>
    <w:rsid w:val="00881008"/>
    <w:rsid w:val="0088243A"/>
    <w:rsid w:val="008977A8"/>
    <w:rsid w:val="008C12D9"/>
    <w:rsid w:val="008C461B"/>
    <w:rsid w:val="009154B4"/>
    <w:rsid w:val="00937E41"/>
    <w:rsid w:val="00990BE6"/>
    <w:rsid w:val="009B1273"/>
    <w:rsid w:val="009F2B57"/>
    <w:rsid w:val="00A07EFD"/>
    <w:rsid w:val="00A137D5"/>
    <w:rsid w:val="00A21D03"/>
    <w:rsid w:val="00A22A8D"/>
    <w:rsid w:val="00A369B0"/>
    <w:rsid w:val="00A4595A"/>
    <w:rsid w:val="00A5347F"/>
    <w:rsid w:val="00A535B1"/>
    <w:rsid w:val="00A96FBF"/>
    <w:rsid w:val="00A97E20"/>
    <w:rsid w:val="00AD63D6"/>
    <w:rsid w:val="00AF04B4"/>
    <w:rsid w:val="00B04A05"/>
    <w:rsid w:val="00B311A6"/>
    <w:rsid w:val="00B479DF"/>
    <w:rsid w:val="00B61A71"/>
    <w:rsid w:val="00B65590"/>
    <w:rsid w:val="00B93AF0"/>
    <w:rsid w:val="00B9580A"/>
    <w:rsid w:val="00BD3910"/>
    <w:rsid w:val="00BF2AEF"/>
    <w:rsid w:val="00BF37FE"/>
    <w:rsid w:val="00C64100"/>
    <w:rsid w:val="00C824A8"/>
    <w:rsid w:val="00C90104"/>
    <w:rsid w:val="00CD47D2"/>
    <w:rsid w:val="00CE3510"/>
    <w:rsid w:val="00CF267C"/>
    <w:rsid w:val="00D14B4C"/>
    <w:rsid w:val="00D16BC3"/>
    <w:rsid w:val="00D227E0"/>
    <w:rsid w:val="00D26DCD"/>
    <w:rsid w:val="00D4148F"/>
    <w:rsid w:val="00D5266E"/>
    <w:rsid w:val="00D82838"/>
    <w:rsid w:val="00DC03B9"/>
    <w:rsid w:val="00DD266B"/>
    <w:rsid w:val="00DD540F"/>
    <w:rsid w:val="00E505DE"/>
    <w:rsid w:val="00E600F2"/>
    <w:rsid w:val="00EE7095"/>
    <w:rsid w:val="00EF4570"/>
    <w:rsid w:val="00EF6861"/>
    <w:rsid w:val="00EF77CB"/>
    <w:rsid w:val="00FB7D00"/>
    <w:rsid w:val="00FC3E49"/>
    <w:rsid w:val="00FD0B0E"/>
    <w:rsid w:val="00FD11B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9"/>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rsid w:val="00DC03B9"/>
    <w:pPr>
      <w:keepNext/>
      <w:keepLines/>
      <w:spacing w:before="40"/>
      <w:outlineLvl w:val="2"/>
    </w:pPr>
    <w:rPr>
      <w:rFonts w:ascii="Calibri Light" w:eastAsia="MS ????" w:hAnsi="Calibri Light"/>
      <w:color w:val="1F4D78"/>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lang/>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s>
</file>

<file path=word/webSettings.xml><?xml version="1.0" encoding="utf-8"?>
<w:webSettings xmlns:r="http://schemas.openxmlformats.org/officeDocument/2006/relationships" xmlns:w="http://schemas.openxmlformats.org/wordprocessingml/2006/main">
  <w:divs>
    <w:div w:id="1575511287">
      <w:marLeft w:val="0"/>
      <w:marRight w:val="0"/>
      <w:marTop w:val="0"/>
      <w:marBottom w:val="0"/>
      <w:divBdr>
        <w:top w:val="none" w:sz="0" w:space="0" w:color="auto"/>
        <w:left w:val="none" w:sz="0" w:space="0" w:color="auto"/>
        <w:bottom w:val="none" w:sz="0" w:space="0" w:color="auto"/>
        <w:right w:val="none" w:sz="0" w:space="0" w:color="auto"/>
      </w:divBdr>
    </w:div>
    <w:div w:id="1575511288">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6</TotalTime>
  <Pages>36</Pages>
  <Words>12943</Words>
  <Characters>-32766</Characters>
  <Application>Microsoft Office Outlook</Application>
  <DocSecurity>0</DocSecurity>
  <Lines>0</Lines>
  <Paragraphs>0</Paragraphs>
  <ScaleCrop>false</ScaleCrop>
  <Company>DG Win&amp;Soft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ALEX</cp:lastModifiedBy>
  <cp:revision>5</cp:revision>
  <dcterms:created xsi:type="dcterms:W3CDTF">2021-10-25T06:01:00Z</dcterms:created>
  <dcterms:modified xsi:type="dcterms:W3CDTF">2021-10-26T16:20:00Z</dcterms:modified>
</cp:coreProperties>
</file>