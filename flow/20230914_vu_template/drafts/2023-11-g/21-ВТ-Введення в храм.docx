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 w:eastAsia="ru-RU"/>
        </w:rPr>
      </w:pPr>
      <w:bookmarkStart w:id="0" w:name="_GoBack"/>
      <w:bookmarkEnd w:id="0"/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t>Грудень 4 Субота</w:t>
      </w: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  <w:t>4 (21)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🕀</w:t>
      </w:r>
      <w:r w:rsidRPr="00C54C58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ru-RU"/>
        </w:rPr>
        <w:t xml:space="preserve"> ВВЕДЕННЯ У ХРАМ ПРЕСВЯТОЇ ВЛАДИЧИЦІ НАШОЇ БОГОРОДИЦІ І ПРИСНОДІВИ МАРІЇ.</w:t>
      </w: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54C58">
        <w:rPr>
          <w:rFonts w:ascii="Times New Roman" w:hAnsi="Times New Roman"/>
          <w:sz w:val="24"/>
          <w:szCs w:val="24"/>
          <w:lang w:val="uk-UA"/>
        </w:rPr>
        <w:t>Повеліте!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54C5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54C5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Heading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/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/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/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1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пророка Єзикиїла 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C54C58">
        <w:rPr>
          <w:rFonts w:ascii="Times New Roman" w:hAnsi="Times New Roman"/>
          <w:sz w:val="24"/>
          <w:szCs w:val="24"/>
          <w:lang w:val="uk-UA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(Єзек. 43, 27; 44, 1-4)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9, 1-11)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1"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до Царя́ дів слідо́м за Не́ю,* по́друг Її приведу́ть до Те́бе.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у весе́лості і ра́дості,* введу́ть у храм Царя́.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r w:rsidRPr="00C54C58">
        <w:rPr>
          <w:rFonts w:ascii="Times New Roman" w:hAnsi="Times New Roman"/>
          <w:sz w:val="24"/>
          <w:szCs w:val="24"/>
          <w:lang w:val="uk-UA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твоє,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що приготував ти* перед усіма народами.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Світло на просвіту поганам, і славу люду твого, Ізраїля.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Створителя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>ожого предзображення*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2"/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3"/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гл. 4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AA7" w:rsidRDefault="00D44AA7" w:rsidP="0049740B">
      <w:r>
        <w:separator/>
      </w:r>
    </w:p>
  </w:endnote>
  <w:endnote w:type="continuationSeparator" w:id="0">
    <w:p w:rsidR="00D44AA7" w:rsidRDefault="00D44AA7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AA7" w:rsidRDefault="00D44AA7" w:rsidP="0049740B">
      <w:r>
        <w:separator/>
      </w:r>
    </w:p>
  </w:footnote>
  <w:footnote w:type="continuationSeparator" w:id="0">
    <w:p w:rsidR="00D44AA7" w:rsidRDefault="00D44AA7" w:rsidP="004974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44D01"/>
    <w:rsid w:val="009816D4"/>
    <w:rsid w:val="00A07EFD"/>
    <w:rsid w:val="00A42D98"/>
    <w:rsid w:val="00A4595A"/>
    <w:rsid w:val="00A5347F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37</Pages>
  <Words>13086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6</cp:revision>
  <dcterms:created xsi:type="dcterms:W3CDTF">2021-11-23T05:19:00Z</dcterms:created>
  <dcterms:modified xsi:type="dcterms:W3CDTF">2021-11-24T13:43:00Z</dcterms:modified>
</cp:coreProperties>
</file>