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sz w:val="24"/>
        </w:rPr>
        <w:t>Листопад 21 Вівторок</w:t>
      </w:r>
    </w:p>
    <w:p>
      <w:r>
        <w:rPr>
          <w:rFonts w:ascii="Times New Roman" w:hAnsi="Times New Roman"/>
          <w:b/>
          <w:i/>
          <w:color w:val="FF4400"/>
          <w:sz w:val="24"/>
        </w:rPr>
        <w:t>🕀 Введення у храм Пресвятої Владичиці нашої Богородиці і Приснодіви Марії</w:t>
      </w:r>
    </w:p>
    <w:p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C54C58">
        <w:rPr>
          <w:rFonts w:ascii="Times New Roman" w:hAnsi="Times New Roman"/>
          <w:sz w:val="24"/>
          <w:szCs w:val="24"/>
          <w:lang w:val="uk-UA"/>
        </w:rPr>
        <w:t>Повеліте!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святій одноістотній і животворящій, нероздільній Тройці, завжди, нині і повсякчас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54C58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54C58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54C58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54C58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54C58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1: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О, дивне чудо):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Радуймося сьогодні, вірні,* псалмами й піснями прославляючи Господа,* і вшановуючи його святу тінь − одуховнений Кивот,* що вмістив у собі невмістиме Слово.* Бо вона, ще малою дівчинкою, незбагненно приводиться до Господа,* і великий святитель Захарія радісно приймає її,* як Божу оселю.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Сьогодні одуховнений храм святої слави Христа Бога нашого,* єдина благословенна й пречиста між жінками,* приводиться до старозавітнього храму, щоб у ньому жити.* З нею духом радіють Йоаким і Анна,* хори ж дівиць, оспівуючи й шануючи його Матір,* псалмами прославляють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– сповіщена пророками,* слава апостолів, похвала мучеників* і всіх землян відродження, Діво – Мати Божа,* бо через тебе ми з Богом примирилися.* Тому шануємо твій вхід у храм Господній,* з ангелом усі співаючи тобі: Радуйся, Пречиста,* – що нас спасаєш молитвами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Як хороброго):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Святе́є Святи́х* Свята́я і Непоро́чная* Святи́м Ду́хом вво́диться,* і святи́м Ангелом вигодо́вується* Та, що є су́щим Святішим Хра́мом* Свято́го Бо́га на́шого,* що все освяти́в Її вхо́дженням* і обожи́в приро́ду земни́х,* що впа́ла пере́ступом.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Отрокови́ці, радіючи* і світи́льники трима́ючи,* днесь переду́ють ми́сленній Свічі* і вво́дять Її* у Святе́є Святи́х свяще́нно,* перед’явля́ючи Ся́йво,* Яко́му нале́жить із Не́ї зася́яти невисловле́нно* і Ду́хом просвіти́ти* тих, що сидя́ть у пітьмі невідання.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«Прийми́, Заха́ріє»,* – у весе́лості воскли́кнула Анна всехва́льна,* – «Ту, Яку́ проповідували Бо́жі проро́ки в Ду́сі,* і введи́ Її у святи́й храм* для свяще́нного вихова́ння,* щоб ста́ла Вона́ Влади́ки всіх* боже́ственним престо́лом,* і пала́тою, і ло́жем,* і світлозо́рою оби́теллю».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Богоневісто Владичице! Після твого чудесного народження,* ти прийшла до Господнього храму, щоб у ньому виховуватися й освячуватися;* все небо здивувалося, що Дух Святий у тобі оселився.* Тому, Пречиста й Непорочна, на небі і на землі прославлена,* – спаси рід наш!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>
      <w:pPr>
        <w:pStyle w:val="3"/>
      </w:pPr>
      <w:r>
        <w:rPr>
          <w:rFonts w:ascii="Times New Roman" w:hAnsi="Times New Roman"/>
          <w:b/>
          <w:i/>
          <w:color w:val="FF0000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1" w:name="_Hlk59289126"/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Буття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(Бут. 28, 10-17)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пророка Єзикиїла читання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Чтець: </w:t>
      </w:r>
      <w:r w:rsidRPr="00C54C58">
        <w:rPr>
          <w:rFonts w:ascii="Times New Roman" w:hAnsi="Times New Roman"/>
          <w:sz w:val="24"/>
          <w:szCs w:val="24"/>
          <w:lang w:val="uk-UA"/>
        </w:rPr>
        <w:t>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(Єзек. 43, 27; 44, 1-4)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 книги Приповідок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(Прип. 9, 1-11)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bookmarkEnd w:id="1"/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54C58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Style w:val="FontStyle20"/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>Стихири на Литії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Нехай радується сьогодні Боже небо!* І хмари нехай росять веселощі,* прославляючи предивну величність Бога нашого!* Бо ось брама, що на схід сонця звернена,* – як було провіщено – від неплідної народжена й обітом посвячена Богові,* приводиться сьогодні як непорочний дар до храму.* Нехай радіє Давид, граючи на гуслях і кажучи:* Слідом за нею приведуться до царя дівиці,* її другині приведуться у середину храму Божого,* всередину його святилища, щоб виховалась на оселю того,* хто перед усіма віками нетлінно народився від Отця* для спасіння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eastAsia="Gungsuh" w:hAnsi="Times New Roman"/>
          <w:sz w:val="24"/>
          <w:szCs w:val="24"/>
          <w:lang w:val="uk-UA"/>
        </w:rPr>
        <w:t xml:space="preserve"> Нині боговмістима святиня − Богородиця,* приводиться до храму Господнього,* і Захарія її приймає;* нині «Святе святих» радується,* і ангельський хор таїнственно ликує.* З ними і ми святково з Гавриїлом заспіваймо:* Радуйся, Благодатна!* З тобою Господь, що має велику милість.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Прийдіть, усі вірні,* і звеличаймо єдину Непорочну,* що оце приводиться до храму.* Вона пророками сповіщена* та перед віками передбачена Мати,* що останнім віком являється Богородицею.* За її молитвами, Господи, подай нам твій мир* і велику милість.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Сьогодні* всенепорочна Діва приводиться до храму,* – до оселі царя всіх Бога,* що всіх нас годує.* Сьогодні найчистіша святиня, як дитятко,* уводиться в найсвятіше місце.* Тож закличмо до неї з ангелом:* Радуйся, єдина благословенна між жінками!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 молитви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литійні стихири, диякон голосно співає: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наших: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Киріє, елейсон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якої світлий празник Введення у храм днесь урочисто святкуємо;* і святого 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 5, подібний: Радуйся):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Cs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до Царя́ дів слідо́м за Не́ю,* по́друг Її приведу́ть до Те́бе.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Cs/>
          <w:sz w:val="24"/>
          <w:szCs w:val="24"/>
          <w:u w:val="single"/>
          <w:lang w:val="uk-UA"/>
        </w:rPr>
        <w:t>Приведу́ть у весе́лості і ра́дості,* введу́ть у храм Царя́.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r w:rsidRPr="00C54C58"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г. 6): </w:t>
      </w:r>
      <w:r w:rsidRPr="00C54C58">
        <w:rPr>
          <w:rFonts w:ascii="Times New Roman" w:hAnsi="Times New Roman"/>
          <w:sz w:val="24"/>
          <w:szCs w:val="24"/>
          <w:lang w:val="uk-UA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побачили очі мої* спасіння твоє,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що приготував ти* перед усіма народами.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Світло на просвіту поганам, і славу люду твого, Ізраїля.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Тропарі</w:t>
      </w: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54C58">
        <w:rPr>
          <w:rFonts w:ascii="Times New Roman" w:hAnsi="Times New Roman"/>
          <w:sz w:val="24"/>
          <w:szCs w:val="24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</w:rPr>
        <w:t>Б</w:t>
      </w:r>
      <w:r w:rsidRPr="00C54C58">
        <w:rPr>
          <w:rFonts w:ascii="Times New Roman" w:hAnsi="Times New Roman"/>
          <w:sz w:val="24"/>
          <w:szCs w:val="24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</w:rPr>
        <w:t>Ї</w:t>
      </w:r>
      <w:r w:rsidRPr="00C54C58">
        <w:rPr>
          <w:rFonts w:ascii="Times New Roman" w:hAnsi="Times New Roman"/>
          <w:sz w:val="24"/>
          <w:szCs w:val="24"/>
        </w:rPr>
        <w:t xml:space="preserve">й і ми голосно закличмо:* Радуйся, промислу Створителя сповнення. </w:t>
      </w:r>
      <w:r w:rsidRPr="00C54C5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Благословення хлібів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D44AA7" w:rsidRPr="00C54C58" w:rsidRDefault="00D44AA7" w:rsidP="005B6A68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УТРЕНЯ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D44AA7" w:rsidRPr="00C54C58" w:rsidRDefault="00D44AA7" w:rsidP="005B6A68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 молитви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(Пс. 117), глас 4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>ожого предзображення* і спасення людей проповідання,* у Божому храмі Діва ясно з’являється* і Христа всім предзвіщає.*</w:t>
      </w:r>
      <w:r>
        <w:rPr>
          <w:rFonts w:ascii="Times New Roman" w:hAnsi="Times New Roman"/>
          <w:sz w:val="24"/>
          <w:szCs w:val="24"/>
          <w:lang w:val="uk-UA"/>
        </w:rPr>
        <w:t xml:space="preserve"> 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Перший сідальний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Другий сідальний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Величаємо тебе, пресвята Діво,* Богом вибрана Отроковице,* і вшановуємо твій вхід у храм Господній.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Великий Господь і хвальний вельми у місті і нашого Бога, на горі святій його.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Преславні речі говорять про тебе, місто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Святий храм твій, дивний у правді.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Ось Господні ворота, праведники ними ввійдуть.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3"/>
          <w:rFonts w:ascii="Times New Roman" w:hAnsi="Times New Roman"/>
          <w:b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Сідальний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:rsidR="00D44AA7" w:rsidRPr="00C54C58" w:rsidRDefault="00D44AA7" w:rsidP="005B6A68">
      <w:pPr>
        <w:spacing w:after="120" w:line="20" w:lineRule="atLeast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</w:pPr>
      <w:r w:rsidRPr="00C54C58"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  <w:t>Степенна пісня.</w:t>
      </w:r>
    </w:p>
    <w:p w:rsidR="00D44AA7" w:rsidRPr="00C54C58" w:rsidRDefault="00D44AA7" w:rsidP="005B6A68">
      <w:pPr>
        <w:spacing w:after="120" w:line="20" w:lineRule="atLeast"/>
        <w:jc w:val="center"/>
        <w:rPr>
          <w:rStyle w:val="FontStyle23"/>
          <w:rFonts w:ascii="Times New Roman" w:hAnsi="Times New Roman"/>
          <w:b/>
          <w:i w:val="0"/>
          <w:sz w:val="24"/>
          <w:szCs w:val="24"/>
          <w:lang w:val="uk-UA"/>
        </w:rPr>
      </w:pPr>
      <w:r w:rsidRPr="00C54C58">
        <w:rPr>
          <w:rStyle w:val="FontStyle27"/>
          <w:rFonts w:ascii="Times New Roman" w:hAnsi="Times New Roman"/>
          <w:bCs/>
          <w:iCs/>
          <w:color w:val="FF0000"/>
          <w:sz w:val="24"/>
          <w:szCs w:val="24"/>
          <w:lang w:val="uk-UA" w:eastAsia="ru-RU"/>
        </w:rPr>
        <w:t xml:space="preserve">Антифон </w:t>
      </w: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 w:eastAsia="ru-RU"/>
        </w:rPr>
        <w:t>4 (глас 4)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Від юности моєї вельми воюють зі мною пристрасті,* але ти сам, Спасе мій, захорони мене і спаси.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Style w:val="FontStyle22"/>
          <w:rFonts w:ascii="Times New Roman" w:hAnsi="Times New Roman"/>
          <w:sz w:val="24"/>
        </w:rPr>
      </w:pPr>
      <w:r w:rsidRPr="00C54C58">
        <w:rPr>
          <w:rStyle w:val="FontStyle22"/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54C58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r w:rsidRPr="00C54C58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44 (г. 4)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Пом'яну ім'я твоє,* в усякім роді і роді.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З мого серця гарне слово ллється, розповім діла мої цареві.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263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bookmarkEnd w:id="2"/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на глас прокімена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Мир всім!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Луки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eastAsia="Gungsuh" w:hAnsi="Times New Roman"/>
          <w:sz w:val="24"/>
          <w:szCs w:val="24"/>
          <w:lang w:val="uk-UA"/>
        </w:rPr>
        <w:t>В ті дні, вставши, Марія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(Лк. 4 зач.; 1, 39-49; 56)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світлий празник Введення у храм днесь урочисто святкуємо;*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C54C58">
        <w:rPr>
          <w:rFonts w:ascii="Times New Roman" w:hAnsi="Times New Roman"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color w:val="000000"/>
          <w:sz w:val="24"/>
          <w:szCs w:val="24"/>
          <w:lang w:val="uk-UA"/>
        </w:rPr>
        <w:t>Відкрию уста мої і, духом натхненний, слово промовлю Богоматері; і, радіючи, врочисто святкуватиму і прославлятиму свято введення її.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Ми знаємо Тебе, як скарбницю премудрості і благодаті, Пречиста, що виточує завжди текучий струмінь розуміння, і просимо: «Краплями Твоїми, Владичице, окропи й нас, щоб завжди ми Тебе прославляли».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2566339"/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3"/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C54C58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Сідальний, гл. 4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Тінню покрита гора, що її передбачив Авакум колись, провістила Ту, що ввійшла в неприступну частину храму і, процвівши добротою, покриває всі краї.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811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68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Передбачаючи доброту душі Твоєї, Пречиста, колись Захарій виголосив: «Ти спасіння, бо Невмістимий, що в Тобі вмістився, з'явиться мені».</w:t>
      </w:r>
    </w:p>
    <w:p w:rsidR="00D44AA7" w:rsidRPr="00C54C58" w:rsidRDefault="00D44AA7" w:rsidP="005B6A68">
      <w:pPr>
        <w:shd w:val="clear" w:color="auto" w:fill="FFFFFF"/>
        <w:tabs>
          <w:tab w:val="left" w:pos="758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Той, Хто все держить словом, почув молитву праведних і, розв'язавши недугу неплідної, як добросердний, велику радість їм послав.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73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pStyle w:val="NoSpacing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C54C58">
        <w:rPr>
          <w:rFonts w:ascii="Times New Roman" w:hAnsi="Times New Roman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Сьогодні всі краї осяяла радісна весна, освітлюючи благодаттю й розумом душі наші, щоб у велике свято Богородиці втіху ми одержали.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</w:p>
    <w:p w:rsidR="00D44AA7" w:rsidRPr="00C54C58" w:rsidRDefault="00D44AA7" w:rsidP="005B6A68">
      <w:pPr>
        <w:shd w:val="clear" w:color="auto" w:fill="FFFFFF"/>
        <w:tabs>
          <w:tab w:val="left" w:pos="816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 скорилося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народженому від Тебе,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і, радіючи, співай Йому: всі творіння Господні, прославляйте Господа».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Вбачаючи духом, колись Захарі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C54C58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:rsidR="00D44AA7" w:rsidRPr="00C54C58" w:rsidRDefault="00D44AA7" w:rsidP="005B6A68">
      <w:pPr>
        <w:widowControl w:val="0"/>
        <w:shd w:val="clear" w:color="auto" w:fill="FFFFFF"/>
        <w:tabs>
          <w:tab w:val="left" w:pos="672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D44AA7" w:rsidRPr="00C54C58" w:rsidRDefault="00D44AA7" w:rsidP="005B6A68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Величає душа моя Господа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Богородицю і Матір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...,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9-й ірмос.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(г. 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D44AA7" w:rsidRPr="00C54C58" w:rsidRDefault="00D44AA7" w:rsidP="005B6A68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54C58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Мала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C54C58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/>
        </w:rPr>
        <w:t>Світильний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D44AA7" w:rsidRPr="00C54C58" w:rsidRDefault="00D44AA7" w:rsidP="005B6A68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D44AA7" w:rsidRPr="00C54C58" w:rsidRDefault="00D44AA7" w:rsidP="005B6A68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за його подвиги великі,* хваліте його в його величі безмежній.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1):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звуком рогу,* хваліте його на гарфі й на гуслах.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Днесь благовоління </w:t>
      </w:r>
      <w:r>
        <w:rPr>
          <w:rFonts w:ascii="Times New Roman" w:hAnsi="Times New Roman"/>
          <w:sz w:val="24"/>
          <w:szCs w:val="24"/>
          <w:lang w:val="uk-UA"/>
        </w:rPr>
        <w:t>Б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ожого предзображення* і спасення людей проповідання,* у Божому храмі Діва ясно з’являється* і Христа всім предзвіщає.* </w:t>
      </w:r>
      <w:r>
        <w:rPr>
          <w:rFonts w:ascii="Times New Roman" w:hAnsi="Times New Roman"/>
          <w:sz w:val="24"/>
          <w:szCs w:val="24"/>
          <w:lang w:val="uk-UA"/>
        </w:rPr>
        <w:t>Ї</w:t>
      </w:r>
      <w:r w:rsidRPr="00C54C58">
        <w:rPr>
          <w:rFonts w:ascii="Times New Roman" w:hAnsi="Times New Roman"/>
          <w:sz w:val="24"/>
          <w:szCs w:val="24"/>
          <w:lang w:val="uk-UA"/>
        </w:rPr>
        <w:t>й і ми голосно закличмо:* Радуйся, промислу Створителя сповнення.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 усильного благання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54C58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Прохальна єктенія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54C58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54C58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D44AA7" w:rsidRPr="00C54C58" w:rsidRDefault="00D44AA7" w:rsidP="005B6A68">
      <w:pPr>
        <w:pStyle w:val="Heading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54C58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54C58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Владичиці нашої Богородиці і Приснодіви Марії, якої світлий празник Введення у храм днесь урочисто святкуємо, і святого </w:t>
      </w: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54C58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D44AA7" w:rsidRPr="00C54C58" w:rsidRDefault="00D44AA7" w:rsidP="005B6A6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C54C58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54C58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54C58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D44AA7" w:rsidRPr="00C54C58" w:rsidSect="003B3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4AA7" w:rsidRDefault="00D44AA7" w:rsidP="0049740B">
      <w:r>
        <w:separator/>
      </w:r>
    </w:p>
  </w:endnote>
  <w:endnote w:type="continuationSeparator" w:id="0">
    <w:p w:rsidR="00D44AA7" w:rsidRDefault="00D44AA7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4AA7" w:rsidRDefault="00D44AA7" w:rsidP="0049740B">
      <w:r>
        <w:separator/>
      </w:r>
    </w:p>
  </w:footnote>
  <w:footnote w:type="continuationSeparator" w:id="0">
    <w:p w:rsidR="00D44AA7" w:rsidRDefault="00D44AA7" w:rsidP="004974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E0E"/>
    <w:rsid w:val="000C142D"/>
    <w:rsid w:val="000F1744"/>
    <w:rsid w:val="001928E6"/>
    <w:rsid w:val="00197179"/>
    <w:rsid w:val="001B3410"/>
    <w:rsid w:val="001C14AC"/>
    <w:rsid w:val="001D1F74"/>
    <w:rsid w:val="001E4872"/>
    <w:rsid w:val="00210E4D"/>
    <w:rsid w:val="00226A43"/>
    <w:rsid w:val="00247841"/>
    <w:rsid w:val="00260907"/>
    <w:rsid w:val="00267E26"/>
    <w:rsid w:val="0027275B"/>
    <w:rsid w:val="00276FFE"/>
    <w:rsid w:val="00287D36"/>
    <w:rsid w:val="002A78C6"/>
    <w:rsid w:val="002C56A0"/>
    <w:rsid w:val="002D328B"/>
    <w:rsid w:val="00302E92"/>
    <w:rsid w:val="00306064"/>
    <w:rsid w:val="00312CFF"/>
    <w:rsid w:val="00314839"/>
    <w:rsid w:val="00326423"/>
    <w:rsid w:val="003301A6"/>
    <w:rsid w:val="00345EFC"/>
    <w:rsid w:val="00347223"/>
    <w:rsid w:val="00365F29"/>
    <w:rsid w:val="0038087B"/>
    <w:rsid w:val="003821B5"/>
    <w:rsid w:val="00385F0E"/>
    <w:rsid w:val="003A4A7B"/>
    <w:rsid w:val="003A6F4A"/>
    <w:rsid w:val="003B35D9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03576"/>
    <w:rsid w:val="00521A15"/>
    <w:rsid w:val="00533D32"/>
    <w:rsid w:val="00547480"/>
    <w:rsid w:val="00555490"/>
    <w:rsid w:val="00567A68"/>
    <w:rsid w:val="005A39F0"/>
    <w:rsid w:val="005A50D9"/>
    <w:rsid w:val="005B3EBC"/>
    <w:rsid w:val="005B6A68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80E49"/>
    <w:rsid w:val="00792773"/>
    <w:rsid w:val="00797DF9"/>
    <w:rsid w:val="007B178E"/>
    <w:rsid w:val="007C00BF"/>
    <w:rsid w:val="007D6C27"/>
    <w:rsid w:val="007F1AF3"/>
    <w:rsid w:val="007F7833"/>
    <w:rsid w:val="00815AA5"/>
    <w:rsid w:val="00835757"/>
    <w:rsid w:val="00881008"/>
    <w:rsid w:val="0088243A"/>
    <w:rsid w:val="0088504F"/>
    <w:rsid w:val="00886E9A"/>
    <w:rsid w:val="008A243D"/>
    <w:rsid w:val="008B7FF3"/>
    <w:rsid w:val="008C461B"/>
    <w:rsid w:val="008E2C0A"/>
    <w:rsid w:val="00904ACF"/>
    <w:rsid w:val="009154B4"/>
    <w:rsid w:val="009374B6"/>
    <w:rsid w:val="00944D01"/>
    <w:rsid w:val="009816D4"/>
    <w:rsid w:val="00A07EFD"/>
    <w:rsid w:val="00A42D98"/>
    <w:rsid w:val="00A4595A"/>
    <w:rsid w:val="00A5347F"/>
    <w:rsid w:val="00A806A7"/>
    <w:rsid w:val="00A81ABE"/>
    <w:rsid w:val="00AA7115"/>
    <w:rsid w:val="00AB2C81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C15831"/>
    <w:rsid w:val="00C34E3A"/>
    <w:rsid w:val="00C3541C"/>
    <w:rsid w:val="00C54C58"/>
    <w:rsid w:val="00C90104"/>
    <w:rsid w:val="00CA2E49"/>
    <w:rsid w:val="00CE3510"/>
    <w:rsid w:val="00D44AA7"/>
    <w:rsid w:val="00D61856"/>
    <w:rsid w:val="00DB1A78"/>
    <w:rsid w:val="00DD266B"/>
    <w:rsid w:val="00DD385B"/>
    <w:rsid w:val="00DE4FCF"/>
    <w:rsid w:val="00E102C8"/>
    <w:rsid w:val="00E365E2"/>
    <w:rsid w:val="00E47CEE"/>
    <w:rsid w:val="00E54B7C"/>
    <w:rsid w:val="00E9420A"/>
    <w:rsid w:val="00F04A5E"/>
    <w:rsid w:val="00F13F13"/>
    <w:rsid w:val="00F54051"/>
    <w:rsid w:val="00F75BBB"/>
    <w:rsid w:val="00F86788"/>
    <w:rsid w:val="00FB35D6"/>
    <w:rsid w:val="00FC5980"/>
    <w:rsid w:val="00FD2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NoSpacing">
    <w:name w:val="No Spacing"/>
    <w:uiPriority w:val="99"/>
    <w:qFormat/>
    <w:rsid w:val="00C15831"/>
    <w:rPr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9828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8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</TotalTime>
  <Pages>37</Pages>
  <Words>13086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6</cp:revision>
  <dcterms:created xsi:type="dcterms:W3CDTF">2021-11-23T05:19:00Z</dcterms:created>
  <dcterms:modified xsi:type="dcterms:W3CDTF">2021-11-24T13:43:00Z</dcterms:modified>
</cp:coreProperties>
</file>