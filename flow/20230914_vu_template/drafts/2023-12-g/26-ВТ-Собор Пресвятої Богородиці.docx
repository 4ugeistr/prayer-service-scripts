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sz w:val="24"/>
        </w:rPr>
        <w:t>Грудень 26 Вівторок</w:t>
      </w:r>
    </w:p>
    <w:p>
      <w:r>
        <w:rPr>
          <w:rFonts w:ascii="Times New Roman" w:hAnsi="Times New Roman"/>
          <w:b/>
          <w:color w:val="FF4400"/>
          <w:sz w:val="24"/>
        </w:rPr>
        <w:t xml:space="preserve">🕃 Собор Пресвятої Богородиці </w:t>
      </w:r>
    </w:p>
    <w:p>
      <w:r>
        <w:rPr>
          <w:rFonts w:ascii="Times New Roman" w:hAnsi="Times New Roman"/>
          <w:sz w:val="24"/>
        </w:rPr>
        <w:t xml:space="preserve">Святого священномученика Євтимія, єпископа Сардійського </w:t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Вечірні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</w:t>
      </w:r>
      <w:r w:rsidRPr="00001C06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4. </w:t>
      </w:r>
      <w:r w:rsidRPr="00001C0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</w:t>
      </w:r>
      <w:r w:rsidRPr="00001C06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</w:t>
      </w:r>
      <w:r w:rsidRPr="00001C06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(г. 2):</w:t>
      </w:r>
      <w:r w:rsidRPr="00001C06">
        <w:rPr>
          <w:rFonts w:ascii="Times New Roman" w:hAnsi="Times New Roman"/>
          <w:sz w:val="24"/>
          <w:szCs w:val="24"/>
        </w:rPr>
        <w:t xml:space="preserve"> 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</w:rPr>
        <w:t>,</w:t>
      </w:r>
      <w:r w:rsidRPr="00001C06">
        <w:rPr>
          <w:rFonts w:ascii="Times New Roman" w:hAnsi="Times New Roman"/>
          <w:sz w:val="24"/>
          <w:szCs w:val="24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001C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Премудрість! Прості!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Будьмо уважні!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C7201" w:rsidRPr="00001C06" w:rsidRDefault="005C7201" w:rsidP="009B2DE0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Сподоби, Господи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001C06">
        <w:rPr>
          <w:rFonts w:ascii="Times New Roman" w:eastAsia="Gungsuh" w:hAnsi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Сказав Господь Владиці моєму:* Засядь праворуч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sz w:val="24"/>
          <w:szCs w:val="24"/>
        </w:rPr>
        <w:t xml:space="preserve"> 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Симеона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</w:t>
      </w:r>
      <w:r w:rsidRPr="00001C06">
        <w:rPr>
          <w:rFonts w:ascii="Times New Roman" w:hAnsi="Times New Roman"/>
          <w:sz w:val="24"/>
          <w:szCs w:val="24"/>
        </w:rPr>
        <w:t xml:space="preserve">о приготував ти* перед усіма народами.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Світло на просвіту поганам, і славу люду твого, Ізраїля.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якої Собор сьогодні святкуємо, заступництвом чесних небесних сил безтілесних, святих, славних і всехвальних апостолів, святого якого є храм, святого священномученика Євтимія, єпископа Сардійського,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Після Вечірні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001C06">
        <w:rPr>
          <w:rFonts w:ascii="Times New Roman" w:hAnsi="Times New Roman"/>
          <w:sz w:val="24"/>
          <w:szCs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br w:type="page"/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Утренні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</w:t>
      </w:r>
      <w:r w:rsidRPr="00001C06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8. 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9.</w:t>
      </w:r>
      <w:r w:rsidRPr="00001C06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10.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11. </w:t>
      </w:r>
      <w:r w:rsidRPr="00001C0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Бог Господь...</w:t>
      </w:r>
      <w:r w:rsidRPr="00001C06">
        <w:rPr>
          <w:rFonts w:ascii="Times New Roman" w:hAnsi="Times New Roman"/>
          <w:i/>
          <w:color w:val="FF0000"/>
        </w:rPr>
        <w:t xml:space="preserve"> (Пс. 117), глас 4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01C0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Слава: І нині: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Перший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001C06">
        <w:rPr>
          <w:rFonts w:ascii="Times New Roman" w:hAnsi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Другий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001C06">
        <w:rPr>
          <w:rFonts w:ascii="Times New Roman" w:eastAsia="Gungsuh" w:hAnsi="Times New Roman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  <w:r w:rsidRPr="00001C06">
        <w:rPr>
          <w:rFonts w:ascii="Times New Roman" w:hAnsi="Times New Roman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Псалом 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від Діви.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 Вифлеємі.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Єктенія: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đ³ă ơđèṇ̃èÿ́н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001C06">
        <w:rPr>
          <w:rFonts w:ascii="Times New Roman" w:hAnsi="Times New Roman"/>
          <w:sz w:val="24"/>
          <w:szCs w:val="24"/>
        </w:rPr>
        <w:t xml:space="preserve">,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001C06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001C06">
        <w:rPr>
          <w:rFonts w:ascii="Times New Roman" w:hAnsi="Times New Roman"/>
          <w:color w:val="FF0000"/>
          <w:sz w:val="24"/>
          <w:szCs w:val="24"/>
        </w:rPr>
        <w:t>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001C06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001C0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Іпакой, (г. 8):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</w:rPr>
        <w:t>с</w:t>
      </w:r>
      <w:r w:rsidRPr="00001C06">
        <w:rPr>
          <w:rFonts w:ascii="Times New Roman" w:hAnsi="Times New Roman"/>
          <w:sz w:val="24"/>
          <w:szCs w:val="24"/>
        </w:rPr>
        <w:t>амарійську прийшов відняти, оману змінивши на віру боговгодну.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</w:rPr>
        <w:t>ф</w:t>
      </w:r>
      <w:r w:rsidRPr="00001C06">
        <w:rPr>
          <w:rFonts w:ascii="Times New Roman" w:hAnsi="Times New Roman"/>
          <w:sz w:val="24"/>
          <w:szCs w:val="24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Ікос: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 xml:space="preserve">«Що то за мова? – сказали пастухи, – </w:t>
      </w:r>
      <w:r w:rsidRPr="00001C06">
        <w:rPr>
          <w:rFonts w:ascii="Times New Roman" w:hAnsi="Times New Roman"/>
          <w:sz w:val="24"/>
          <w:szCs w:val="24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Тягне дочка ваві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01C06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Захопив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Богородиці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</w:t>
      </w:r>
      <w:r w:rsidRPr="00001C06">
        <w:rPr>
          <w:rFonts w:ascii="Times New Roman" w:hAnsi="Times New Roman"/>
          <w:color w:val="000000"/>
          <w:sz w:val="24"/>
          <w:szCs w:val="24"/>
        </w:rPr>
        <w:t>огородицю і Матір Світла піснями звеличаймо.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:rsidR="005C7201" w:rsidRPr="009309C0" w:rsidRDefault="005C7201" w:rsidP="00915BC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9309C0">
        <w:rPr>
          <w:rFonts w:ascii="Times New Roman" w:hAnsi="Times New Roman"/>
          <w:b/>
          <w:i/>
          <w:color w:val="FF0000"/>
        </w:rPr>
        <w:t>Пісня 9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</w:rPr>
        <w:t>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Богородицю.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</w:rPr>
        <w:t> </w:t>
      </w:r>
      <w:r w:rsidRPr="009309C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309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од Діви плоттю народженого.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звіздою волхвам Сповіщеного.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Чистую Діву і Єдину Богородицю, що зродила Христа Царя.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Волхви і пастирі прийшли поклонитися Христу, що народився в Вифлеємі-граді.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001C0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001C0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>:</w:t>
      </w:r>
      <w:r w:rsidRPr="00001C06">
        <w:rPr>
          <w:rFonts w:ascii="Times New Roman" w:hAnsi="Times New Roman"/>
          <w:b/>
          <w:sz w:val="24"/>
          <w:szCs w:val="24"/>
        </w:rPr>
        <w:t xml:space="preserve">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Велике славослов'я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во вишніх Богу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і на землі мир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[і за всечесніших отців наших Протоархимандрита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Протоігумена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 й 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001C0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якої Собор сьогодні святкуємо, заступництвом чесних небесних сил безтілесних, святих, славних і всехвальних апостолів, святого якого є храм, святого священномученика Євтимія, єпископа Сардійського,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sectPr w:rsidR="005C7201" w:rsidRPr="00001C06" w:rsidSect="000A068E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01" w:rsidRDefault="005C7201" w:rsidP="0049740B">
      <w:r>
        <w:separator/>
      </w:r>
    </w:p>
  </w:endnote>
  <w:endnote w:type="continuationSeparator" w:id="0">
    <w:p w:rsidR="005C7201" w:rsidRDefault="005C7201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01" w:rsidRDefault="005C7201" w:rsidP="0049740B">
      <w:r>
        <w:separator/>
      </w:r>
    </w:p>
  </w:footnote>
  <w:footnote w:type="continuationSeparator" w:id="0">
    <w:p w:rsidR="005C7201" w:rsidRDefault="005C7201" w:rsidP="004974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01C06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F1744"/>
    <w:rsid w:val="00197179"/>
    <w:rsid w:val="001A384D"/>
    <w:rsid w:val="001C14AC"/>
    <w:rsid w:val="001E4872"/>
    <w:rsid w:val="00206134"/>
    <w:rsid w:val="002376B8"/>
    <w:rsid w:val="00247841"/>
    <w:rsid w:val="00250E49"/>
    <w:rsid w:val="0027275B"/>
    <w:rsid w:val="002867B7"/>
    <w:rsid w:val="002937DC"/>
    <w:rsid w:val="0029731D"/>
    <w:rsid w:val="002A78C6"/>
    <w:rsid w:val="002C2B09"/>
    <w:rsid w:val="00302B55"/>
    <w:rsid w:val="00306064"/>
    <w:rsid w:val="00311034"/>
    <w:rsid w:val="0031340E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07A6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27B0"/>
    <w:rsid w:val="00575321"/>
    <w:rsid w:val="005A39F0"/>
    <w:rsid w:val="005C7201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6D5"/>
    <w:rsid w:val="006F3E02"/>
    <w:rsid w:val="007157BC"/>
    <w:rsid w:val="0072208C"/>
    <w:rsid w:val="007619C7"/>
    <w:rsid w:val="00771287"/>
    <w:rsid w:val="007C3365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15BCA"/>
    <w:rsid w:val="009309C0"/>
    <w:rsid w:val="00937E41"/>
    <w:rsid w:val="00990BE6"/>
    <w:rsid w:val="009B1273"/>
    <w:rsid w:val="009B2DE0"/>
    <w:rsid w:val="009F2B57"/>
    <w:rsid w:val="00A07EFD"/>
    <w:rsid w:val="00A137D5"/>
    <w:rsid w:val="00A15DF8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93AF0"/>
    <w:rsid w:val="00B9580A"/>
    <w:rsid w:val="00B9680A"/>
    <w:rsid w:val="00BD3910"/>
    <w:rsid w:val="00BF2AEF"/>
    <w:rsid w:val="00BF37FE"/>
    <w:rsid w:val="00C50E24"/>
    <w:rsid w:val="00C64100"/>
    <w:rsid w:val="00C824A8"/>
    <w:rsid w:val="00C90104"/>
    <w:rsid w:val="00CC19F4"/>
    <w:rsid w:val="00CD47D2"/>
    <w:rsid w:val="00CE3510"/>
    <w:rsid w:val="00CF267C"/>
    <w:rsid w:val="00D14B4C"/>
    <w:rsid w:val="00D16BC3"/>
    <w:rsid w:val="00D227E0"/>
    <w:rsid w:val="00D26DCD"/>
    <w:rsid w:val="00D40315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5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</TotalTime>
  <Pages>31</Pages>
  <Words>11046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7</cp:revision>
  <dcterms:created xsi:type="dcterms:W3CDTF">2021-12-15T00:33:00Z</dcterms:created>
  <dcterms:modified xsi:type="dcterms:W3CDTF">2021-12-17T08:25:00Z</dcterms:modified>
</cp:coreProperties>
</file>