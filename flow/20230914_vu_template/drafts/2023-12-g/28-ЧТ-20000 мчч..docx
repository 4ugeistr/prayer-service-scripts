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Грудень 28 Четвер</w:t>
      </w:r>
    </w:p>
    <w:p>
      <w:r>
        <w:rPr>
          <w:rFonts w:ascii="Times New Roman" w:hAnsi="Times New Roman"/>
          <w:sz w:val="24"/>
        </w:rPr>
        <w:t>Святих двадцяти тисяч мучеників, спалених у Нікомидії</w:t>
      </w:r>
    </w:p>
    <w:p>
      <w:r>
        <w:rPr>
          <w:rFonts w:ascii="Times New Roman" w:hAnsi="Times New Roman"/>
          <w:sz w:val="24"/>
        </w:rPr>
        <w:t>Блаженного священномученика Григорія Хомишина, єпископа Станіславівського</w:t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ВЕЧІРНЯ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83E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83ED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святих двадцяти тисяч мучеників, спалених у Нікомидії, блаженного священномученика Григорія Хомишина, єпископа Станіславівського,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УТРЕНЯ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683ED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683ED0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683ED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ке</w:t>
      </w:r>
      <w:r w:rsidRPr="00683ED0">
        <w:rPr>
          <w:rFonts w:ascii="Times New Roman" w:hAnsi="Times New Roman"/>
          <w:sz w:val="24"/>
          <w:szCs w:val="24"/>
          <w:lang w:val="uk-UA"/>
        </w:rPr>
        <w:t>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«Що то за мова?</w:t>
      </w:r>
      <w:r>
        <w:rPr>
          <w:rFonts w:ascii="Times New Roman" w:hAnsi="Times New Roman"/>
          <w:sz w:val="24"/>
          <w:szCs w:val="24"/>
          <w:lang w:val="uk-UA"/>
        </w:rPr>
        <w:t xml:space="preserve"> – сказали пастухи, – </w:t>
      </w:r>
      <w:r w:rsidRPr="00683ED0">
        <w:rPr>
          <w:rFonts w:ascii="Times New Roman" w:hAnsi="Times New Roman"/>
          <w:sz w:val="24"/>
          <w:szCs w:val="24"/>
          <w:lang w:val="uk-UA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E2061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683ED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83ED0">
        <w:rPr>
          <w:rFonts w:ascii="Times New Roman" w:hAnsi="Times New Roman"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святих двадцяти тисяч мучеників, спалених у Нікомидії, блаженного священномученика Григорія Хомишина, єпископа Станіславівського,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E20610" w:rsidRPr="00683ED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E4A38"/>
    <w:rsid w:val="00374F7B"/>
    <w:rsid w:val="003755BD"/>
    <w:rsid w:val="00394C83"/>
    <w:rsid w:val="00410C0C"/>
    <w:rsid w:val="004476A3"/>
    <w:rsid w:val="00513B45"/>
    <w:rsid w:val="00562A07"/>
    <w:rsid w:val="005B561A"/>
    <w:rsid w:val="005D3CB1"/>
    <w:rsid w:val="005E0FE5"/>
    <w:rsid w:val="00683ED0"/>
    <w:rsid w:val="006D0E30"/>
    <w:rsid w:val="006D5444"/>
    <w:rsid w:val="007240DF"/>
    <w:rsid w:val="00725D98"/>
    <w:rsid w:val="00752F01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20610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10768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2021-12-15T01:58:00Z</dcterms:created>
  <dcterms:modified xsi:type="dcterms:W3CDTF">2021-12-16T12:32:00Z</dcterms:modified>
</cp:coreProperties>
</file>