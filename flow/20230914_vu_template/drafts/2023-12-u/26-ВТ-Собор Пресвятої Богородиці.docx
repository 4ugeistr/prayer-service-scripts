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ru-RU"/>
        </w:rPr>
      </w:pP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t>Січень 8 Субота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</w:r>
      <w:r w:rsidRPr="00001C06">
        <w:rPr>
          <w:rFonts w:ascii="Times New Roman" w:hAnsi="Times New Roman"/>
          <w:noProof/>
          <w:color w:val="FF0000"/>
          <w:sz w:val="24"/>
          <w:szCs w:val="24"/>
        </w:rPr>
        <w:t xml:space="preserve">🕃 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t xml:space="preserve">8 (26) </w:t>
      </w:r>
      <w:r w:rsidRPr="00001C06">
        <w:rPr>
          <w:rFonts w:ascii="Times New Roman" w:hAnsi="Times New Roman"/>
          <w:color w:val="FF0000"/>
          <w:sz w:val="24"/>
          <w:szCs w:val="24"/>
        </w:rPr>
        <w:t>Субота по Різдві.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  <w:lang w:eastAsia="ru-RU"/>
        </w:rPr>
        <w:t>Собор Пресвятої Богородиці.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  <w:t>Св. свщмч. Євтимія, єп. Сардійського.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Вечірні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Прокімен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Псалом 76 (г. 7)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Хто бог великий, як Бог наш?!* Ти той Бог, що творить чудеса.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Ти показав між народами силу свою.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 xml:space="preserve"> Я сказав: Тепер я розумію, − це зміна волі Всевишнього.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001C06">
        <w:rPr>
          <w:rFonts w:ascii="Times New Roman" w:hAnsi="Times New Roman"/>
          <w:iCs/>
          <w:sz w:val="24"/>
          <w:szCs w:val="24"/>
          <w:u w:val="single"/>
        </w:rPr>
        <w:t>[</w:t>
      </w:r>
      <w:r w:rsidRPr="00001C06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01C06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Сподоби, Господи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Симеона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Утренні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Бог Господь...</w:t>
      </w:r>
      <w:r w:rsidRPr="00001C06">
        <w:rPr>
          <w:rFonts w:ascii="Times New Roman" w:hAnsi="Times New Roman"/>
          <w:i/>
          <w:color w:val="FF0000"/>
        </w:rPr>
        <w:t xml:space="preserve"> (Пс.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Перший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Другий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01C06">
        <w:rPr>
          <w:rFonts w:ascii="Times New Roman" w:hAnsi="Times New Roman"/>
          <w:sz w:val="24"/>
          <w:szCs w:val="24"/>
        </w:rPr>
        <w:t xml:space="preserve">,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01C0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01" w:rsidRDefault="005C7201" w:rsidP="0049740B">
      <w:r>
        <w:separator/>
      </w:r>
    </w:p>
  </w:endnote>
  <w:endnote w:type="continuationSeparator" w:id="0">
    <w:p w:rsidR="005C7201" w:rsidRDefault="005C720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01" w:rsidRDefault="005C7201" w:rsidP="0049740B">
      <w:r>
        <w:separator/>
      </w:r>
    </w:p>
  </w:footnote>
  <w:footnote w:type="continuationSeparator" w:id="0">
    <w:p w:rsidR="005C7201" w:rsidRDefault="005C720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</TotalTime>
  <Pages>31</Pages>
  <Words>11046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7</cp:revision>
  <dcterms:created xsi:type="dcterms:W3CDTF">2021-12-15T00:33:00Z</dcterms:created>
  <dcterms:modified xsi:type="dcterms:W3CDTF">2021-12-17T08:25:00Z</dcterms:modified>
</cp:coreProperties>
</file>