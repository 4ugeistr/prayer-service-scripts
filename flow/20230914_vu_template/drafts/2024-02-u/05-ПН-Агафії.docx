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>
        <w:rPr>
          <w:rFonts w:ascii="Times New Roman" w:hAnsi="Times New Roman"/>
          <w:sz w:val="24"/>
        </w:rPr>
        <w:t>Лютий 5 Понеділок</w:t>
      </w:r>
    </w:p>
    <w:p>
      <w:r>
        <w:rPr>
          <w:rFonts w:ascii="Times New Roman" w:hAnsi="Times New Roman"/>
          <w:sz w:val="24"/>
        </w:rPr>
        <w:t>Тиждень 36 по П'ятидесятниці</w:t>
      </w:r>
    </w:p>
    <w:p>
      <w:r>
        <w:rPr>
          <w:rFonts w:ascii="Times New Roman" w:hAnsi="Times New Roman"/>
          <w:sz w:val="24"/>
        </w:rPr>
        <w:t>Святої мучениці Агафії</w:t>
      </w:r>
    </w:p>
    <w:p w:rsidR="00C84711" w:rsidRPr="00DF28EF" w:rsidRDefault="00C84711" w:rsidP="00FA35F8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DF28EF">
        <w:rPr>
          <w:rFonts w:ascii="Times New Roman" w:hAnsi="Times New Roman" w:cs="Times New Roman"/>
          <w:b/>
        </w:rPr>
        <w:t>ВЕЧІРНЯ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103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Вечірні молитви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DF28EF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DF28EF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DF28EF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DF28EF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DF28EF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DF28EF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DF28EF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DF28EF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F28EF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140</w:t>
      </w:r>
    </w:p>
    <w:p w:rsidR="00C84711" w:rsidRPr="00DF28EF" w:rsidRDefault="00C84711" w:rsidP="00FA35F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глас 1.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Стихири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(г. 1, подібний: Небесних хорів):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Богоявління невимо́вного* ни́ні спаси́тельну благода́ть святку́ємо:* бо від Діви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Отрокови́ці безперемінно ста́вши Младе́нцем, Христо́с Бог* у Храм Бо́гові й Отце́ві Ма́тір’ю ни́ні прино́ситься,* </w:t>
      </w:r>
      <w:r>
        <w:rPr>
          <w:rFonts w:ascii="Times New Roman" w:hAnsi="Times New Roman"/>
          <w:sz w:val="24"/>
          <w:szCs w:val="24"/>
          <w:lang w:val="uk-UA"/>
        </w:rPr>
        <w:t>я</w:t>
      </w:r>
      <w:r w:rsidRPr="00DF28EF">
        <w:rPr>
          <w:rFonts w:ascii="Times New Roman" w:hAnsi="Times New Roman"/>
          <w:sz w:val="24"/>
          <w:szCs w:val="24"/>
          <w:lang w:val="uk-UA"/>
        </w:rPr>
        <w:t>ко́го взя́вши, Симео́н* пригорну́в в обіймах.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Проро́ками був ти ба́чений, Ісу́се,* наскільки могли́ вони́ богозріти Тебе́ в дре́вності;* але́ ни́ні, Бо́же Сло́во,* пло́ттю всьо́му світові Ти яви́вся по Своїй во́лі від Діви Марії* і Твоє́ спасіння всім, су́щим від Ада́ма,* яви́в як Чоловіколю́бець.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Ти, що коли́сь на Сіна́йській горі Зако́н установи́в,* ни́ні в Сіо́ні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гра́ді сповня́ючи при́писи зако́нні,* захотів єси́, Младе́нцю Хри́сте, рука́ми Богоро́диці* разо́м із цілопа́леннями* в обіймах Симео́на* бу́ти пло́ттю вне́сеним у Храм.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Дав ти як знамено):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Неторкнутим зберегла єси тіло* для Христа, Жениха твого,* в оздобах дівства,* Агафіє Божа невісто,* прикрашена і просвітлена мученицьким блиском,* і в чертозі Божественному ти оселилася.* Тому твоє всесвітнє звершуємо торжество,* Спасителя славлячи,* що тебе постійно славить.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Грудей відрізання,* і вогнем обпалення, і стругання тіла* перетерпіла ти, славна,* споглядаючи очима серця вічні воздаяння,* і тамтешнє блаженство,* і вінець нев’янучий,* що його тобі нині дарував Христос,* за </w:t>
      </w:r>
      <w:r>
        <w:rPr>
          <w:rFonts w:ascii="Times New Roman" w:hAnsi="Times New Roman"/>
          <w:sz w:val="24"/>
          <w:szCs w:val="24"/>
          <w:lang w:val="uk-UA"/>
        </w:rPr>
        <w:t>я</w:t>
      </w:r>
      <w:r w:rsidRPr="00DF28EF">
        <w:rPr>
          <w:rFonts w:ascii="Times New Roman" w:hAnsi="Times New Roman"/>
          <w:sz w:val="24"/>
          <w:szCs w:val="24"/>
          <w:lang w:val="uk-UA"/>
        </w:rPr>
        <w:t>кого постраждала ти,* всюди співом славлена, пресвітла.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Потік невтримний* лютого вогню Етни зупинила ти* молитвами твоїми, Благоіменна,* і місто врятувала,* яке священні твої мощі, мученице, почитає:* від них воно приймає ріки зцілень Божественним Духом.* У ньому бо постраждавши,* ти ворога упокорила* і перемоги вінець отримала, всехвальна.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bCs/>
          <w:sz w:val="24"/>
          <w:szCs w:val="24"/>
          <w:lang w:val="uk-UA"/>
        </w:rPr>
        <w:t>Слава: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(г. 8): </w:t>
      </w:r>
      <w:r w:rsidRPr="00DF28EF">
        <w:rPr>
          <w:rFonts w:ascii="Times New Roman" w:hAnsi="Times New Roman"/>
          <w:sz w:val="24"/>
          <w:szCs w:val="24"/>
          <w:lang w:val="uk-UA"/>
        </w:rPr>
        <w:t>Предивне чудо сталося в подвизі всеславної Агафії* і мучениці Христа Бога,* подібне до Мойсеєвого.* Той бо, встановлюючи народові Закон,* отримав на горі написані на скрижалях* Богонакреслені письмена;* а тут ангел з неба приніс на гріб скрижаль із написом:* «Ум преподобний,* добровільна жертва Богові* і Вітчизні ізбавління».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bCs/>
          <w:sz w:val="24"/>
          <w:szCs w:val="24"/>
          <w:lang w:val="uk-UA"/>
        </w:rPr>
        <w:t>І нині: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свята: </w:t>
      </w:r>
      <w:r w:rsidRPr="00DF28EF">
        <w:rPr>
          <w:rFonts w:ascii="Times New Roman" w:hAnsi="Times New Roman"/>
          <w:sz w:val="24"/>
          <w:szCs w:val="24"/>
          <w:lang w:val="uk-UA"/>
        </w:rPr>
        <w:t>Херувимами носимий* і оспівуваний Серафимами* днесь у Божественну Святиню по Закону принесений,* сідає, мов на престол, на старечі руки* і від Йосифа приймає дари, як подобає Богові:* як пару горлиць – непорочну Церкву* і від язичників новообраний народ,* двох же пташат голубиних – як Засновник Старого і Нового.* Симеон же, передвіщення свого прийнявши сповнення,* благословляючи Діву, Богородицю Марію,* образи страждання Того, Хто від Неї, передрік* і просить у Нього відпущення, взиваючи:* «Нині відпусти мене, Владико,* як передше возвістив мені:* бо побачив я Тебе, Предвічне Світло,* Спаса і Господа народу, що Христове Ім’я носить!»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Світло тихе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DF28EF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>
      <w:pPr>
        <w:pStyle w:val="3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Благословіть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нині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Господа,*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всі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слуги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Господні.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що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стоїте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храмі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Господнім,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у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дворах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дому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Бога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нашого.</w:t>
      </w:r>
    </w:p>
    <w:p/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Сподоби, Господи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Прохальна єктенія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(г. 6, подібний: Третього дня):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«Обійми́, – гово́рить, – Симео́не,* Зверши́теля все́світу рука́ми.* О ста́рче! Візьми́ Христа́,* </w:t>
      </w:r>
      <w:r>
        <w:rPr>
          <w:rFonts w:ascii="Times New Roman" w:hAnsi="Times New Roman"/>
          <w:sz w:val="24"/>
          <w:szCs w:val="24"/>
          <w:lang w:val="uk-UA"/>
        </w:rPr>
        <w:t>я</w:t>
      </w:r>
      <w:r w:rsidRPr="00DF28EF">
        <w:rPr>
          <w:rFonts w:ascii="Times New Roman" w:hAnsi="Times New Roman"/>
          <w:sz w:val="24"/>
          <w:szCs w:val="24"/>
          <w:lang w:val="uk-UA"/>
        </w:rPr>
        <w:t>ко́го Діва Отрокови́ця зроди́ла без сімені* на ра́дість ро́ду на́шого!»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iCs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Нині відпуска́єш раба́ Твого́, Влади́ко,* за сло́вом Твоїм, у ми́рі.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Зако́ну Творця́ і Бо́га,* пе́ред </w:t>
      </w:r>
      <w:r>
        <w:rPr>
          <w:rFonts w:ascii="Times New Roman" w:hAnsi="Times New Roman"/>
          <w:sz w:val="24"/>
          <w:szCs w:val="24"/>
          <w:lang w:val="uk-UA"/>
        </w:rPr>
        <w:t>я</w:t>
      </w:r>
      <w:r w:rsidRPr="00DF28EF">
        <w:rPr>
          <w:rFonts w:ascii="Times New Roman" w:hAnsi="Times New Roman"/>
          <w:sz w:val="24"/>
          <w:szCs w:val="24"/>
          <w:lang w:val="uk-UA"/>
        </w:rPr>
        <w:t>ки́м тремтя́ть Ангелів мно́жества,* зійшо́вшись, оспіва́ймо, лю́ди,* єди́ного Доброчи́нця і Законода́вця за́повідей* на спасіння душ на́ших.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iCs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Світло на одкрове́ння наро́дам* і сла́ву лю́ду Твого́, Ізра́їля.</w:t>
      </w:r>
    </w:p>
    <w:p w:rsidR="00C84711" w:rsidRPr="00DF28EF" w:rsidRDefault="00C84711" w:rsidP="00FA35F8">
      <w:pPr>
        <w:widowControl w:val="0"/>
        <w:adjustRightInd w:val="0"/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«Ни́ні відпуска́єш, Влади́ко, раба́ Твого́* – мене́ з уз пло́тських, як мо́вив єси́, в ми́рі,* бо узрів я Тебе́, Хри́сте,* Первовічне Світло* на одкрове́ння наро́дам і Ізра́їлю».</w:t>
      </w:r>
    </w:p>
    <w:p w:rsidR="00C84711" w:rsidRPr="00DF28EF" w:rsidRDefault="00C84711" w:rsidP="00FA35F8">
      <w:pPr>
        <w:widowControl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bCs/>
          <w:sz w:val="24"/>
          <w:szCs w:val="24"/>
          <w:lang w:val="uk-UA"/>
        </w:rPr>
        <w:t>Слава, і нині: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2): 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Кому горні служителі з трепетом моляться,* </w:t>
      </w:r>
      <w:r>
        <w:rPr>
          <w:rFonts w:ascii="Times New Roman" w:hAnsi="Times New Roman"/>
          <w:sz w:val="24"/>
          <w:szCs w:val="24"/>
          <w:lang w:val="uk-UA"/>
        </w:rPr>
        <w:t>т</w:t>
      </w:r>
      <w:r w:rsidRPr="00DF28EF">
        <w:rPr>
          <w:rFonts w:ascii="Times New Roman" w:hAnsi="Times New Roman"/>
          <w:sz w:val="24"/>
          <w:szCs w:val="24"/>
          <w:lang w:val="uk-UA"/>
        </w:rPr>
        <w:t>ого долі нині Симеон у земні обійми прийнявши,* з’єднання Бога з людьми проголошує</w:t>
      </w:r>
      <w:r>
        <w:rPr>
          <w:rFonts w:ascii="Times New Roman" w:hAnsi="Times New Roman"/>
          <w:sz w:val="24"/>
          <w:szCs w:val="24"/>
          <w:lang w:val="uk-UA"/>
        </w:rPr>
        <w:t>,</w:t>
      </w:r>
      <w:r w:rsidRPr="00DF28EF">
        <w:rPr>
          <w:rFonts w:ascii="Times New Roman" w:hAnsi="Times New Roman"/>
          <w:sz w:val="24"/>
          <w:szCs w:val="24"/>
          <w:lang w:val="uk-UA"/>
        </w:rPr>
        <w:t>* і бачачи Небесного Бога як смертного,* розлучаючись із усіма, що на землі, радісно взивав:* «Ти, що сущим у пітьмі невечірнє світло одкриваєш,* Господи, слава Тобі!»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Пісня Симеона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C84711" w:rsidRPr="00DF28EF" w:rsidRDefault="00C84711" w:rsidP="00FA35F8">
      <w:pPr>
        <w:pStyle w:val="NormalWeb"/>
        <w:spacing w:before="0" w:beforeAutospacing="0" w:after="120" w:afterAutospacing="0" w:line="20" w:lineRule="atLeast"/>
        <w:jc w:val="both"/>
      </w:pPr>
      <w:r w:rsidRPr="00DF28EF">
        <w:rPr>
          <w:i/>
          <w:color w:val="FF0000"/>
        </w:rPr>
        <w:t>(г. 4):</w:t>
      </w:r>
      <w:r w:rsidRPr="00DF28EF">
        <w:t xml:space="preserve"> Агниця Твоя, Ісусе, Агафія,* кличе великим голосом:* Тебе, жениху мій, люблю і, Тебе шукаючи, стра</w:t>
      </w:r>
      <w:r>
        <w:t>ж</w:t>
      </w:r>
      <w:r w:rsidRPr="00DF28EF">
        <w:t>даю,* і разом з Тобою розпинаюся, і погреб</w:t>
      </w:r>
      <w:r>
        <w:t>а</w:t>
      </w:r>
      <w:r w:rsidRPr="00DF28EF">
        <w:t>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</w:t>
      </w:r>
      <w:r>
        <w:t xml:space="preserve"> Її</w:t>
      </w:r>
      <w:r w:rsidRPr="00DF28EF">
        <w:t xml:space="preserve"> молитвами як милостивий спаси душі наші.</w:t>
      </w:r>
    </w:p>
    <w:p w:rsidR="00C84711" w:rsidRPr="00DF28EF" w:rsidRDefault="00C84711" w:rsidP="00FA35F8">
      <w:pPr>
        <w:pStyle w:val="NormalWeb"/>
        <w:spacing w:before="0" w:beforeAutospacing="0" w:after="120" w:afterAutospacing="0" w:line="20" w:lineRule="atLeast"/>
        <w:jc w:val="both"/>
      </w:pPr>
      <w:r w:rsidRPr="00DF28EF">
        <w:rPr>
          <w:b/>
        </w:rPr>
        <w:t>Слава: і нині:</w:t>
      </w:r>
      <w:r w:rsidRPr="00DF28EF">
        <w:t xml:space="preserve"> </w:t>
      </w:r>
      <w:r w:rsidRPr="00DF28EF">
        <w:rPr>
          <w:i/>
          <w:color w:val="FF0000"/>
        </w:rPr>
        <w:t>(г. 1):</w:t>
      </w:r>
      <w:r w:rsidRPr="00DF28EF"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Єктенія усильного благання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F28EF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Cs/>
          <w:sz w:val="24"/>
          <w:szCs w:val="24"/>
          <w:u w:val="single"/>
          <w:lang w:val="uk-UA"/>
        </w:rPr>
        <w:t>[</w:t>
      </w: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DF28EF">
        <w:rPr>
          <w:rFonts w:ascii="Times New Roman" w:hAnsi="Times New Roman"/>
          <w:iCs/>
          <w:sz w:val="24"/>
          <w:szCs w:val="24"/>
          <w:u w:val="single"/>
          <w:lang w:val="uk-UA"/>
        </w:rPr>
        <w:t>]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>.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що зволив спочити в обіймах праведного Симеона спасіння нашого ради, молитвами пречистої своєї Матері, заступництвом чесних небесних сил безтілесних, святих, славних і всехвальних апостолів, святого, якого є храм, святої мучениці Агафії і всіх святих, помилує і спасе нас, як благий і чоловіколюбець.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Після Вечірні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Вірні: </w:t>
      </w:r>
      <w:r w:rsidRPr="00DF28EF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:rsidR="00C84711" w:rsidRPr="00DF28EF" w:rsidRDefault="00C84711" w:rsidP="00FA35F8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DF28EF">
        <w:rPr>
          <w:rFonts w:ascii="Times New Roman" w:hAnsi="Times New Roman" w:cs="Times New Roman"/>
          <w:b/>
        </w:rPr>
        <w:t>УТРЕНЯ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DF28EF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Шестипсалм'я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C84711" w:rsidRPr="00DF28EF" w:rsidRDefault="00C84711" w:rsidP="00FA35F8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DF28EF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Утренні молитви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чесне пресвітерство, у Христі дияконство, за ввесь причет і людей,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Бог Господь...</w:t>
      </w:r>
      <w:r w:rsidRPr="00DF28EF">
        <w:rPr>
          <w:rFonts w:ascii="Times New Roman" w:hAnsi="Times New Roman"/>
          <w:i/>
          <w:color w:val="FF0000"/>
          <w:lang w:val="uk-UA"/>
        </w:rPr>
        <w:t xml:space="preserve"> (Пс. 117), глас 1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C84711" w:rsidRPr="00DF28EF" w:rsidRDefault="00C84711" w:rsidP="00FA35F8">
      <w:pPr>
        <w:pStyle w:val="NormalWeb"/>
        <w:spacing w:before="0" w:beforeAutospacing="0" w:after="120" w:afterAutospacing="0" w:line="20" w:lineRule="atLeast"/>
        <w:jc w:val="both"/>
      </w:pPr>
      <w:r w:rsidRPr="00DF28EF">
        <w:rPr>
          <w:i/>
          <w:color w:val="FF0000"/>
        </w:rPr>
        <w:t>(г. 1):</w:t>
      </w:r>
      <w:r w:rsidRPr="00DF28EF"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 </w:t>
      </w:r>
      <w:r w:rsidRPr="00DF28EF">
        <w:rPr>
          <w:i/>
          <w:color w:val="FF0000"/>
        </w:rPr>
        <w:t>(2 р.)</w:t>
      </w:r>
    </w:p>
    <w:p w:rsidR="00C84711" w:rsidRPr="00DF28EF" w:rsidRDefault="00C84711" w:rsidP="00FA35F8">
      <w:pPr>
        <w:pStyle w:val="NormalWeb"/>
        <w:spacing w:before="0" w:beforeAutospacing="0" w:after="120" w:afterAutospacing="0" w:line="20" w:lineRule="atLeast"/>
        <w:jc w:val="both"/>
      </w:pPr>
      <w:r w:rsidRPr="00DF28EF">
        <w:rPr>
          <w:b/>
        </w:rPr>
        <w:t xml:space="preserve">Слава: </w:t>
      </w:r>
      <w:r w:rsidRPr="00DF28EF">
        <w:rPr>
          <w:i/>
          <w:color w:val="FF0000"/>
        </w:rPr>
        <w:t>(г. 4):</w:t>
      </w:r>
      <w:r w:rsidRPr="00DF28EF">
        <w:t xml:space="preserve"> Агниця Твоя, Ісусе, Агафія,* кличе великим голосом:* Тебе, жениху мій, люблю</w:t>
      </w:r>
      <w:r>
        <w:t>,</w:t>
      </w:r>
      <w:r w:rsidRPr="00DF28EF">
        <w:t xml:space="preserve"> і </w:t>
      </w:r>
      <w:r>
        <w:t>т</w:t>
      </w:r>
      <w:r w:rsidRPr="00DF28EF">
        <w:t>ебе шукаючи, стра</w:t>
      </w:r>
      <w:r>
        <w:t>ж</w:t>
      </w:r>
      <w:r w:rsidRPr="00DF28EF">
        <w:t>даю,* і разом з Тобою розпинаюся, і погреб</w:t>
      </w:r>
      <w:r>
        <w:t>а</w:t>
      </w:r>
      <w:r w:rsidRPr="00DF28EF">
        <w:t xml:space="preserve">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</w:t>
      </w:r>
      <w:r>
        <w:t>Ї</w:t>
      </w:r>
      <w:r w:rsidRPr="00DF28EF">
        <w:t>ї молитвами як милостивий спаси душі наші.</w:t>
      </w:r>
    </w:p>
    <w:p w:rsidR="00C84711" w:rsidRPr="00DF28EF" w:rsidRDefault="00C84711" w:rsidP="00FA35F8">
      <w:pPr>
        <w:pStyle w:val="NormalWeb"/>
        <w:spacing w:before="0" w:beforeAutospacing="0" w:after="120" w:afterAutospacing="0" w:line="20" w:lineRule="atLeast"/>
        <w:jc w:val="both"/>
      </w:pPr>
      <w:r w:rsidRPr="00DF28EF">
        <w:rPr>
          <w:b/>
        </w:rPr>
        <w:t>І нині:</w:t>
      </w:r>
      <w:r w:rsidRPr="00DF28EF">
        <w:t xml:space="preserve"> </w:t>
      </w:r>
      <w:r w:rsidRPr="00DF28EF">
        <w:rPr>
          <w:i/>
          <w:color w:val="FF0000"/>
        </w:rPr>
        <w:t>(г. 1):</w:t>
      </w:r>
      <w:r w:rsidRPr="00DF28EF"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DF28E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DF28E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Перший сідальний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(г. 3, подібний: Красотою твого):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Тебе, Христе, що воплотився з Діви,* радісно підняв священний Симеон, кличучи:* Нині, Владико, можеш відпустити слугу твого!* Анна же, непорочна й славна пророчиця,* приносить тобі сьогодні визнання й пісню,* а ми, Життєдавче, кличемо до тебе: Слава тобі, що так ізволив!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DF28E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DF28E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Другий сідальний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(г. 8):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На землі народився ти, Співбезначальний Отцеві,* і в святиню дав ти себе принести, Недосяжний.* Радіючи, взяв тебе Старець на руки й закликав:* Нині можеш відпустити того, якого за твоїм словом відвідав ти,* що, як Бог, зволив спасти рід людський!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Псалом 50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Канон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 1:</w:t>
      </w: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 Землю, що виникла колись у глибинах,* осяяло сонце,* бо, як стіна, стала з обох боків згусла вода,* коли нар</w:t>
      </w:r>
      <w:r>
        <w:rPr>
          <w:rFonts w:ascii="Times New Roman" w:hAnsi="Times New Roman"/>
          <w:b/>
          <w:sz w:val="24"/>
          <w:szCs w:val="24"/>
          <w:lang w:val="uk-UA"/>
        </w:rPr>
        <w:t>о</w:t>
      </w:r>
      <w:r w:rsidRPr="00DF28EF">
        <w:rPr>
          <w:rFonts w:ascii="Times New Roman" w:hAnsi="Times New Roman"/>
          <w:b/>
          <w:sz w:val="24"/>
          <w:szCs w:val="24"/>
          <w:lang w:val="uk-UA"/>
        </w:rPr>
        <w:t>д проходив і побожно кликав:* Співаймо Господові, бо він дивно прославився!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01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Нехай хмари кроплять водою, бо Сонце на хмарі легкій, на руках Нетлінної принесене, Христос у храмі, як Немовлятко, з'явився; тому, вірні, виголосимо: «Співаймо Господеві, бо Він славно прославився».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01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Укріпіться, руки Симеонові, старістю ослаблені,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:rsidR="00C84711" w:rsidRPr="00DF28EF" w:rsidRDefault="00C84711" w:rsidP="00FA35F8">
      <w:pPr>
        <w:shd w:val="clear" w:color="auto" w:fill="FFFFFF"/>
        <w:tabs>
          <w:tab w:val="left" w:pos="701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Радуйся, земле, і небеса, премудро розпростерті, веселіться, бо Створитель ваш, надвічний Христос, Матір'ю Дівою приноситься до Бога Отця, як Немовлятко; Він-бо дивно прославився.</w:t>
      </w:r>
    </w:p>
    <w:p w:rsidR="00C84711" w:rsidRPr="00DF28EF" w:rsidRDefault="00C84711" w:rsidP="00FA35F8">
      <w:pPr>
        <w:shd w:val="clear" w:color="auto" w:fill="FFFFFF"/>
        <w:tabs>
          <w:tab w:val="left" w:pos="701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 3:</w:t>
      </w: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 Тверди</w:t>
      </w:r>
      <w:r>
        <w:rPr>
          <w:rFonts w:ascii="Times New Roman" w:hAnsi="Times New Roman"/>
          <w:b/>
          <w:sz w:val="24"/>
          <w:szCs w:val="24"/>
          <w:lang w:val="uk-UA"/>
        </w:rPr>
        <w:t>не тих, що на тебе надіються,*</w:t>
      </w: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 утверди, Господи, Церкву,* яку ти придбав пресвятою своєю кров'ю.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83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Первенець, народжений від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Отця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надвічно,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Ти,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як первенець-Немовлятко, від Діви нетлінної народився, щоб спасти Адама.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54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Щоб відновити першого чоловіка, що через спокусу на дитячий розум перейшов,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Бог-Слово,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як Дитятко,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землі з'явився.</w:t>
      </w:r>
    </w:p>
    <w:p w:rsidR="00C84711" w:rsidRPr="00DF28EF" w:rsidRDefault="00C84711" w:rsidP="00FA35F8">
      <w:pPr>
        <w:shd w:val="clear" w:color="auto" w:fill="FFFFFF"/>
        <w:tabs>
          <w:tab w:val="left" w:pos="754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Поріддя землі, природою подібне до Бога,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що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було повернулося в неї, Створитель, ставши Немовлятком, знов, як незмінне, його явив.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DF28EF">
        <w:rPr>
          <w:rFonts w:ascii="Times New Roman" w:hAnsi="Times New Roman"/>
          <w:i/>
          <w:color w:val="FF0000"/>
          <w:lang w:val="uk-UA"/>
        </w:rPr>
        <w:t>Мала єктенія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lk62566339"/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1"/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DF28E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84711" w:rsidRPr="009408E1" w:rsidRDefault="00C84711" w:rsidP="00FA35F8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9408E1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Сідальни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й</w:t>
      </w:r>
      <w:r w:rsidRPr="009408E1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, (г. 4)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що, не змінившись, прийняв тіло задля нас і радісно бажав відійти до життя вічного від землі, тому і виголосив: «Нині відпусти раба Твого, Владико».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 4:</w:t>
      </w: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68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Старче Симеоне, тайнознавче невимовного, — виголосила Богородиця, — прийми на руки Не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мовлятко, Слово-Христа, про кот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рого сповіщено Духом, і взивай до Нього: «Все сповнилося хвалою Тобі».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1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Бачучи Слово надвічне, як на престолі херувимськім, Дівою принесене, Творця всього, Симеон-старець, дивуючись Йому, як Немовляткові, виголосив: «Сповнилося все хвалою Тобі».</w:t>
      </w:r>
    </w:p>
    <w:p w:rsidR="00C84711" w:rsidRPr="00DF28EF" w:rsidRDefault="00C84711" w:rsidP="00FA35F8">
      <w:pPr>
        <w:shd w:val="clear" w:color="auto" w:fill="FFFFFF"/>
        <w:tabs>
          <w:tab w:val="left" w:pos="763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Того, що сподівався ти, Симеоне, прийми, як Дитятко, Христа, божественну втіху народів, закону Творця і Владику, що виконує порядок закону, і до Нього взивай: «Все сповнилося хвалою Тобі».</w:t>
      </w:r>
    </w:p>
    <w:p w:rsidR="00C84711" w:rsidRPr="00DF28EF" w:rsidRDefault="00C84711" w:rsidP="00FA35F8">
      <w:pPr>
        <w:shd w:val="clear" w:color="auto" w:fill="FFFFFF"/>
        <w:tabs>
          <w:tab w:val="left" w:pos="763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 5:</w:t>
      </w: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 Побачивши у видінні на престолі високому Бога,* якого супроводять ангели,* пророк Ісая закликав:* Ой, горе грішному мені,* бо бачив я воплоченого Бога* – невечірнє світло і Господа миру.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49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Зрозумів божественний старець явлену вдавні пророкові славу, побачивши Слово, на руках Матери принесене, і виголосив: «Ой, радуйся, Чиста, бо, як на престолі, Ти держиш Бога, Світ незаходимий і Владику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миру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на руках Своїх».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49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Вклонившись і припадаючи до ніг Богоматери побожно, старець промовив: «Огонь Ти носиш, Чиста; боюсь я обняти Немовлятко — Бога, незаходимий Світ і Владику спокою».</w:t>
      </w:r>
    </w:p>
    <w:p w:rsidR="00C84711" w:rsidRPr="00DF28EF" w:rsidRDefault="00C84711" w:rsidP="00FA35F8">
      <w:pPr>
        <w:shd w:val="clear" w:color="auto" w:fill="FFFFFF"/>
        <w:tabs>
          <w:tab w:val="left" w:pos="749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Очистився Ісая-пророк, одержавши вугіль від серафима, а старець Симеон виголосив до Богоматери: «Ти, як кліщами, руками просвічуєш мене, подаючи мені Того, що принесла, Світ незаходимий і Владику спокою».</w:t>
      </w:r>
    </w:p>
    <w:p w:rsidR="00C84711" w:rsidRPr="00DF28EF" w:rsidRDefault="00C84711" w:rsidP="00FA35F8">
      <w:pPr>
        <w:shd w:val="clear" w:color="auto" w:fill="FFFFFF"/>
        <w:tabs>
          <w:tab w:val="left" w:pos="749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 6:</w:t>
      </w:r>
      <w:r w:rsidRPr="00DF28EF">
        <w:rPr>
          <w:rFonts w:ascii="Times New Roman" w:eastAsia="Gungsuh" w:hAnsi="Times New Roman"/>
          <w:b/>
          <w:sz w:val="24"/>
          <w:szCs w:val="24"/>
          <w:lang w:val="uk-UA"/>
        </w:rPr>
        <w:t xml:space="preserve"> Старець, побачивши очима спасіння,* що людям від Бога прийшло, закликав,* Христе, ти Бог мій!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0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Ти, як камінь, на Сіоні поклався: для непокірливих камінь падіння, а вірним непохитне спасіння.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0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Маючи істотний образ Того, що раніше віків Тебе народжує, Ти з милосердя Свого нині немічну природу людську на Себе прийняв.</w:t>
      </w:r>
    </w:p>
    <w:p w:rsidR="00C84711" w:rsidRPr="00DF28EF" w:rsidRDefault="00C84711" w:rsidP="00FA35F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Відпусти з упокоєм нині, Владико, мене, що вклонився Тобі, як Синові Божому й Синові Діви, Богові, що став Дитятком.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DF28EF">
        <w:rPr>
          <w:rFonts w:ascii="Times New Roman" w:hAnsi="Times New Roman"/>
          <w:i/>
          <w:color w:val="FF0000"/>
          <w:lang w:val="uk-UA"/>
        </w:rPr>
        <w:t>Мала єктенія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DF28E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C84711" w:rsidRPr="00DF28EF" w:rsidRDefault="00C84711" w:rsidP="00FA35F8">
      <w:pPr>
        <w:pStyle w:val="NormalWeb"/>
        <w:spacing w:before="0" w:beforeAutospacing="0" w:after="120" w:afterAutospacing="0" w:line="20" w:lineRule="atLeast"/>
        <w:jc w:val="both"/>
      </w:pPr>
      <w:r w:rsidRPr="00DF28EF">
        <w:rPr>
          <w:i/>
          <w:color w:val="FF0000"/>
        </w:rPr>
        <w:t xml:space="preserve">Кондак (г. 1): </w:t>
      </w:r>
      <w:r w:rsidRPr="00DF28EF"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:rsidR="00C84711" w:rsidRPr="00DF28EF" w:rsidRDefault="00C84711" w:rsidP="00FA35F8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 7:</w:t>
      </w:r>
      <w:r w:rsidRPr="00DF28EF">
        <w:rPr>
          <w:rFonts w:ascii="Times New Roman" w:eastAsia="Gungsuh" w:hAnsi="Times New Roman"/>
          <w:b/>
          <w:sz w:val="24"/>
          <w:szCs w:val="24"/>
          <w:lang w:val="uk-UA"/>
        </w:rPr>
        <w:t xml:space="preserve"> Тебе, Бога − Слово,* що юнаків, які тебе проповідували,* у полум'ї зросив і в нетлінній Діві оселився,* – прославляємо, побожно співаючи:* Благословенний ти, Боже отців наших!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15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«Бажаючи сповістити Адама, що пробував у пеклі, і Єві принести благовіст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ь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, іду я», — виголошував Симеон праведний, радіючи з пророками: «Благословенний Ти, Боже отців наших».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15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Спасаючи рід земний, Бог аж до пекла дійде і полоненим принесе визволення, сліпим прозріння, та щоб і німі взивали: «Благословенний Бог отців наших».</w:t>
      </w:r>
    </w:p>
    <w:p w:rsidR="00C84711" w:rsidRPr="00DF28EF" w:rsidRDefault="00C84711" w:rsidP="00FA35F8">
      <w:pPr>
        <w:shd w:val="clear" w:color="auto" w:fill="FFFFFF"/>
        <w:tabs>
          <w:tab w:val="left" w:pos="715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«Твоє серце, Нетлінна, пройме меч, — Симеон Богородиці провістив, — як побачиш на хресті Сина Твого». Йому ж ми співаємо: «Благословенний Бог отців наших».</w:t>
      </w:r>
    </w:p>
    <w:p w:rsidR="00C84711" w:rsidRPr="00DF28EF" w:rsidRDefault="00C84711" w:rsidP="00FA35F8">
      <w:pPr>
        <w:shd w:val="clear" w:color="auto" w:fill="FFFFFF"/>
        <w:tabs>
          <w:tab w:val="left" w:pos="715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 8:</w:t>
      </w: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 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прославляйте його по всі віки!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hd w:val="clear" w:color="auto" w:fill="FFFFFF"/>
        <w:tabs>
          <w:tab w:val="left" w:pos="730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«Ось Цей буде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Слава Тобі, Боже наш, слава Тобі.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Бувши Богом, Цей Бог-Слово, ставши Немовлятком, буде причиною падіння непокірливим і спасіння всім, що з вірою співають: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«Всі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творіння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Господні,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благословляйте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Господа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і прославляйте Його повіки».</w:t>
      </w:r>
    </w:p>
    <w:p w:rsidR="00C84711" w:rsidRPr="00DF28EF" w:rsidRDefault="00C84711" w:rsidP="00FA35F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>Благословім Отця, і Сина, і Святого Духа – Господа,* нині і повсякчас, і на віки вічні. Амінь.</w:t>
      </w:r>
    </w:p>
    <w:p w:rsidR="00C84711" w:rsidRPr="00DF28EF" w:rsidRDefault="00C84711" w:rsidP="00FA35F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Радійте нині, вірні, бачучи Бога, як Немовлятко, Дівою народжене, і виголошуйте: «Благословіть, усі творіння, Господа і прославляйте повіки».</w:t>
      </w:r>
    </w:p>
    <w:p w:rsidR="00C84711" w:rsidRPr="00DF28EF" w:rsidRDefault="00C84711" w:rsidP="00FA35F8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Пісня Богородиці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DF28EF">
        <w:rPr>
          <w:rFonts w:ascii="Times New Roman" w:hAnsi="Times New Roman"/>
          <w:sz w:val="24"/>
          <w:szCs w:val="24"/>
          <w:lang w:val="uk-UA"/>
        </w:rPr>
        <w:t>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Ірмос (г. 4):</w:t>
      </w: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 Єва недугою непослуху прокляття вселила,* а ти, Діво Богородице,* плодом свого лона дала світові квіт благословення;* тому тебе всі величаємо.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Замість пари горлиць або двох голубенят,* за старим Законом,* народженому від Діви і єдинородному Синові Отця,* принесеному до храму, величаючи,* служать побожний Старець і свята Анна пророчиця.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Ти подав мені радість спасіння твого, Христе,* виголосив Симеон* – тому прийми слугу твого, знесиленого старістю,* проповідника нової благодаті,* що з похвалою тебе величає.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DF28EF">
        <w:rPr>
          <w:rFonts w:ascii="Times New Roman" w:hAnsi="Times New Roman"/>
          <w:sz w:val="24"/>
          <w:szCs w:val="24"/>
          <w:lang w:val="uk-UA"/>
        </w:rPr>
        <w:t>: Анна пророчиця, свята угодниця,* свято і побожно визнавала в храмі Владику* і, сповіщаючи всім, що там були,* Богородицю величала.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lk61258748"/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DF28EF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DF28E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2"/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Світильний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Хвалитні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:rsidR="00C84711" w:rsidRPr="00DF28EF" w:rsidRDefault="00C84711" w:rsidP="00FA35F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Мале славослов'я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Прохальна єктенія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lk61258389"/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3"/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DF28EF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(г. 6, подібний: Третього дня):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Прийми – каже – на руки, Симеоне,* Сотворителя вселенної.* Піднеси, Старче, Христа,* що його безсіменно породила Дівиця,* на радість нашого роду.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Нині відпускаєш слугу твого, Владико,* за твоїм словом, у мирі.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Зійшовшись, вірні,* оспівуймо Творця закону й Бога,* перед яким тремтить безліч ангелів* – єдиного Доброчинця й Законодавця,* на спасіння душ наших.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u w:val="single"/>
          <w:lang w:val="uk-UA"/>
        </w:rPr>
        <w:t>Світло на просвіту поганам* і славу люду твого, Ізраїля.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 за твоїм словом, у мирі.* Бо побачили очі мої спасіння твоє,* що приготував ти перед усіма народами; світло на просвіту поганам,* і славу люду твого, Ізраїля.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(г. 7):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Як світло на просвіту поганам, прийшов ти, Спасе наш,* з неба на землю, появився з Діви* і спочив в обіймах праведного Симеона.* Належало бо тобі, Життєдавче всіх,* дати себе пізнати Старцеві,* бо ти, що маєш велику милість,* прийшов відпустити його, за твоїм словом.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DF28EF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C84711" w:rsidRPr="00DF28EF" w:rsidRDefault="00C84711" w:rsidP="00FA35F8">
      <w:pPr>
        <w:pStyle w:val="NormalWeb"/>
        <w:spacing w:before="0" w:beforeAutospacing="0" w:after="120" w:afterAutospacing="0" w:line="20" w:lineRule="atLeast"/>
        <w:jc w:val="both"/>
      </w:pPr>
      <w:r w:rsidRPr="00DF28EF">
        <w:rPr>
          <w:i/>
          <w:color w:val="FF0000"/>
        </w:rPr>
        <w:t>(г. 4):</w:t>
      </w:r>
      <w:r w:rsidRPr="00DF28EF">
        <w:t xml:space="preserve"> Агниця Твоя, Ісусе, Агафія,* кличе великим голосом:* Тебе, жениху мій, люблю і, Тебе шукаючи, стра</w:t>
      </w:r>
      <w:r>
        <w:t>ж</w:t>
      </w:r>
      <w:r w:rsidRPr="00DF28EF">
        <w:t>даю,* і разом з Тобою розпинаюся, і погреб</w:t>
      </w:r>
      <w:r>
        <w:t>а</w:t>
      </w:r>
      <w:r w:rsidRPr="00DF28EF">
        <w:t xml:space="preserve">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</w:t>
      </w:r>
      <w:r>
        <w:t>Ї</w:t>
      </w:r>
      <w:r w:rsidRPr="00DF28EF">
        <w:t>ї молитвами як милостивий спаси душі наші.</w:t>
      </w:r>
    </w:p>
    <w:p w:rsidR="00C84711" w:rsidRPr="00DF28EF" w:rsidRDefault="00C84711" w:rsidP="00FA35F8">
      <w:pPr>
        <w:pStyle w:val="NormalWeb"/>
        <w:spacing w:before="0" w:beforeAutospacing="0" w:after="120" w:afterAutospacing="0" w:line="20" w:lineRule="atLeast"/>
        <w:jc w:val="both"/>
      </w:pPr>
      <w:r w:rsidRPr="00DF28EF">
        <w:rPr>
          <w:b/>
        </w:rPr>
        <w:t>Слава: і нині:</w:t>
      </w:r>
      <w:r w:rsidRPr="00DF28EF">
        <w:t xml:space="preserve"> </w:t>
      </w:r>
      <w:r w:rsidRPr="00DF28EF">
        <w:rPr>
          <w:i/>
          <w:color w:val="FF0000"/>
        </w:rPr>
        <w:t>(г. 1):</w:t>
      </w:r>
      <w:r w:rsidRPr="00DF28EF"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color w:val="FF0000"/>
          <w:lang w:val="uk-UA"/>
        </w:rPr>
      </w:pPr>
      <w:r w:rsidRPr="00DF28EF">
        <w:rPr>
          <w:rFonts w:ascii="Times New Roman" w:hAnsi="Times New Roman"/>
          <w:b/>
          <w:i/>
          <w:color w:val="FF0000"/>
          <w:lang w:val="uk-UA"/>
        </w:rPr>
        <w:t>Єктенія усильного благання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F28EF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84711" w:rsidRPr="00DF28EF" w:rsidRDefault="00C84711" w:rsidP="00FA35F8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F28E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DF28EF">
        <w:rPr>
          <w:rFonts w:ascii="Times New Roman" w:hAnsi="Times New Roman"/>
          <w:i/>
          <w:sz w:val="24"/>
          <w:szCs w:val="24"/>
          <w:lang w:val="uk-UA"/>
        </w:rPr>
        <w:t>.</w:t>
      </w:r>
      <w:r w:rsidRPr="00DF28EF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що зволив спочити в обіймах праведного Симеона спасіння нашого ради, молитвами пречистої своєї Матері, заступництвом чесних небесних сил безтілесних, святих, славних і всехвальних апостолів, святого, якого є храм, святої мучениці Агафії і всіх святих, помилує і спасе нас, як благий і чоловіколюбець.</w:t>
      </w:r>
    </w:p>
    <w:p w:rsidR="00C84711" w:rsidRPr="00DF28EF" w:rsidRDefault="00C84711" w:rsidP="00FA35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F28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F28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F28EF">
        <w:rPr>
          <w:rFonts w:ascii="Times New Roman" w:hAnsi="Times New Roman"/>
          <w:sz w:val="24"/>
          <w:szCs w:val="24"/>
          <w:lang w:val="uk-UA"/>
        </w:rPr>
        <w:t>Амінь.</w:t>
      </w:r>
    </w:p>
    <w:sectPr w:rsidR="00C84711" w:rsidRPr="00DF28EF" w:rsidSect="00067FB5">
      <w:pgSz w:w="11906" w:h="16838"/>
      <w:pgMar w:top="1134" w:right="850" w:bottom="1134" w:left="1701" w:header="708" w:footer="708" w:gutter="0"/>
      <w:cols w:space="708"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PeterCyr">
    <w:altName w:val="Times New Roman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ungsuh">
    <w:altName w:val="Times New Roman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536D8"/>
    <w:rsid w:val="00006E33"/>
    <w:rsid w:val="00037628"/>
    <w:rsid w:val="00067FB5"/>
    <w:rsid w:val="000A713E"/>
    <w:rsid w:val="000D70F8"/>
    <w:rsid w:val="00141F60"/>
    <w:rsid w:val="001459EB"/>
    <w:rsid w:val="00167FBA"/>
    <w:rsid w:val="001D1567"/>
    <w:rsid w:val="00201A6C"/>
    <w:rsid w:val="00206AD2"/>
    <w:rsid w:val="00244320"/>
    <w:rsid w:val="002878E9"/>
    <w:rsid w:val="002918E6"/>
    <w:rsid w:val="002A7F0E"/>
    <w:rsid w:val="002E4A38"/>
    <w:rsid w:val="00336B31"/>
    <w:rsid w:val="00374F7B"/>
    <w:rsid w:val="003755BD"/>
    <w:rsid w:val="00416B6B"/>
    <w:rsid w:val="004476A3"/>
    <w:rsid w:val="00513B45"/>
    <w:rsid w:val="00562A07"/>
    <w:rsid w:val="005B561A"/>
    <w:rsid w:val="005D3CB1"/>
    <w:rsid w:val="005E0FE5"/>
    <w:rsid w:val="006D0E30"/>
    <w:rsid w:val="006D5444"/>
    <w:rsid w:val="007240DF"/>
    <w:rsid w:val="007401F7"/>
    <w:rsid w:val="007646B9"/>
    <w:rsid w:val="007A147F"/>
    <w:rsid w:val="007B3747"/>
    <w:rsid w:val="007F4812"/>
    <w:rsid w:val="008602BA"/>
    <w:rsid w:val="0087479A"/>
    <w:rsid w:val="008B75EF"/>
    <w:rsid w:val="00912862"/>
    <w:rsid w:val="009170DF"/>
    <w:rsid w:val="009212AF"/>
    <w:rsid w:val="009408E1"/>
    <w:rsid w:val="009B0A1A"/>
    <w:rsid w:val="009B5CE7"/>
    <w:rsid w:val="009C40BD"/>
    <w:rsid w:val="00A231E9"/>
    <w:rsid w:val="00B51505"/>
    <w:rsid w:val="00B8616E"/>
    <w:rsid w:val="00BC0824"/>
    <w:rsid w:val="00BE02F8"/>
    <w:rsid w:val="00C84711"/>
    <w:rsid w:val="00C90C23"/>
    <w:rsid w:val="00C97ED3"/>
    <w:rsid w:val="00D13197"/>
    <w:rsid w:val="00DA0472"/>
    <w:rsid w:val="00DA1463"/>
    <w:rsid w:val="00DE6101"/>
    <w:rsid w:val="00DF28EF"/>
    <w:rsid w:val="00E21064"/>
    <w:rsid w:val="00E36909"/>
    <w:rsid w:val="00E41E79"/>
    <w:rsid w:val="00E62766"/>
    <w:rsid w:val="00E65130"/>
    <w:rsid w:val="00F536D8"/>
    <w:rsid w:val="00FA35F8"/>
    <w:rsid w:val="00FD2EC3"/>
    <w:rsid w:val="00FF28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416B6B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customStyle="1" w:styleId="Style5">
    <w:name w:val="Style5"/>
    <w:basedOn w:val="Normal"/>
    <w:uiPriority w:val="99"/>
    <w:rsid w:val="00416B6B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56</TotalTime>
  <Pages>30</Pages>
  <Words>10598</Words>
  <Characters>-32766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ALEX</cp:lastModifiedBy>
  <cp:revision>5</cp:revision>
  <dcterms:created xsi:type="dcterms:W3CDTF">2022-01-25T02:40:00Z</dcterms:created>
  <dcterms:modified xsi:type="dcterms:W3CDTF">2022-01-25T15:30:00Z</dcterms:modified>
</cp:coreProperties>
</file>