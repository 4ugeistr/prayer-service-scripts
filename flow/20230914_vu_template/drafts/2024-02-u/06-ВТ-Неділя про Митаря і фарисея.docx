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sz w:val="24"/>
        </w:rPr>
        <w:t>Лютий 6 Вівторок</w:t>
      </w:r>
    </w:p>
    <w:p>
      <w:r>
        <w:rPr>
          <w:rFonts w:ascii="Times New Roman" w:hAnsi="Times New Roman"/>
          <w:sz w:val="24"/>
        </w:rPr>
        <w:t xml:space="preserve">Преподобного отця нашого Вукола, єпископа Смирнського </w:t>
      </w:r>
    </w:p>
    <w:p>
      <w:r>
        <w:rPr>
          <w:rFonts w:ascii="Times New Roman" w:hAnsi="Times New Roman"/>
          <w:sz w:val="24"/>
        </w:rPr>
        <w:t>Святого священномученика Сілвана, єпископа Ємеського, і тих, що з ним</w:t>
      </w:r>
    </w:p>
    <w:p w:rsidR="005661B2" w:rsidRPr="003B119F" w:rsidRDefault="005661B2" w:rsidP="00A957FA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19F">
        <w:rPr>
          <w:rFonts w:ascii="Times New Roman" w:hAnsi="Times New Roman" w:cs="Times New Roman"/>
          <w:b/>
        </w:rPr>
        <w:t>ВЕЧІРНЯ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B119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119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19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B119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19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B119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19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B119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5661B2" w:rsidRPr="003B119F" w:rsidRDefault="005661B2" w:rsidP="00A957FA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Творе́ць усе́світу і Відкупи́тель наш* Ма́тір’ю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5): </w:t>
      </w:r>
      <w:r w:rsidRPr="003B119F">
        <w:rPr>
          <w:rFonts w:ascii="Times New Roman" w:hAnsi="Times New Roman"/>
          <w:sz w:val="24"/>
          <w:szCs w:val="24"/>
          <w:lang w:val="uk-UA"/>
        </w:rPr>
        <w:t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3B119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Доме Євфратів):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bCs/>
          <w:sz w:val="24"/>
          <w:szCs w:val="24"/>
          <w:lang w:val="uk-UA"/>
        </w:rPr>
        <w:t>Творця́ і Влади́ку* як Младе́нця на рука́х* несучи́, Чи́стая* і Пречи́стая Діва* до Хра́му вхо́дить.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Cs/>
          <w:iCs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bCs/>
          <w:sz w:val="24"/>
          <w:szCs w:val="24"/>
          <w:u w:val="single"/>
          <w:lang w:val="uk-UA"/>
        </w:rPr>
        <w:t>Нині відпуска́єш раба́ Твого́, Влади́ко,* за сло́вом Твоїм, у ми́рі.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Cs/>
          <w:sz w:val="24"/>
          <w:szCs w:val="24"/>
          <w:lang w:val="uk-UA"/>
        </w:rPr>
        <w:t>Прийми́, о Симео́не,* Го́спода сла́ви,* як було́ тобі провіщено* від Ду́ха Свято́го:* ось бо прийшо́в Він!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Cs/>
          <w:iCs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bCs/>
          <w:sz w:val="24"/>
          <w:szCs w:val="24"/>
          <w:u w:val="single"/>
          <w:lang w:val="uk-UA"/>
        </w:rPr>
        <w:t>Світло на одкрове́ння наро́дам* і сла́ву лю́ду Твого́, Ізра́їля.</w:t>
      </w:r>
    </w:p>
    <w:p w:rsidR="005661B2" w:rsidRPr="003B119F" w:rsidRDefault="005661B2" w:rsidP="00A957FA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Ни́ні поба́чили,* Благи́й Бо́же, о́чі мої* Твою́ обітницю;* звільни́ мене́ ско́ро,* раба́ Твого́, Чоловіколю́бче.</w:t>
      </w:r>
    </w:p>
    <w:p w:rsidR="005661B2" w:rsidRPr="003B119F" w:rsidRDefault="005661B2" w:rsidP="00A957FA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Слава, і нині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>
        <w:rPr>
          <w:rFonts w:ascii="Times New Roman" w:hAnsi="Times New Roman"/>
          <w:sz w:val="24"/>
          <w:szCs w:val="24"/>
          <w:lang w:val="uk-UA"/>
        </w:rPr>
        <w:t>Ве́тхий д</w:t>
      </w:r>
      <w:r w:rsidRPr="003B119F">
        <w:rPr>
          <w:rFonts w:ascii="Times New Roman" w:hAnsi="Times New Roman"/>
          <w:sz w:val="24"/>
          <w:szCs w:val="24"/>
          <w:lang w:val="uk-UA"/>
        </w:rPr>
        <w:t>н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3B119F">
        <w:rPr>
          <w:rFonts w:ascii="Times New Roman" w:hAnsi="Times New Roman"/>
          <w:sz w:val="24"/>
          <w:szCs w:val="24"/>
          <w:lang w:val="uk-UA"/>
        </w:rPr>
        <w:t>ми, ста́вши Немовля́м по пло́ті,* Ма́тір’ю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i/>
          <w:color w:val="FF0000"/>
        </w:rPr>
        <w:t>(г. 4):</w:t>
      </w:r>
      <w:r w:rsidRPr="003B119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b/>
        </w:rPr>
        <w:t>Слава: і нині:</w:t>
      </w:r>
      <w:r w:rsidRPr="003B119F">
        <w:t xml:space="preserve"> </w:t>
      </w:r>
      <w:r w:rsidRPr="003B119F">
        <w:rPr>
          <w:i/>
          <w:color w:val="FF0000"/>
        </w:rPr>
        <w:t>(г. 1):</w:t>
      </w:r>
      <w:r w:rsidRPr="003B119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3B119F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зволив спочити в обіймах праведного Симеона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Вукола, єпископа Смирнського, святого священномученика Сілвана, єпископа Ємеського, і тих, що з ним, і всіх святих, помилує і спасе нас, як благий і чоловіколюбець.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3B119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5661B2" w:rsidRPr="003B119F" w:rsidRDefault="005661B2" w:rsidP="00A957FA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19F">
        <w:rPr>
          <w:rFonts w:ascii="Times New Roman" w:hAnsi="Times New Roman" w:cs="Times New Roman"/>
          <w:b/>
        </w:rPr>
        <w:t>УТРЕНЯ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5661B2" w:rsidRPr="003B119F" w:rsidRDefault="005661B2" w:rsidP="00A957F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B119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3B119F">
        <w:rPr>
          <w:rFonts w:ascii="Times New Roman" w:hAnsi="Times New Roman"/>
          <w:i/>
          <w:color w:val="FF0000"/>
          <w:lang w:val="uk-UA"/>
        </w:rPr>
        <w:t xml:space="preserve"> (Пс. 117), глас 1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i/>
          <w:color w:val="FF0000"/>
        </w:rPr>
        <w:t>(г. 1):</w:t>
      </w:r>
      <w:r w:rsidRPr="003B119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3B119F">
        <w:rPr>
          <w:i/>
          <w:color w:val="FF0000"/>
        </w:rPr>
        <w:t>(2 р.)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b/>
        </w:rPr>
        <w:t xml:space="preserve">Слава: </w:t>
      </w:r>
      <w:r w:rsidRPr="003B119F">
        <w:rPr>
          <w:i/>
          <w:color w:val="FF0000"/>
        </w:rPr>
        <w:t>(г. 4):</w:t>
      </w:r>
      <w:r w:rsidRPr="003B119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b/>
        </w:rPr>
        <w:t>І нині:</w:t>
      </w:r>
      <w:r w:rsidRPr="003B119F">
        <w:t xml:space="preserve"> </w:t>
      </w:r>
      <w:r w:rsidRPr="003B119F">
        <w:rPr>
          <w:i/>
          <w:color w:val="FF0000"/>
        </w:rPr>
        <w:t>(г. 1):</w:t>
      </w:r>
      <w:r w:rsidRPr="003B119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1: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Землю, що виникла колись у глибинах,* осяяло сонце,* бо, як стіна, стала з обох боків згусла вода,* коли нар</w:t>
      </w:r>
      <w:r>
        <w:rPr>
          <w:rFonts w:ascii="Times New Roman" w:hAnsi="Times New Roman"/>
          <w:b/>
          <w:sz w:val="24"/>
          <w:szCs w:val="24"/>
          <w:lang w:val="uk-UA"/>
        </w:rPr>
        <w:t>о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>д проходив і побожно кликав:* Співаймо Господові, бо він дивно прославився!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5661B2" w:rsidRPr="003B119F" w:rsidRDefault="005661B2" w:rsidP="00A957FA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5661B2" w:rsidRPr="003B119F" w:rsidRDefault="005661B2" w:rsidP="00A957FA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3: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Твердине т</w:t>
      </w:r>
      <w:r>
        <w:rPr>
          <w:rFonts w:ascii="Times New Roman" w:hAnsi="Times New Roman"/>
          <w:b/>
          <w:sz w:val="24"/>
          <w:szCs w:val="24"/>
          <w:lang w:val="uk-UA"/>
        </w:rPr>
        <w:t>их, що на тебе надіються,*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утверди, Господи, Церкву,* яку ти придбав пресвятою своєю кров'ю.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:rsidR="005661B2" w:rsidRPr="003B119F" w:rsidRDefault="005661B2" w:rsidP="00A957FA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Сідальний, (г. 4)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4: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Старче Симеоне, тайнознавче невимовного, — виголосила Богородиця, — прийми на руки 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мовлятко, Слово-Христа, про кот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рого сповіщено Духом, і взивай до Нього: «Все сповнилося хвалою Тобі».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:rsidR="005661B2" w:rsidRPr="003B119F" w:rsidRDefault="005661B2" w:rsidP="00A957FA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5661B2" w:rsidRPr="003B119F" w:rsidRDefault="005661B2" w:rsidP="00A957FA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5: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Вклонившись і припадаючи до ніг Богоматери побожно, старець промовив: «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гонь Ти носиш, Чиста; боюсь я обняти Немовлятко — Бога, незаходимий Світ і Владику спокою».</w:t>
      </w:r>
    </w:p>
    <w:p w:rsidR="005661B2" w:rsidRPr="003B119F" w:rsidRDefault="005661B2" w:rsidP="00A957FA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5661B2" w:rsidRPr="003B119F" w:rsidRDefault="005661B2" w:rsidP="00A957FA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6:</w:t>
      </w:r>
      <w:r w:rsidRPr="003B119F">
        <w:rPr>
          <w:rFonts w:ascii="Times New Roman" w:eastAsia="Gungsuh" w:hAnsi="Times New Roman"/>
          <w:b/>
          <w:sz w:val="24"/>
          <w:szCs w:val="24"/>
          <w:lang w:val="uk-UA"/>
        </w:rPr>
        <w:t xml:space="preserve"> Старець, побачивши очима спасіння,* що людям від Бога прийшло, закликав,* Христе, − ти Бог мій!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Ти, як камінь, на Сіоні поклався: для непокірливих камінь падіння, а вірним непохитне спасіння.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:rsidR="005661B2" w:rsidRPr="003B119F" w:rsidRDefault="005661B2" w:rsidP="00A957F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i/>
          <w:color w:val="FF0000"/>
        </w:rPr>
        <w:t xml:space="preserve">Кондак (г. 1): </w:t>
      </w:r>
      <w:r w:rsidRPr="003B119F"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5661B2" w:rsidRPr="003B119F" w:rsidRDefault="005661B2" w:rsidP="00A957F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7:</w:t>
      </w:r>
      <w:r w:rsidRPr="003B119F">
        <w:rPr>
          <w:rFonts w:ascii="Times New Roman" w:eastAsia="Gungsuh" w:hAnsi="Times New Roman"/>
          <w:b/>
          <w:sz w:val="24"/>
          <w:szCs w:val="24"/>
          <w:lang w:val="uk-UA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«Бажаючи сповістити Адама, що пробував у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пеклі, і Єві принести благовість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, іду я», — виголошував Симеон праведний, радіючи з пророками: «Благословенний Ти, Боже отців наших».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5661B2" w:rsidRPr="003B119F" w:rsidRDefault="005661B2" w:rsidP="00A957FA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5661B2" w:rsidRPr="003B119F" w:rsidRDefault="005661B2" w:rsidP="00A957FA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8: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5661B2" w:rsidRPr="003B119F" w:rsidRDefault="005661B2" w:rsidP="00A957F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Благословім Отц</w:t>
      </w:r>
      <w:r>
        <w:rPr>
          <w:rFonts w:ascii="Times New Roman" w:hAnsi="Times New Roman"/>
          <w:b/>
          <w:sz w:val="24"/>
          <w:szCs w:val="24"/>
          <w:lang w:val="uk-UA"/>
        </w:rPr>
        <w:t>я, і Сина, і Святого Духа – Гос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>пода,* нині і повсякчас, і на віки вічні. Амінь.</w:t>
      </w:r>
    </w:p>
    <w:p w:rsidR="005661B2" w:rsidRPr="003B119F" w:rsidRDefault="005661B2" w:rsidP="00A957F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Радійте нині, вірні, бач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чи Бога, як Немовлятко, Дівою народжене, і виголошуйте: «Благословіть, усі творіння, Господа і прославляйте повіки».</w:t>
      </w:r>
    </w:p>
    <w:p w:rsidR="005661B2" w:rsidRPr="003B119F" w:rsidRDefault="005661B2" w:rsidP="00A957F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B119F">
        <w:rPr>
          <w:rFonts w:ascii="Times New Roman" w:hAnsi="Times New Roman"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(г. 4):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B119F">
        <w:rPr>
          <w:rFonts w:ascii="Times New Roman" w:hAnsi="Times New Roman"/>
          <w:sz w:val="24"/>
          <w:szCs w:val="24"/>
          <w:lang w:val="uk-UA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слугу твого, Владико,* за твоїм словом, у мирі.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Світло на просвіту поганам* і славу люду твого, Ізраїля.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7):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i/>
          <w:color w:val="FF0000"/>
        </w:rPr>
        <w:t>(г. 4):</w:t>
      </w:r>
      <w:r w:rsidRPr="003B119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b/>
        </w:rPr>
        <w:t>Слава: і нині:</w:t>
      </w:r>
      <w:r w:rsidRPr="003B119F">
        <w:t xml:space="preserve"> </w:t>
      </w:r>
      <w:r w:rsidRPr="003B119F">
        <w:rPr>
          <w:i/>
          <w:color w:val="FF0000"/>
        </w:rPr>
        <w:t>(г. 1):</w:t>
      </w:r>
      <w:r w:rsidRPr="003B119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зволив спочити в обіймах праведного Симеона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Вукола, єпископа Смирнського, святого священномученика Сілвана, єпископа Ємеського, і тих, що з ним, і всіх святих, помилує і спасе нас, як благий і чоловіколюбець.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661B2" w:rsidRPr="003B119F" w:rsidSect="001E5823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D1567"/>
    <w:rsid w:val="001E5823"/>
    <w:rsid w:val="00201A6C"/>
    <w:rsid w:val="00206AD2"/>
    <w:rsid w:val="002878E9"/>
    <w:rsid w:val="002918E6"/>
    <w:rsid w:val="002A7F0E"/>
    <w:rsid w:val="002E4A38"/>
    <w:rsid w:val="00336B31"/>
    <w:rsid w:val="00374F7B"/>
    <w:rsid w:val="003755BD"/>
    <w:rsid w:val="003B119F"/>
    <w:rsid w:val="00416B6B"/>
    <w:rsid w:val="004476A3"/>
    <w:rsid w:val="00513B45"/>
    <w:rsid w:val="00562A07"/>
    <w:rsid w:val="005661B2"/>
    <w:rsid w:val="005B561A"/>
    <w:rsid w:val="005D3CB1"/>
    <w:rsid w:val="005E0FE5"/>
    <w:rsid w:val="006D0E30"/>
    <w:rsid w:val="006D5444"/>
    <w:rsid w:val="007240DF"/>
    <w:rsid w:val="007401F7"/>
    <w:rsid w:val="007646B9"/>
    <w:rsid w:val="007A147F"/>
    <w:rsid w:val="007B3747"/>
    <w:rsid w:val="007D5027"/>
    <w:rsid w:val="007F4812"/>
    <w:rsid w:val="008602BA"/>
    <w:rsid w:val="0087479A"/>
    <w:rsid w:val="008B75EF"/>
    <w:rsid w:val="00912862"/>
    <w:rsid w:val="009170DF"/>
    <w:rsid w:val="009212AF"/>
    <w:rsid w:val="009B0A1A"/>
    <w:rsid w:val="009B5CE7"/>
    <w:rsid w:val="009C40BD"/>
    <w:rsid w:val="00A231E9"/>
    <w:rsid w:val="00A957FA"/>
    <w:rsid w:val="00B51505"/>
    <w:rsid w:val="00B8616E"/>
    <w:rsid w:val="00BA40A7"/>
    <w:rsid w:val="00BC0824"/>
    <w:rsid w:val="00BE02F8"/>
    <w:rsid w:val="00C90C23"/>
    <w:rsid w:val="00C97ED3"/>
    <w:rsid w:val="00D13197"/>
    <w:rsid w:val="00DA0472"/>
    <w:rsid w:val="00DA1463"/>
    <w:rsid w:val="00DE6101"/>
    <w:rsid w:val="00DF4D9F"/>
    <w:rsid w:val="00E21064"/>
    <w:rsid w:val="00E36909"/>
    <w:rsid w:val="00E62766"/>
    <w:rsid w:val="00E65130"/>
    <w:rsid w:val="00EF0B48"/>
    <w:rsid w:val="00F536D8"/>
    <w:rsid w:val="00FA35F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29</Pages>
  <Words>10381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2022-01-25T02:43:00Z</dcterms:created>
  <dcterms:modified xsi:type="dcterms:W3CDTF">2022-01-25T15:34:00Z</dcterms:modified>
</cp:coreProperties>
</file>