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rFonts w:ascii="Times New Roman" w:hAnsi="Times New Roman"/>
          <w:b/>
          <w:sz w:val="24"/>
        </w:rPr>
        <w:t>Грудень 28, Субота</w:t>
      </w:r>
    </w:p>
    <w:p>
      <w:r>
        <w:rPr>
          <w:rFonts w:ascii="Times New Roman" w:hAnsi="Times New Roman"/>
          <w:sz w:val="24"/>
        </w:rPr>
        <w:t>Субота по Різдві. Свв. двадцяти тисяч мчч., спалених у Нікомидії Блаж. сщмч. Григорія Хомишина, єп. Станіславівського</w:t>
      </w: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</w:rPr>
        <w:t>ВЕЧІРНЯ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683ED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683ED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683ED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Два перші стихи 140-го псалма, глас 2.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Прийдіть і радіймо з Господом,* розповідаючи про оце таїнство:* перегороду від раю знищено, вогняний меч зникає,* херувим відступає від дерева життя*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eastAsia="Gungsuh" w:hAnsi="Times New Roman"/>
          <w:sz w:val="24"/>
          <w:szCs w:val="24"/>
          <w:lang w:val="uk-UA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8, подібний: О, преславне чудо):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b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Коли Август єдиний володів землею,* багатовладдя людей скінчилося;* коли ти став людиною з Чистої,* знищене було ідольське багатобожжя.* Під єдиним мирським царством міста опинились,* а тут народи повірили в єдину владу Божу.* З веління цісаря записувались люди,* записались і ми, вірні, в ім'я Бога нашого, що став людиною.* Велика твоя милість, Господи, − слава тобі!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683ED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/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  <w:lang w:val="uk-UA"/>
        </w:rPr>
        <w:t>*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683ED0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 xml:space="preserve">двадцять тисяч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мучеників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>, спалених у Нікомидії</w:t>
      </w:r>
      <w:r w:rsidRPr="00683E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Після Вечірні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:rsidR="00E20610" w:rsidRPr="00683ED0" w:rsidRDefault="00E20610" w:rsidP="00394C83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683ED0">
        <w:rPr>
          <w:rFonts w:ascii="Times New Roman" w:hAnsi="Times New Roman" w:cs="Times New Roman"/>
          <w:b/>
        </w:rPr>
        <w:t>УТРЕНЯ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Утренні молитви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чесне пресвітерство, у Христі дияконство, за ввесь причет і людей,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683ED0">
        <w:rPr>
          <w:rFonts w:ascii="Times New Roman" w:hAnsi="Times New Roman"/>
          <w:i/>
          <w:color w:val="FF0000"/>
          <w:lang w:val="uk-UA"/>
        </w:rPr>
        <w:t xml:space="preserve"> (Пс. 117), глас 4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 xml:space="preserve"> 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Перший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Воїни, які стерегли):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Другий сідальний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683ED0">
        <w:rPr>
          <w:rFonts w:ascii="Times New Roman" w:eastAsia="Gungsuh" w:hAnsi="Times New Roman"/>
          <w:sz w:val="24"/>
          <w:szCs w:val="24"/>
          <w:lang w:val="uk-UA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Канон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1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</w:t>
      </w:r>
      <w:r>
        <w:rPr>
          <w:rFonts w:ascii="Times New Roman" w:hAnsi="Times New Roman"/>
          <w:sz w:val="24"/>
          <w:szCs w:val="24"/>
          <w:lang w:val="uk-UA"/>
        </w:rPr>
        <w:t>ь</w:t>
      </w:r>
      <w:r w:rsidRPr="00683ED0">
        <w:rPr>
          <w:rFonts w:ascii="Times New Roman" w:hAnsi="Times New Roman"/>
          <w:sz w:val="24"/>
          <w:szCs w:val="24"/>
          <w:lang w:val="uk-UA"/>
        </w:rPr>
        <w:t>, знову нас придбав, Він бо прославився.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3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33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Іпакой, (г. 8):</w:t>
      </w:r>
    </w:p>
    <w:p w:rsidR="00E20610" w:rsidRPr="00683ED0" w:rsidRDefault="00E20610" w:rsidP="00394C83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4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  <w:lang w:val="uk-UA"/>
        </w:rPr>
        <w:t>с</w:t>
      </w:r>
      <w:r w:rsidRPr="00683ED0">
        <w:rPr>
          <w:rFonts w:ascii="Times New Roman" w:hAnsi="Times New Roman"/>
          <w:sz w:val="24"/>
          <w:szCs w:val="24"/>
          <w:lang w:val="uk-UA"/>
        </w:rPr>
        <w:t>амарійську прийшов відняти, оману змінивши на віру боговгодну.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Зійшов єси в дівоче лоно, як дощ на руно, Христе, і як краплі, що капають на землю. Етіопи і Тарсійці, як і Аравійські острови, Сава і всі володарі землі Мідян припали до Тебе, Спасе. Слава силі Твоїй, Господи!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5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Підкорившись повелінню </w:t>
      </w:r>
      <w:r>
        <w:rPr>
          <w:rFonts w:ascii="Times New Roman" w:hAnsi="Times New Roman"/>
          <w:sz w:val="24"/>
          <w:szCs w:val="24"/>
          <w:lang w:val="uk-UA"/>
        </w:rPr>
        <w:t>ке</w:t>
      </w:r>
      <w:r w:rsidRPr="00683ED0">
        <w:rPr>
          <w:rFonts w:ascii="Times New Roman" w:hAnsi="Times New Roman"/>
          <w:sz w:val="24"/>
          <w:szCs w:val="24"/>
          <w:lang w:val="uk-UA"/>
        </w:rPr>
        <w:t>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6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3):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Ікос: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7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 І нині: </w:t>
      </w:r>
      <w:r w:rsidRPr="00683ED0">
        <w:rPr>
          <w:rFonts w:ascii="Times New Roman" w:hAnsi="Times New Roman"/>
          <w:sz w:val="24"/>
          <w:szCs w:val="24"/>
          <w:lang w:val="uk-UA"/>
        </w:rPr>
        <w:t>«Що то за мова?</w:t>
      </w:r>
      <w:r>
        <w:rPr>
          <w:rFonts w:ascii="Times New Roman" w:hAnsi="Times New Roman"/>
          <w:sz w:val="24"/>
          <w:szCs w:val="24"/>
          <w:lang w:val="uk-UA"/>
        </w:rPr>
        <w:t xml:space="preserve"> – сказали пастухи, – </w:t>
      </w:r>
      <w:r w:rsidRPr="00683ED0">
        <w:rPr>
          <w:rFonts w:ascii="Times New Roman" w:hAnsi="Times New Roman"/>
          <w:sz w:val="24"/>
          <w:szCs w:val="24"/>
          <w:lang w:val="uk-UA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 8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Тягне дочка вавілонська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Скорбота відхилила арфи, щоб не супроводили пісень, бо не співали на чужині діти Сіону; та руйнує всю облуду Вавілону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E2061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683ED0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Захопив Вавілон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683ED0">
        <w:rPr>
          <w:rFonts w:ascii="Times New Roman" w:hAnsi="Times New Roman"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> 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b/>
          <w:sz w:val="24"/>
          <w:szCs w:val="24"/>
          <w:lang w:val="uk-UA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побачили дивний рух надзвичайної нової зорі,* що засяяла на небі,* здогадалися, що народився у Вифлеємі Христос Цар,* задля нашого спасіння.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Різдву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Коли мудреці питали,* де народжене Дитятко-Цар,* про яке зоря сповістила,* бо вони прийшли йому поклонитися,* то богоборець Ірод у гніві схвилювався,* наважившись убити Христа.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>: Ірод розпитав про час, коли з'явилася зоря,* що привела мудреців у Вифлеєм з дарами,* щоб поклонитися Христові;* але вони, направлені цією ж зорею,* повернулися до своєї країни,* залишивши посоромленим лютого душогубця дітей.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748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683ED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683ED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Завітав до нас з неба Спаситель наш:* Схід із сходу.* І ми, що перебували в тіні й темряві,* знайшли істину,* бо від Діви народився Господь.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:rsidR="00E20610" w:rsidRPr="00683ED0" w:rsidRDefault="00E20610" w:rsidP="00394C83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Мале славослов'я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Прохальна єктенія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58389"/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3"/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683ED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683ED0">
        <w:rPr>
          <w:rFonts w:ascii="Times New Roman" w:eastAsia="Gungsuh" w:hAnsi="Times New Roman"/>
          <w:sz w:val="24"/>
          <w:szCs w:val="24"/>
          <w:u w:val="single"/>
          <w:lang w:val="uk-UA"/>
        </w:rPr>
        <w:t>Із себе перед зірницею породив я тебе* − клявся Господь і каятися не буде.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683ED0">
        <w:rPr>
          <w:rFonts w:ascii="Times New Roman" w:hAnsi="Times New Roman"/>
          <w:sz w:val="24"/>
          <w:szCs w:val="24"/>
          <w:u w:val="single"/>
          <w:lang w:val="uk-UA"/>
        </w:rPr>
        <w:t>Сказав Господь Владиці моєму:* Засядь праворуч мене.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</w:t>
      </w:r>
      <w:r w:rsidRPr="00683ED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shd w:val="clear" w:color="auto" w:fill="FFFFFF"/>
          <w:lang w:val="uk-UA"/>
        </w:rPr>
        <w:t>(г. 8):</w:t>
      </w:r>
      <w:r w:rsidRPr="00683ED0">
        <w:rPr>
          <w:rFonts w:ascii="Times New Roman" w:hAnsi="Times New Roman"/>
          <w:color w:val="FF0000"/>
          <w:sz w:val="24"/>
          <w:szCs w:val="24"/>
          <w:shd w:val="clear" w:color="auto" w:fill="FFFFFF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shd w:val="clear" w:color="auto" w:fill="FFFFFF"/>
          <w:lang w:val="uk-UA"/>
        </w:rPr>
        <w:t xml:space="preserve">Страстотерпці Господні, блаженна земля, яку напоїли ви кров’ю своєю* і святі оселі, які прийняли тіла ваші.* У бою бо ворога перемогли ви* і Христа з дерзновенням проповідували,* Його, як благого, моліть, щоб спаслися душі наші. 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color w:val="FF0000"/>
          <w:lang w:val="uk-UA"/>
        </w:rPr>
      </w:pPr>
      <w:r w:rsidRPr="00683ED0">
        <w:rPr>
          <w:rFonts w:ascii="Times New Roman" w:hAnsi="Times New Roman"/>
          <w:b/>
          <w:i/>
          <w:color w:val="FF0000"/>
          <w:lang w:val="uk-UA"/>
        </w:rPr>
        <w:t>Єктенія усильного благання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683ED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20610" w:rsidRPr="00683ED0" w:rsidRDefault="00E20610" w:rsidP="00394C83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683ED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683ED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Христос, істинний Бог наш, що народився в вертепі у Вифлеємі Юдейському і дав себе покласти у ясла спасення нашого ради, молитвами пречистої своєї Матері, святих, славних і всехвальних апостолів, і святого (</w:t>
      </w: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683ED0">
        <w:rPr>
          <w:rFonts w:ascii="Times New Roman" w:hAnsi="Times New Roman"/>
          <w:sz w:val="24"/>
          <w:szCs w:val="24"/>
          <w:lang w:val="uk-UA"/>
        </w:rPr>
        <w:t xml:space="preserve">), і святих 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 xml:space="preserve">двадцять тисяч </w:t>
      </w:r>
      <w:r w:rsidRPr="00683ED0">
        <w:rPr>
          <w:rFonts w:ascii="Times New Roman" w:hAnsi="Times New Roman"/>
          <w:sz w:val="24"/>
          <w:szCs w:val="24"/>
          <w:lang w:val="uk-UA"/>
        </w:rPr>
        <w:t>мучеників</w:t>
      </w:r>
      <w:r w:rsidRPr="00683ED0">
        <w:rPr>
          <w:rFonts w:ascii="Times New Roman" w:hAnsi="Times New Roman"/>
          <w:sz w:val="24"/>
          <w:szCs w:val="24"/>
          <w:lang w:val="uk-UA" w:eastAsia="ru-RU"/>
        </w:rPr>
        <w:t>, спалених у Нікомидії</w:t>
      </w:r>
      <w:r w:rsidRPr="00683ED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:rsidR="00E20610" w:rsidRPr="00683ED0" w:rsidRDefault="00E20610" w:rsidP="00394C83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683ED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683ED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683ED0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20610" w:rsidRPr="00683ED0" w:rsidRDefault="00E20610" w:rsidP="00394C83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E20610" w:rsidRPr="00683ED0" w:rsidSect="00067FB5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536D8"/>
    <w:rsid w:val="00006E33"/>
    <w:rsid w:val="00037628"/>
    <w:rsid w:val="00067FB5"/>
    <w:rsid w:val="000A713E"/>
    <w:rsid w:val="000D70F8"/>
    <w:rsid w:val="00141F60"/>
    <w:rsid w:val="001459EB"/>
    <w:rsid w:val="00167FBA"/>
    <w:rsid w:val="001D1567"/>
    <w:rsid w:val="00201A6C"/>
    <w:rsid w:val="00206AD2"/>
    <w:rsid w:val="002878E9"/>
    <w:rsid w:val="002918E6"/>
    <w:rsid w:val="002A7F0E"/>
    <w:rsid w:val="002E4A38"/>
    <w:rsid w:val="00374F7B"/>
    <w:rsid w:val="003755BD"/>
    <w:rsid w:val="00394C83"/>
    <w:rsid w:val="00410C0C"/>
    <w:rsid w:val="004476A3"/>
    <w:rsid w:val="00513B45"/>
    <w:rsid w:val="00562A07"/>
    <w:rsid w:val="005B561A"/>
    <w:rsid w:val="005D3CB1"/>
    <w:rsid w:val="005E0FE5"/>
    <w:rsid w:val="00683ED0"/>
    <w:rsid w:val="006D0E30"/>
    <w:rsid w:val="006D5444"/>
    <w:rsid w:val="007240DF"/>
    <w:rsid w:val="00725D98"/>
    <w:rsid w:val="00752F01"/>
    <w:rsid w:val="007A147F"/>
    <w:rsid w:val="007B3747"/>
    <w:rsid w:val="007F4812"/>
    <w:rsid w:val="008602BA"/>
    <w:rsid w:val="0087479A"/>
    <w:rsid w:val="008B75EF"/>
    <w:rsid w:val="00912862"/>
    <w:rsid w:val="009170DF"/>
    <w:rsid w:val="009C40BD"/>
    <w:rsid w:val="00A231E9"/>
    <w:rsid w:val="00B51505"/>
    <w:rsid w:val="00BC0824"/>
    <w:rsid w:val="00BE02F8"/>
    <w:rsid w:val="00C90C23"/>
    <w:rsid w:val="00C97ED3"/>
    <w:rsid w:val="00D13197"/>
    <w:rsid w:val="00DA0472"/>
    <w:rsid w:val="00DA1463"/>
    <w:rsid w:val="00DE6101"/>
    <w:rsid w:val="00E20610"/>
    <w:rsid w:val="00E21064"/>
    <w:rsid w:val="00E36909"/>
    <w:rsid w:val="00E62766"/>
    <w:rsid w:val="00E65130"/>
    <w:rsid w:val="00E90848"/>
    <w:rsid w:val="00F536D8"/>
    <w:rsid w:val="00FD2EC3"/>
    <w:rsid w:val="00FF28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410C0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31</Pages>
  <Words>10768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ALEX</cp:lastModifiedBy>
  <cp:revision>5</cp:revision>
  <dcterms:created xsi:type="dcterms:W3CDTF">2021-12-15T01:58:00Z</dcterms:created>
  <dcterms:modified xsi:type="dcterms:W3CDTF">2021-12-16T12:32:00Z</dcterms:modified>
</cp:coreProperties>
</file>