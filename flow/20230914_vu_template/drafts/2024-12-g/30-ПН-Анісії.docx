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30, Понеділок</w:t>
      </w:r>
    </w:p>
    <w:p>
      <w:r>
        <w:rPr>
          <w:rFonts w:ascii="Times New Roman" w:hAnsi="Times New Roman"/>
          <w:sz w:val="24"/>
        </w:rPr>
        <w:t>Тиждень 33-ий по Зісланні Святого Духа. Св. мц. Анісії Прп. Зотика, пресвіт. і кормителя сиріт</w:t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ВЕЧІРНЯ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96EF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перетерпіла заколення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96EF9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кров’ю обагрившись,* предстала Сонцю слави, вінценосице,* і промінням, від Нього сяючим,* радісно озорилася.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Сердечну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перетерпіла ти, Ан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596EF9">
        <w:rPr>
          <w:rFonts w:ascii="Times New Roman" w:hAnsi="Times New Roman"/>
          <w:sz w:val="24"/>
          <w:szCs w:val="24"/>
          <w:lang w:val="uk-UA"/>
        </w:rPr>
        <w:t>сіє;* і в божественний весільний покій вселив тебе Єдиний,* як страстотерпицю і мученицю.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 ангельськими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ревністю твоєю божественною* притягнула ти людей* і привела, Меланіє, до Владики* і Спаса душ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:rsidR="00CC0CA8" w:rsidRPr="00596EF9" w:rsidRDefault="00CC0CA8" w:rsidP="004D6FE1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596EF9">
        <w:rPr>
          <w:rFonts w:ascii="Times New Roman" w:hAnsi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«Слава во вишніх Богу,* – в Вифлеємі чую днесь від Безтілесних,*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596EF9">
        <w:rPr>
          <w:rFonts w:ascii="Times New Roman" w:hAnsi="Times New Roman"/>
          <w:sz w:val="24"/>
          <w:szCs w:val="24"/>
          <w:lang w:val="uk-UA"/>
        </w:rPr>
        <w:t>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596EF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Звізда од Якова,* Христос, возсіявши,* просвітив народи* світлом Богопізнання;* Його славословимо.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Сказав Господь Господеві моєму: «Сиди праворуч мене,* доки не положу ворогів Твоїх підніжжям ніг Твоїх».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Граде Давидів,* Вифлеєме, веселися,* з тебе бо Безматірний як Безотчий* воплотився од Діви,* Чистої Богоотроковиці!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Слово Отче,* плоть прийнявши, народилося,* пеленами повилося,* в яслах лягло,* од безсловесности мене звільняючи.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і нині:</w:t>
      </w:r>
      <w:r w:rsidRPr="00596E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мій і Боже!»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УТРЕНЯ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596EF9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596EF9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596EF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C0CA8" w:rsidRPr="00596EF9" w:rsidRDefault="00CC0CA8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596EF9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596EF9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C0CA8" w:rsidRDefault="00CC0CA8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96EF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96EF9">
        <w:rPr>
          <w:rFonts w:ascii="Times New Roman" w:hAnsi="Times New Roman"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CC0CA8" w:rsidRPr="00596EF9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10F25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96EF9"/>
    <w:rsid w:val="005B561A"/>
    <w:rsid w:val="005D3CB1"/>
    <w:rsid w:val="005E0FE5"/>
    <w:rsid w:val="006471BF"/>
    <w:rsid w:val="006D0E30"/>
    <w:rsid w:val="006D5444"/>
    <w:rsid w:val="007240DF"/>
    <w:rsid w:val="007913E7"/>
    <w:rsid w:val="007A147F"/>
    <w:rsid w:val="007B3747"/>
    <w:rsid w:val="007F4812"/>
    <w:rsid w:val="008602BA"/>
    <w:rsid w:val="0087479A"/>
    <w:rsid w:val="008B75EF"/>
    <w:rsid w:val="00912862"/>
    <w:rsid w:val="009170DF"/>
    <w:rsid w:val="0094151B"/>
    <w:rsid w:val="009C40BD"/>
    <w:rsid w:val="00A231E9"/>
    <w:rsid w:val="00A80AFD"/>
    <w:rsid w:val="00B51505"/>
    <w:rsid w:val="00B659F7"/>
    <w:rsid w:val="00B7240A"/>
    <w:rsid w:val="00BC0824"/>
    <w:rsid w:val="00BE02F8"/>
    <w:rsid w:val="00C90C23"/>
    <w:rsid w:val="00C97ED3"/>
    <w:rsid w:val="00CC0CA8"/>
    <w:rsid w:val="00D13197"/>
    <w:rsid w:val="00DA0472"/>
    <w:rsid w:val="00DA1463"/>
    <w:rsid w:val="00DE6101"/>
    <w:rsid w:val="00E011BF"/>
    <w:rsid w:val="00E01DA9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10855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2021-12-15T02:12:00Z</dcterms:created>
  <dcterms:modified xsi:type="dcterms:W3CDTF">2021-12-16T17:10:00Z</dcterms:modified>
</cp:coreProperties>
</file>