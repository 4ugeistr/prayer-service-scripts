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rPr>
          <w:rFonts w:ascii="Times New Roman" w:hAnsi="Times New Roman"/>
          <w:b/>
          <w:sz w:val="24"/>
        </w:rPr>
        <w:t>Грудень 5, Четвер</w:t>
      </w:r>
    </w:p>
    <w:p>
      <w:r>
        <w:rPr>
          <w:rFonts w:ascii="Times New Roman" w:hAnsi="Times New Roman"/>
          <w:sz w:val="24"/>
        </w:rPr>
        <w:t>🕂 Прп. й богоносного Сави Освященного</w:t>
      </w:r>
    </w:p>
    <w:p w:rsidR="002A0036" w:rsidRPr="00616548" w:rsidRDefault="002A0036" w:rsidP="0090126C">
      <w:pPr>
        <w:pStyle w:val="Heading1"/>
        <w:spacing w:before="0" w:after="120" w:line="20" w:lineRule="atLeast"/>
        <w:jc w:val="center"/>
        <w:rPr>
          <w:rFonts w:ascii="Times New Roman" w:hAnsi="Times New Roman"/>
          <w:i/>
          <w:color w:val="FF0000"/>
          <w:sz w:val="24"/>
          <w:szCs w:val="24"/>
        </w:rPr>
      </w:pPr>
      <w:r w:rsidRPr="00616548">
        <w:rPr>
          <w:rFonts w:ascii="Times New Roman" w:hAnsi="Times New Roman"/>
          <w:i/>
          <w:color w:val="FF0000"/>
          <w:sz w:val="24"/>
          <w:szCs w:val="24"/>
        </w:rPr>
        <w:t>ВЕЧІРНЯ</w:t>
      </w:r>
    </w:p>
    <w:p w:rsidR="002A0036" w:rsidRPr="00616548" w:rsidRDefault="002A0036" w:rsidP="0090126C">
      <w:pPr>
        <w:shd w:val="clear" w:color="auto" w:fill="FFFFFF"/>
        <w:spacing w:after="120" w:line="20" w:lineRule="atLeast"/>
        <w:jc w:val="both"/>
        <w:rPr>
          <w:rFonts w:ascii="Times New Roman" w:hAnsi="Times New Roman"/>
          <w:i/>
          <w:color w:val="FF0000"/>
          <w:sz w:val="24"/>
          <w:szCs w:val="24"/>
        </w:rPr>
      </w:pP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Священик:</w:t>
      </w:r>
      <w:r w:rsidRPr="00616548">
        <w:rPr>
          <w:rFonts w:ascii="Times New Roman" w:hAnsi="Times New Roman"/>
          <w:color w:val="000000"/>
          <w:sz w:val="24"/>
          <w:szCs w:val="24"/>
        </w:rPr>
        <w:t xml:space="preserve"> </w:t>
      </w:r>
      <w:r w:rsidRPr="00616548">
        <w:rPr>
          <w:rFonts w:ascii="Times New Roman" w:hAnsi="Times New Roman"/>
          <w:sz w:val="24"/>
          <w:szCs w:val="24"/>
        </w:rPr>
        <w:t>Благословенний Бог наш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 Слава тобі, Боже наш,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Святий Боже, святий Кріпкий, святий Безсмертний, помилуй нас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w:t>
      </w:r>
      <w:r w:rsidRPr="00616548">
        <w:rPr>
          <w:rFonts w:ascii="Times New Roman" w:hAnsi="Times New Roman"/>
          <w:b/>
          <w:sz w:val="24"/>
          <w:szCs w:val="24"/>
        </w:rPr>
        <w:t xml:space="preserve"> </w:t>
      </w:r>
      <w:r w:rsidRPr="00616548">
        <w:rPr>
          <w:rFonts w:ascii="Times New Roman" w:hAnsi="Times New Roman"/>
          <w:sz w:val="24"/>
          <w:szCs w:val="24"/>
        </w:rPr>
        <w:t>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Амінь. Господи, помилуй </w:t>
      </w:r>
      <w:r w:rsidRPr="00616548">
        <w:rPr>
          <w:rFonts w:ascii="Times New Roman" w:hAnsi="Times New Roman"/>
          <w:i/>
          <w:color w:val="FF0000"/>
          <w:sz w:val="24"/>
          <w:szCs w:val="24"/>
        </w:rPr>
        <w:t>(12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w:t>
      </w:r>
      <w:r w:rsidRPr="00616548">
        <w:rPr>
          <w:rFonts w:ascii="Times New Roman" w:hAnsi="Times New Roman"/>
          <w:b/>
          <w:sz w:val="24"/>
          <w:szCs w:val="24"/>
        </w:rPr>
        <w:t xml:space="preserve"> </w:t>
      </w:r>
      <w:r w:rsidRPr="00616548">
        <w:rPr>
          <w:rFonts w:ascii="Times New Roman" w:hAnsi="Times New Roman"/>
          <w:sz w:val="24"/>
          <w:szCs w:val="24"/>
        </w:rPr>
        <w:t>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Прийдіте, поклонімся* Цареві нашому Богу.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Прийдіте, поклонімся* Христові, Цареві нашому Богу.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Прийдіте, поклонімся і припадім* до самого Господа Ісуса Христа, Царя і Бога нашого.</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103</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Господи, Боже мій, ти вельми великий!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одягнувся величчю і красою,* ти світлом, наче ризою, покрився.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розіп'яв, неначе намет, небо,* ти збудував твої горниці у водах.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Із хмар собі робиш колісницю,* ходиш на крилах вітру.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Вітри своїми посланцями учиняєш,* полум'я вогненне − слугами своїми.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заснував землю на її підвалинах,* не захитається по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Безоднею, немов одежею, покрив її,* понад горами стали води.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Перед погрозою твоєю вони тікали,* перед голосом грому твого тремтіли.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Підвелися гори, зійшли долини до місця,* що ти їм призначив.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Поставив їм границю, якої не перейдуть,* щоб знову покрити землю.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Джерела посилаєш у ріки,* які течуть проміж горами.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Усю звірину, що в полі, вони напувають,* дикі осли там гасять свою спрагу.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Над ними кублиться небесне птаство,* з-поміж гілляк дає свій голос.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напуваєш гори з твоїх горниць,* земля насичується плодом діл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Вирощуєш траву для скоту, зела – на вжиток людям,* щоб хліб із землі добували: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Насичуються дерева Господні,* кедри ливанські, що посадив 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 них гніздяться птиці;* бусли – на кипарисах їхнє житло.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Високі гори для оленів,* скелі − для зайців притулок.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створив місяць, щоб значити пори;* сонце знає свій захід.</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Наводиш темряву, і ніч надходить,* що в ній ворушаться усі звірі дібровні.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Левенята рикають за здобиччю своєю,* поживи від Бога для себе просять.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Ховаються, як тільки зійде сонце,* лягають у своїх норах.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Виходить чоловік до свого діла,* і до своєї праці аж до вечора.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Яка їх, твоїх діл, Господи, сила!* У мудрості все ти створив, − повна земля твоїх створінь.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Ось море велике, прешироке,* у ньому плазунів без ліку, звірів малих і великих.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Там кораблі проходять,* є і левіятан, якого ти створив, щоб ним бавитися.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Усі вони від тебе дожидають,* щоб дав їм у свій час поживу.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Коли даєш їм, вони її збирають,* як розтулюєш твою руку, вони насичуються благом.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Зішлеш свій дух, – вони оживають,* і ти відновлюєш лице землі.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слава Господня буде повіки,* нехай Господь радіє творами своїми.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Спогляне він на землю, і вона стрясається,* торкнеться гір, вони димують.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буду Господеві співати поки життя мого,* псалми співатиму, поки буду жити.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буде приємна йому моя пісня;* у Господі я веселитимусь.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Вечірні молитви</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 xml:space="preserve">Під час 103-го псалма священик мовить перед св. дверми вечірні молитви. </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1.</w:t>
      </w:r>
      <w:r w:rsidRPr="00616548">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2. </w:t>
      </w:r>
      <w:r w:rsidRPr="00616548">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3.</w:t>
      </w:r>
      <w:r w:rsidRPr="00616548">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4. </w:t>
      </w:r>
      <w:r w:rsidRPr="00616548">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5.</w:t>
      </w:r>
      <w:r w:rsidRPr="00616548">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6.</w:t>
      </w:r>
      <w:r w:rsidRPr="00616548">
        <w:rPr>
          <w:rFonts w:ascii="Times New Roman"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7.</w:t>
      </w:r>
      <w:r w:rsidRPr="00616548">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color w:val="FF0000"/>
          <w:sz w:val="24"/>
          <w:szCs w:val="24"/>
        </w:rPr>
        <w:t>8.</w:t>
      </w:r>
      <w:r w:rsidRPr="00616548">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 мирі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з висот і спасіння душ наших,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всього світу, добрий стан святих Божих Церков і з'єднання всіх,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чесне пресвітерство, у Христі дияконство, за ввесь причет і людей,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Богом бережений народ наш, за правління і все військо,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місто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за село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добре поліття, за врожай плодів земних і часи мирні,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визволитися нам від усякої скорби, гніву і нужди,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rPr>
      </w:pPr>
      <w:r w:rsidRPr="00616548">
        <w:rPr>
          <w:rFonts w:ascii="Times New Roman" w:hAnsi="Times New Roman"/>
          <w:b/>
          <w:i/>
          <w:color w:val="FF0000"/>
        </w:rPr>
        <w:t>Блажен муж</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Блажен муж, – алилуя – що за радою безбожних не ходить.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Бо Господь дбає про путь праведних,* а путь безбожних загине.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Служіте Господеві в страсі* і радуйтеся у тремтінні. Алилуя.</w:t>
      </w:r>
      <w:r w:rsidRPr="00616548">
        <w:rPr>
          <w:rFonts w:ascii="Times New Roman" w:hAnsi="Times New Roman"/>
          <w:color w:val="FF0000"/>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Блаженні всі,* що на нього надіються. Алилуя</w:t>
      </w:r>
      <w:r w:rsidRPr="00616548">
        <w:rPr>
          <w:rFonts w:ascii="Times New Roman" w:hAnsi="Times New Roman"/>
          <w:i/>
          <w:sz w:val="24"/>
          <w:szCs w:val="24"/>
        </w:rPr>
        <w:t>.</w:t>
      </w:r>
      <w:r w:rsidRPr="00616548">
        <w:rPr>
          <w:rFonts w:ascii="Times New Roman" w:hAnsi="Times New Roman"/>
          <w:color w:val="FF0000"/>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О Господи, як багато моїх ворогів* багато їх повстали проти мене. Алилуя.</w:t>
      </w:r>
      <w:r w:rsidRPr="00616548">
        <w:rPr>
          <w:rFonts w:ascii="Times New Roman" w:hAnsi="Times New Roman"/>
          <w:color w:val="FF0000"/>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У Господа спасіння;* і на твій народ – благословення твоє.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Слава Отцю, і Сину, і Святому Духові: Алилуя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нині і повсякчас, і на віки віків. Амінь. Алилуя.</w:t>
      </w:r>
      <w:r w:rsidRPr="00616548">
        <w:rPr>
          <w:rFonts w:ascii="Times New Roman" w:hAnsi="Times New Roman"/>
          <w:i/>
          <w:color w:val="FF0000"/>
          <w:sz w:val="24"/>
          <w:szCs w:val="24"/>
        </w:rPr>
        <w:t xml:space="preserve"> (3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b/>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140</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i/>
          <w:color w:val="FF0000"/>
          <w:sz w:val="24"/>
          <w:szCs w:val="24"/>
        </w:rPr>
        <w:t>Два перші стихи 140-го псалма, на глас 1.</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Постав, Господи, моїм устам сторожу;* до дверей губ моїх − варту!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дай схилитися серцеві моєму* до чогось злого.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Ані чинити лихі вчинки з людьми, що творять беззаконня,* – ні ласощів їхніх я не хочу їсти.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праведник по-доброму б'є мене й виправляє,* а олія грішного нехай не намастить голови моєї.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все-таки молитимусь,* незважаючи на їхні злі вчинки.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Якщо суддів їхніх скинуть в ущелини скелі,* то почують, що слова мої любі.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Немовби хтось розбив і розрив землю,* розкидано їхні кості перед адом.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до тебе, Господи, мій Боже, мої очі;* до тебе прибігаю, не губи душі моєї.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Збережи мене від петлі, що її наставили на мене,* і від сильця тих, що творять беззаконня.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грішники впадуть у власні сіті всі разом,* а я пройду безпечно.</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141</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голосом моїм до Господа взиваю,* я голосом моїм до Господа молюся.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Скаргу мою перед ним виливаю,* мою скруту йому я виявляю.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Поглянь праворуч і подивися:* нема нікого, хто дбав би за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Нема куди мені втікати,* нема нікого, хто піклувався би мною.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 тебе, Господи, взиваю й кажу:* Ти моє прибіжище, в землі живих ти − моя доля!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Зверни увагу на моє благання,* бо я вельми нещасний.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Спаси мене від гонителів моїх,* бо вони сильніші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Виведи з в'язниці мою душу,* щоб дякувати імені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Мене обступлять праведники,* бо ти добро мені вчиниш.</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129</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 глибин взиваю до тебе, Господи,* Господи, почуй мій голос.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будуть твої вуха уважні,* до голосу благання мого.</w:t>
      </w: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Стихири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2A0036" w:rsidRPr="00616548" w:rsidRDefault="002A0036" w:rsidP="0090126C">
      <w:pPr>
        <w:widowControl w:val="0"/>
        <w:adjustRightInd w:val="0"/>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1, подібний: Преславні мученики):</w:t>
      </w:r>
      <w:r w:rsidRPr="00616548">
        <w:rPr>
          <w:rFonts w:ascii="Times New Roman" w:hAnsi="Times New Roman"/>
          <w:sz w:val="24"/>
          <w:szCs w:val="24"/>
        </w:rPr>
        <w:t xml:space="preserve"> В умі – став єси споглядальником умозримих Сил,* як у дії – виконавцем Божественних слів,* покладаючи їх у своєму серці;* в ньому і восходження,* наче ліствицю, утвердив єси,* преподобний Саво, отче наш.* І молишся,* щоб даровано нам*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Саво, верху преподобних,* ти з дитинства життя твоє* возложив Христові Богові нашому;* Ним укріплюваний,* ти пристрасті плоті підкорив розумові,* гірше підкоряючи кращому.* Тим-то молися,* щоб даровано душам нашим*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Від ранньої сторожі до ночі* від ранньої сторожі нехай уповає Ізраїль на Господа.</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Богомудрий отче наш,* явився ти найбільшим світилом,* просвічуючи всю землю підсонячну* сяйвами чудес і Божими ділами.* Тому по успенні* Незаходиме Світло тебе прийняло.* Тим-то молися,* щоб даровано душам нашим*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i/>
          <w:color w:val="FF0000"/>
          <w:sz w:val="24"/>
          <w:szCs w:val="24"/>
        </w:rPr>
        <w:t>(г. 5):</w:t>
      </w:r>
      <w:r w:rsidRPr="00616548">
        <w:rPr>
          <w:rFonts w:ascii="Times New Roman" w:hAnsi="Times New Roman"/>
          <w:sz w:val="24"/>
          <w:szCs w:val="24"/>
        </w:rPr>
        <w:t xml:space="preserve"> Саво богомудрий, ангелів рівностоятелю, односельцю преподобних, співбесіднику пророків, мучеників і апостолів співспадкоємцю, ти в Світлі Невечірньому нині живеш! Його Божественним промінням сяючи з крайнього жадання, ти предстоїш Йому зі сміливістю, просвітлений і насолоджуючись Його спогляданням, і живлячись Його красою безнастанно,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116</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Хваліте Господа всі народи!* Прославляйте його всі люди!</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Саво всеблаженний, воздержности світильнику незгасний, світоче монашества пресвітлий, любови промінням просвічуваний, вежо терпіння непохитна, опоро і сило тих, що з вірою тебе вшановують, скарбнице зцілень, істинний громадянине пустині, що показав її як Богом даний Райський Сад, вона бо приносить божественні плоди – тих, що спасаються,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Велике бо до нас його милосердя, і вірність Господа повіки.</w:t>
      </w:r>
    </w:p>
    <w:p w:rsidR="002A0036" w:rsidRPr="00616548" w:rsidRDefault="002A0036" w:rsidP="0090126C">
      <w:pPr>
        <w:spacing w:after="120" w:line="20" w:lineRule="atLeast"/>
        <w:jc w:val="both"/>
        <w:rPr>
          <w:rFonts w:ascii="Times New Roman" w:hAnsi="Times New Roman"/>
          <w:b/>
          <w:bCs/>
          <w:sz w:val="24"/>
          <w:szCs w:val="24"/>
        </w:rPr>
      </w:pPr>
      <w:r w:rsidRPr="00616548">
        <w:rPr>
          <w:rFonts w:ascii="Times New Roman" w:hAnsi="Times New Roman"/>
          <w:sz w:val="24"/>
          <w:szCs w:val="24"/>
        </w:rPr>
        <w:t>Саво богомудрий, чеснот стовпе вогненний, що з моря світу до пристані Божественної люд приводиш, що духів облуди повергнув, Духа Святого чисте вмістилище, наставнику монашества, досконале мірило воздержности, всім видна висото смирення, кринице, що виточуєш безодню зцілень, – Христа моли, Христа благай, преподобний, дарувати Церкві однодумність, мир і велику милість.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w:t>
      </w:r>
      <w:r w:rsidRPr="00616548">
        <w:rPr>
          <w:rFonts w:ascii="Times New Roman" w:hAnsi="Times New Roman"/>
          <w:sz w:val="24"/>
          <w:szCs w:val="24"/>
        </w:rPr>
        <w:t xml:space="preserve"> </w:t>
      </w:r>
      <w:r w:rsidRPr="00616548">
        <w:rPr>
          <w:rFonts w:ascii="Times New Roman" w:hAnsi="Times New Roman"/>
          <w:i/>
          <w:color w:val="FF0000"/>
          <w:sz w:val="24"/>
          <w:szCs w:val="24"/>
        </w:rPr>
        <w:t xml:space="preserve">(г. 6): </w:t>
      </w:r>
      <w:r w:rsidRPr="00616548">
        <w:rPr>
          <w:rFonts w:ascii="Times New Roman" w:hAnsi="Times New Roman"/>
          <w:sz w:val="24"/>
          <w:szCs w:val="24"/>
        </w:rPr>
        <w:t>Те, що Богообразне, зберігши неушкодженим, ум владикою над пристрастями згубними подвижницьки поставивши, ти зійшов, наскільки міг, до того, що Богоподібне; мужньо бо власну природу змусивши, ти постарався гірше підкорити кращому і плоть зробити слугинею духа. Тим-то монашества явився ти вершиною, громадянином пустині, атлетів духа вихователем, правилом чесноти досконалим. І нині на небесах, коли розтанули тьмяні дзеркала, блаженний, ти чисто споглядаєш Святу Тройцю, просячи лицем до Лиця за тих, що з вірою і любов’ю вшановують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І нині</w:t>
      </w:r>
      <w:r w:rsidRPr="00616548">
        <w:rPr>
          <w:rFonts w:ascii="Times New Roman" w:hAnsi="Times New Roman"/>
          <w:sz w:val="24"/>
          <w:szCs w:val="24"/>
        </w:rPr>
        <w:t xml:space="preserve"> </w:t>
      </w:r>
      <w:r w:rsidRPr="00616548">
        <w:rPr>
          <w:rFonts w:ascii="Times New Roman" w:hAnsi="Times New Roman"/>
          <w:i/>
          <w:color w:val="FF0000"/>
          <w:sz w:val="24"/>
          <w:szCs w:val="24"/>
        </w:rPr>
        <w:t>(догмат, г. 8):</w:t>
      </w:r>
      <w:r w:rsidRPr="00616548">
        <w:rPr>
          <w:rFonts w:ascii="Times New Roman" w:hAnsi="Times New Roman"/>
          <w:sz w:val="24"/>
          <w:szCs w:val="24"/>
        </w:rPr>
        <w:t xml:space="preserve"> Цар небесний з любови до людей на землі з'явився* і між людьми пожив;* бо від чистої Діви воплотився* і з неї вийшов, прийнявши тіло.* Він є Син один, дві у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Вхід</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 xml:space="preserve">Диякон: </w:t>
      </w:r>
      <w:r w:rsidRPr="00616548">
        <w:rPr>
          <w:rFonts w:ascii="Times New Roman" w:hAnsi="Times New Roman"/>
          <w:color w:val="000000"/>
          <w:sz w:val="24"/>
          <w:szCs w:val="24"/>
        </w:rPr>
        <w:t>Господеві помолімся.</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 xml:space="preserve">а священик мовить потиху </w:t>
      </w:r>
      <w:r w:rsidRPr="00616548">
        <w:rPr>
          <w:rFonts w:ascii="Times New Roman" w:hAnsi="Times New Roman"/>
          <w:b/>
          <w:i/>
          <w:color w:val="FF0000"/>
          <w:sz w:val="24"/>
          <w:szCs w:val="24"/>
        </w:rPr>
        <w:t>молитву входу:</w:t>
      </w:r>
      <w:r w:rsidRPr="00616548">
        <w:rPr>
          <w:rFonts w:ascii="Times New Roman" w:hAnsi="Times New Roman"/>
          <w:b/>
          <w:color w:val="000000"/>
          <w:sz w:val="24"/>
          <w:szCs w:val="24"/>
        </w:rPr>
        <w:t xml:space="preserve"> </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По молитві входу диякон, вказуючи орарем на схід, каже до священика:</w:t>
      </w:r>
      <w:r w:rsidRPr="00616548">
        <w:rPr>
          <w:rFonts w:ascii="Times New Roman" w:hAnsi="Times New Roman"/>
          <w:color w:val="000000"/>
          <w:sz w:val="24"/>
          <w:szCs w:val="24"/>
        </w:rPr>
        <w:t xml:space="preserve"> Благослови, владико, святий вхід.</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Священик благословляє до сходу і каже:</w:t>
      </w:r>
      <w:r w:rsidRPr="00616548">
        <w:rPr>
          <w:rFonts w:ascii="Times New Roman" w:hAnsi="Times New Roman"/>
          <w:color w:val="000000"/>
          <w:sz w:val="24"/>
          <w:szCs w:val="24"/>
        </w:rPr>
        <w:t xml:space="preserve"> </w:t>
      </w:r>
      <w:r w:rsidRPr="00616548">
        <w:rPr>
          <w:rFonts w:ascii="Times New Roman" w:hAnsi="Times New Roman"/>
          <w:sz w:val="24"/>
          <w:szCs w:val="24"/>
        </w:rPr>
        <w:t>Благословенний вхід святих твоїх,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Прості!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будьмо уважні!</w:t>
      </w:r>
    </w:p>
    <w:p w:rsidR="002A0036" w:rsidRPr="00616548" w:rsidRDefault="002A0036" w:rsidP="0090126C">
      <w:pPr>
        <w:tabs>
          <w:tab w:val="left" w:pos="3225"/>
        </w:tabs>
        <w:spacing w:after="120" w:line="20" w:lineRule="atLeast"/>
        <w:jc w:val="both"/>
        <w:rPr>
          <w:rFonts w:ascii="Times New Roman" w:hAnsi="Times New Roman"/>
          <w:i/>
          <w:color w:val="FF0000"/>
          <w:sz w:val="24"/>
          <w:szCs w:val="24"/>
        </w:rPr>
      </w:pPr>
    </w:p>
    <w:p>
      <w:pPr>
        <w:pStyle w:val="3"/>
        <w:spacing w:after="120"/>
      </w:pPr>
      <w:r>
        <w:rPr>
          <w:rFonts w:ascii="Times New Roman" w:hAnsi="Times New Roman"/>
          <w:b/>
          <w:i/>
          <w:color w:val="FF0000"/>
          <w:sz w:val="24"/>
        </w:rPr>
        <w:t>Прокімен</w:t>
      </w:r>
    </w:p>
    <w:p>
      <w:pPr>
        <w:pStyle w:val="a"/>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5):</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ім’я́м</w:t>
      </w:r>
      <w:r>
        <w:rPr>
          <w:rFonts w:ascii="Times New Roman" w:hAnsi="Times New Roman"/>
          <w:b/>
          <w:sz w:val="24"/>
        </w:rPr>
        <w:t xml:space="preserve"> </w:t>
      </w:r>
      <w:r>
        <w:rPr>
          <w:rFonts w:ascii="Times New Roman" w:hAnsi="Times New Roman"/>
          <w:b/>
          <w:sz w:val="24"/>
        </w:rPr>
        <w:t>Твої́м</w:t>
      </w:r>
      <w:r>
        <w:rPr>
          <w:rFonts w:ascii="Times New Roman" w:hAnsi="Times New Roman"/>
          <w:b/>
          <w:sz w:val="24"/>
        </w:rPr>
        <w:t xml:space="preserve"> </w:t>
      </w:r>
      <w:r>
        <w:rPr>
          <w:rFonts w:ascii="Times New Roman" w:hAnsi="Times New Roman"/>
          <w:b/>
          <w:sz w:val="24"/>
        </w:rPr>
        <w:t>спаси́</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си́лою</w:t>
      </w:r>
      <w:r>
        <w:rPr>
          <w:rFonts w:ascii="Times New Roman" w:hAnsi="Times New Roman"/>
          <w:b/>
          <w:sz w:val="24"/>
        </w:rPr>
        <w:t xml:space="preserve"> </w:t>
      </w:r>
      <w:r>
        <w:rPr>
          <w:rFonts w:ascii="Times New Roman" w:hAnsi="Times New Roman"/>
          <w:b/>
          <w:sz w:val="24"/>
        </w:rPr>
        <w:t>Твоє́ю</w:t>
      </w:r>
      <w:r>
        <w:rPr>
          <w:rFonts w:ascii="Times New Roman" w:hAnsi="Times New Roman"/>
          <w:b/>
          <w:sz w:val="24"/>
        </w:rPr>
        <w:t xml:space="preserve"> </w:t>
      </w:r>
      <w:r>
        <w:rPr>
          <w:rFonts w:ascii="Times New Roman" w:hAnsi="Times New Roman"/>
          <w:b/>
          <w:sz w:val="24"/>
        </w:rPr>
        <w:t>суди́</w:t>
      </w:r>
      <w:r>
        <w:rPr>
          <w:rFonts w:ascii="Times New Roman" w:hAnsi="Times New Roman"/>
          <w:b/>
          <w:sz w:val="24"/>
        </w:rPr>
        <w:t xml:space="preserve"> </w:t>
      </w:r>
      <w:r>
        <w:rPr>
          <w:rFonts w:ascii="Times New Roman" w:hAnsi="Times New Roman"/>
          <w:b/>
          <w:sz w:val="24"/>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53,1-2).</w:t>
      </w:r>
    </w:p>
    <w:p>
      <w:pPr>
        <w:pStyle w:val="a"/>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мою́</w:t>
      </w:r>
      <w:r>
        <w:rPr>
          <w:rFonts w:ascii="Times New Roman" w:hAnsi="Times New Roman"/>
          <w:sz w:val="24"/>
          <w:u w:val="single"/>
        </w:rPr>
        <w:t xml:space="preserve"> </w:t>
      </w:r>
      <w:r>
        <w:rPr>
          <w:rFonts w:ascii="Times New Roman" w:hAnsi="Times New Roman"/>
          <w:sz w:val="24"/>
          <w:u w:val="single"/>
        </w:rPr>
        <w:t>моли́тву,</w:t>
      </w:r>
      <w:r>
        <w:rPr>
          <w:rFonts w:ascii="Times New Roman" w:hAnsi="Times New Roman"/>
          <w:sz w:val="24"/>
          <w:u w:val="single"/>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слова́</w:t>
      </w:r>
      <w:r>
        <w:rPr>
          <w:rFonts w:ascii="Times New Roman" w:hAnsi="Times New Roman"/>
          <w:sz w:val="24"/>
          <w:u w:val="single"/>
        </w:rPr>
        <w:t xml:space="preserve"> </w:t>
      </w:r>
      <w:r>
        <w:rPr>
          <w:rFonts w:ascii="Times New Roman" w:hAnsi="Times New Roman"/>
          <w:sz w:val="24"/>
          <w:u w:val="single"/>
        </w:rPr>
        <w:t>уст</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53,4).</w:t>
      </w:r>
    </w:p>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Чтець:</w:t>
      </w:r>
      <w:r w:rsidRPr="00616548">
        <w:rPr>
          <w:rFonts w:ascii="Times New Roman" w:hAnsi="Times New Roman"/>
          <w:color w:val="FF0000"/>
          <w:sz w:val="24"/>
          <w:szCs w:val="24"/>
        </w:rPr>
        <w:t xml:space="preserve"> </w:t>
      </w:r>
      <w:r w:rsidRPr="00616548">
        <w:rPr>
          <w:rFonts w:ascii="Times New Roman" w:hAnsi="Times New Roman"/>
          <w:sz w:val="24"/>
          <w:szCs w:val="24"/>
        </w:rPr>
        <w:t>З книги Мудрости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Чтець:</w:t>
      </w:r>
      <w:r w:rsidRPr="00616548">
        <w:rPr>
          <w:rFonts w:ascii="Times New Roman" w:hAnsi="Times New Roman"/>
          <w:sz w:val="24"/>
          <w:szCs w:val="24"/>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 </w:t>
      </w:r>
      <w:r w:rsidRPr="00616548">
        <w:rPr>
          <w:rFonts w:ascii="Times New Roman" w:hAnsi="Times New Roman"/>
          <w:i/>
          <w:color w:val="FF0000"/>
          <w:sz w:val="24"/>
          <w:szCs w:val="24"/>
        </w:rPr>
        <w:t>(Муд. 3:1-9)</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Чтець:</w:t>
      </w:r>
      <w:r w:rsidRPr="00616548">
        <w:rPr>
          <w:rFonts w:ascii="Times New Roman" w:hAnsi="Times New Roman"/>
          <w:color w:val="FF0000"/>
          <w:sz w:val="24"/>
          <w:szCs w:val="24"/>
        </w:rPr>
        <w:t xml:space="preserve"> </w:t>
      </w:r>
      <w:r w:rsidRPr="00616548">
        <w:rPr>
          <w:rFonts w:ascii="Times New Roman" w:hAnsi="Times New Roman"/>
          <w:sz w:val="24"/>
          <w:szCs w:val="24"/>
        </w:rPr>
        <w:t>З книги Мудрости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Чтець:</w:t>
      </w:r>
      <w:r w:rsidRPr="00616548">
        <w:rPr>
          <w:rFonts w:ascii="Times New Roman" w:hAnsi="Times New Roman"/>
          <w:sz w:val="24"/>
          <w:szCs w:val="24"/>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sidRPr="00616548">
        <w:rPr>
          <w:rFonts w:ascii="Times New Roman" w:hAnsi="Times New Roman"/>
          <w:i/>
          <w:color w:val="FF0000"/>
          <w:sz w:val="24"/>
          <w:szCs w:val="24"/>
        </w:rPr>
        <w:t>(Муд. 5:15-6:3)</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Чтець:</w:t>
      </w:r>
      <w:r w:rsidRPr="00616548">
        <w:rPr>
          <w:rFonts w:ascii="Times New Roman" w:hAnsi="Times New Roman"/>
          <w:color w:val="FF0000"/>
          <w:sz w:val="24"/>
          <w:szCs w:val="24"/>
        </w:rPr>
        <w:t xml:space="preserve"> </w:t>
      </w:r>
      <w:r w:rsidRPr="00616548">
        <w:rPr>
          <w:rFonts w:ascii="Times New Roman" w:hAnsi="Times New Roman"/>
          <w:sz w:val="24"/>
          <w:szCs w:val="24"/>
        </w:rPr>
        <w:t>З книги Приповідок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Диякон:</w:t>
      </w:r>
      <w:r w:rsidRPr="00616548">
        <w:rPr>
          <w:rFonts w:ascii="Times New Roman" w:hAnsi="Times New Roman"/>
          <w:color w:val="FF0000"/>
          <w:sz w:val="24"/>
          <w:szCs w:val="24"/>
        </w:rPr>
        <w:t xml:space="preserve"> </w:t>
      </w:r>
      <w:r w:rsidRPr="00616548">
        <w:rPr>
          <w:rFonts w:ascii="Times New Roman" w:hAnsi="Times New Roman"/>
          <w:sz w:val="24"/>
          <w:szCs w:val="24"/>
        </w:rPr>
        <w:t>Будьмо уважні.</w:t>
      </w:r>
    </w:p>
    <w:p w:rsidR="002A0036" w:rsidRPr="00616548" w:rsidRDefault="002A0036" w:rsidP="0090126C">
      <w:pPr>
        <w:pStyle w:val="NormalWeb"/>
        <w:spacing w:before="0" w:beforeAutospacing="0" w:after="120" w:afterAutospacing="0" w:line="20" w:lineRule="atLeast"/>
        <w:jc w:val="both"/>
      </w:pPr>
      <w:r w:rsidRPr="00616548">
        <w:rPr>
          <w:i/>
          <w:color w:val="FF0000"/>
        </w:rPr>
        <w:t>Чтець:</w:t>
      </w:r>
      <w:r w:rsidRPr="00616548">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w:t>
      </w:r>
      <w:r w:rsidRPr="00616548">
        <w:rPr>
          <w:i/>
          <w:color w:val="FF0000"/>
        </w:rPr>
        <w:t>(Прип. 2:1-9)</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Єктенія усильного благання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Промовмо всі з усієї душі і з усієї мислі нашої, промовмо.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Вседержителю, Боже отців наших, молимось тобі, вислухай і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Помилуй нас, Боже, з великої милости твоєї, молимось тобі, вислухай і помилуй.</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всечесніших отців наших Протоархимандрита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Протоігумена </w:t>
      </w:r>
      <w:r w:rsidRPr="00616548">
        <w:rPr>
          <w:rFonts w:ascii="Times New Roman" w:hAnsi="Times New Roman"/>
          <w:i/>
          <w:color w:val="FF0000"/>
          <w:sz w:val="24"/>
          <w:szCs w:val="24"/>
        </w:rPr>
        <w:t>(ім'я)</w:t>
      </w:r>
      <w:r w:rsidRPr="00616548">
        <w:rPr>
          <w:rFonts w:ascii="Times New Roman" w:hAnsi="Times New Roman"/>
          <w:sz w:val="24"/>
          <w:szCs w:val="24"/>
        </w:rPr>
        <w:t xml:space="preserve"> й Ігумена </w:t>
      </w:r>
      <w:r w:rsidRPr="00616548">
        <w:rPr>
          <w:rFonts w:ascii="Times New Roman" w:hAnsi="Times New Roman"/>
          <w:i/>
          <w:color w:val="FF0000"/>
          <w:sz w:val="24"/>
          <w:szCs w:val="24"/>
        </w:rPr>
        <w:t>(ім'я)</w:t>
      </w:r>
      <w:r w:rsidRPr="00616548">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Богом бережений народ наш, за правління і за все військо.</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iCs/>
          <w:sz w:val="24"/>
          <w:szCs w:val="24"/>
          <w:u w:val="single"/>
        </w:rPr>
      </w:pPr>
      <w:r w:rsidRPr="00616548">
        <w:rPr>
          <w:rFonts w:ascii="Times New Roman" w:hAnsi="Times New Roman"/>
          <w:iCs/>
          <w:sz w:val="24"/>
          <w:szCs w:val="24"/>
          <w:u w:val="single"/>
        </w:rPr>
        <w:t>[</w:t>
      </w:r>
      <w:r w:rsidRPr="00616548">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616548">
        <w:rPr>
          <w:rFonts w:ascii="Times New Roman" w:hAnsi="Times New Roman"/>
          <w:iCs/>
          <w:sz w:val="24"/>
          <w:szCs w:val="24"/>
          <w:u w:val="single"/>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Сподоби,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Сподоби, Господи, цього вечора* без гріха зберегтися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Боже отців наших,* і хвальне і прославлене ім'я твоє навіки.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буде, Господи, милість твоя на нас,* бо ми надіємось на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навчи мене установ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Владико,* врозуми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Святий,* просвіти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милість твоя повіки,* не покидай діло рук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Тобі належить хвала,* тобі належить пісня.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Тобі належить слава:* Отцю, і Сину, і Святому Духові: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Прохальна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Сповнім вечірню молитву нашу Господеві.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Вечора всього досконалого, святого, мирного і безгрішного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Ангела миру, вірного наставника, охоронця душ і тіл наших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Прощення і відпущення гріхів, і прогрішень наших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Доброго і пожиточного для душ наших і миру для світу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Осталий час життя нашого в мирі й покаянні скінчити у Господа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Голови ваші перед Господом схиліть.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читає молитву:</w:t>
      </w:r>
      <w:r w:rsidRPr="00616548">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Стихири на стиховні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5, подібний: Радуйся):</w:t>
      </w:r>
      <w:r w:rsidRPr="00616548">
        <w:rPr>
          <w:rFonts w:ascii="Times New Roman" w:hAnsi="Times New Roman"/>
          <w:sz w:val="24"/>
          <w:szCs w:val="24"/>
        </w:rPr>
        <w:t xml:space="preserve"> Радуйся, аскетичних подвигів воістину благовонна чаше:* Хрест бо на плечі взявши* і Владиці Христові себе, всеблаженний, возложивши,* подолав єси плоті додолу притягаюче мудрування;* душу ж просвітив чеснотами* і до божественного окрилився бажання.* Тим-то, всесвятий твій оточивши ковчег,* всехвальний Саво,* божественного чоловіколюбства просимо отримати твоїми молитвами* і світові дарувати велику милість.</w:t>
      </w:r>
    </w:p>
    <w:p w:rsidR="002A0036" w:rsidRPr="00616548" w:rsidRDefault="002A0036" w:rsidP="0090126C">
      <w:pPr>
        <w:spacing w:after="120" w:line="20" w:lineRule="atLeast"/>
        <w:jc w:val="both"/>
        <w:rPr>
          <w:rFonts w:ascii="Times New Roman" w:hAnsi="Times New Roman"/>
          <w:bCs/>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bCs/>
          <w:sz w:val="24"/>
          <w:szCs w:val="24"/>
          <w:u w:val="single"/>
        </w:rPr>
        <w:t>Чесна перед Господом* смерть преподобних Його.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Наблизившись, богоносний, до вогню Духа,* вуглем богосяйним показав ти себе в світі, Саво,* просвічуючи душі тих, що вірно, богомудрий, приступають до тебе,* стаючи для них провідником до Невечірнього Світла, преподобний;* а зрошуваний з висоти Божественною благодаттю,* пустинне загасив вугілля.* Тим-то і перемоги вінець явно дарував тобі, отче,* Управитель Божественної правди – Христос;* Його моли душам нашим* дарувати велику милість.</w:t>
      </w:r>
    </w:p>
    <w:p w:rsidR="002A0036" w:rsidRPr="00616548" w:rsidRDefault="002A0036" w:rsidP="0090126C">
      <w:pPr>
        <w:spacing w:after="120" w:line="20" w:lineRule="atLeast"/>
        <w:jc w:val="both"/>
        <w:rPr>
          <w:rFonts w:ascii="Times New Roman" w:hAnsi="Times New Roman"/>
          <w:bCs/>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bCs/>
          <w:sz w:val="24"/>
          <w:szCs w:val="24"/>
          <w:u w:val="single"/>
        </w:rPr>
        <w:t>Блажен муж, що боїться Господа,* заповіді Його возлюбить вельми.</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sz w:val="24"/>
          <w:szCs w:val="24"/>
        </w:rPr>
        <w:t>Ліствицею небосяжною явно життя твоє, богомудрий, стало:* нею на висоту ти вивищився* і з Владикою Христом бесідувати, всеблаженний, сподобився;* розум просвітив єси сущими там осяяннями,* а Його промінням просвічуваний,* рівну ангелам отримав світлість.* Йому і нині</w:t>
      </w:r>
      <w:r>
        <w:rPr>
          <w:rFonts w:ascii="Times New Roman" w:hAnsi="Times New Roman"/>
          <w:sz w:val="24"/>
          <w:szCs w:val="24"/>
        </w:rPr>
        <w:t>,</w:t>
      </w:r>
      <w:r w:rsidRPr="00616548">
        <w:rPr>
          <w:rFonts w:ascii="Times New Roman" w:hAnsi="Times New Roman"/>
          <w:sz w:val="24"/>
          <w:szCs w:val="24"/>
        </w:rPr>
        <w:t xml:space="preserve"> предстоячи, молися, преподобний,* щоб тих, що звершують твою божественну і всесвященну пам’ять,* поруч із тобою поставити* і світові дарувати велику милість.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 xml:space="preserve">Слава: </w:t>
      </w:r>
      <w:r w:rsidRPr="00616548">
        <w:rPr>
          <w:rFonts w:ascii="Times New Roman" w:hAnsi="Times New Roman"/>
          <w:i/>
          <w:color w:val="FF0000"/>
          <w:sz w:val="24"/>
          <w:szCs w:val="24"/>
        </w:rPr>
        <w:t xml:space="preserve">(г. 8): </w:t>
      </w:r>
      <w:r w:rsidRPr="00616548">
        <w:rPr>
          <w:rFonts w:ascii="Times New Roman" w:hAnsi="Times New Roman"/>
          <w:sz w:val="24"/>
          <w:szCs w:val="24"/>
        </w:rPr>
        <w:t>Монахів собори, як наставника тебе вшановуємо, отче наш Саво: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b/>
          <w:sz w:val="24"/>
          <w:szCs w:val="24"/>
        </w:rPr>
        <w:t xml:space="preserve">І нині: </w:t>
      </w:r>
      <w:r w:rsidRPr="00616548">
        <w:rPr>
          <w:rFonts w:ascii="Times New Roman" w:hAnsi="Times New Roman"/>
          <w:i/>
          <w:color w:val="FF0000"/>
          <w:sz w:val="24"/>
          <w:szCs w:val="24"/>
        </w:rPr>
        <w:t xml:space="preserve">богородичний: </w:t>
      </w:r>
      <w:r w:rsidRPr="00616548">
        <w:rPr>
          <w:rFonts w:ascii="Times New Roman" w:hAnsi="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Пісня Симеона</w:t>
      </w:r>
    </w:p>
    <w:p w:rsidR="002A0036"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Нині відпускаєш слугу твого, Владико,* за твоїм словом у мирі. </w:t>
      </w:r>
    </w:p>
    <w:p w:rsidR="002A0036"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Бо побачили очі мої* спасіння твоє, </w:t>
      </w:r>
    </w:p>
    <w:p w:rsidR="002A0036" w:rsidRDefault="002A0036" w:rsidP="0090126C">
      <w:pPr>
        <w:spacing w:after="120" w:line="20" w:lineRule="atLeast"/>
        <w:jc w:val="both"/>
        <w:rPr>
          <w:rFonts w:ascii="Times New Roman" w:hAnsi="Times New Roman"/>
          <w:sz w:val="24"/>
          <w:szCs w:val="24"/>
        </w:rPr>
      </w:pPr>
      <w:r>
        <w:rPr>
          <w:rFonts w:ascii="Times New Roman" w:hAnsi="Times New Roman"/>
          <w:sz w:val="24"/>
          <w:szCs w:val="24"/>
        </w:rPr>
        <w:t>Щ</w:t>
      </w:r>
      <w:r w:rsidRPr="00616548">
        <w:rPr>
          <w:rFonts w:ascii="Times New Roman" w:hAnsi="Times New Roman"/>
          <w:sz w:val="24"/>
          <w:szCs w:val="24"/>
        </w:rPr>
        <w:t xml:space="preserve">о приготував ти* перед усіма народами. </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Світло на просвіту поганам, і славу люду твого, Ізраїля.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Святий Боже, святий Кріпкий, святий Безсмертний, помилуй нас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pStyle w:val="Style13"/>
        <w:widowControl/>
        <w:spacing w:after="120" w:line="20" w:lineRule="atLeast"/>
        <w:rPr>
          <w:rFonts w:ascii="Times New Roman" w:hAnsi="Times New Roman"/>
          <w:i/>
          <w:color w:val="FF0000"/>
        </w:rPr>
      </w:pPr>
    </w:p>
    <w:p w:rsidR="002A0036" w:rsidRPr="00616548" w:rsidRDefault="002A0036" w:rsidP="0090126C">
      <w:pPr>
        <w:pStyle w:val="Heading3"/>
        <w:spacing w:before="0" w:after="120" w:line="20" w:lineRule="atLeast"/>
        <w:jc w:val="center"/>
        <w:rPr>
          <w:rFonts w:ascii="Times New Roman" w:hAnsi="Times New Roman"/>
          <w:b/>
          <w:i/>
        </w:rPr>
      </w:pPr>
      <w:r w:rsidRPr="00616548">
        <w:rPr>
          <w:rFonts w:ascii="Times New Roman" w:hAnsi="Times New Roman"/>
          <w:b/>
          <w:i/>
          <w:color w:val="FF0000"/>
        </w:rPr>
        <w:t>Тропарі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Великий відпуст</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Благословенний Христос, Бог наш,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 Утверди, Боже, святу православну віру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Пресвята Богородице, спаси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Слава тобі, Христе Боже, надіє наша,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r w:rsidRPr="00616548">
        <w:rPr>
          <w:rFonts w:ascii="Times New Roman" w:hAnsi="Times New Roman"/>
          <w:sz w:val="24"/>
          <w:szCs w:val="24"/>
        </w:rPr>
        <w:t xml:space="preserve"> 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lang w:eastAsia="uk-UA"/>
        </w:rPr>
        <w:t>Священик:</w:t>
      </w:r>
      <w:r w:rsidRPr="00616548">
        <w:rPr>
          <w:rFonts w:ascii="Times New Roman" w:hAnsi="Times New Roman"/>
          <w:color w:val="FF0000"/>
          <w:sz w:val="24"/>
          <w:szCs w:val="24"/>
          <w:lang w:eastAsia="uk-UA"/>
        </w:rPr>
        <w:t> </w:t>
      </w:r>
      <w:r w:rsidRPr="0061654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преподобного й богоносного отця нашого Сави Освященного, якого світлу пам'ять днесь святкуємо, і святого </w:t>
      </w:r>
      <w:r w:rsidRPr="00616548">
        <w:rPr>
          <w:rFonts w:ascii="Times New Roman" w:hAnsi="Times New Roman"/>
          <w:i/>
          <w:color w:val="FF0000"/>
          <w:sz w:val="24"/>
          <w:szCs w:val="24"/>
          <w:lang w:eastAsia="uk-UA"/>
        </w:rPr>
        <w:t>(</w:t>
      </w:r>
      <w:r w:rsidRPr="00616548">
        <w:rPr>
          <w:rFonts w:ascii="Times New Roman" w:hAnsi="Times New Roman"/>
          <w:i/>
          <w:color w:val="FF0000"/>
          <w:sz w:val="24"/>
          <w:szCs w:val="24"/>
        </w:rPr>
        <w:t>ім'я, якого є храм</w:t>
      </w:r>
      <w:r w:rsidRPr="00616548">
        <w:rPr>
          <w:rFonts w:ascii="Times New Roman" w:hAnsi="Times New Roman"/>
          <w:i/>
          <w:color w:val="FF0000"/>
          <w:sz w:val="24"/>
          <w:szCs w:val="24"/>
          <w:lang w:eastAsia="uk-UA"/>
        </w:rPr>
        <w:t xml:space="preserve">), </w:t>
      </w:r>
      <w:r w:rsidRPr="00616548">
        <w:rPr>
          <w:rFonts w:ascii="Times New Roman" w:hAnsi="Times New Roman"/>
          <w:sz w:val="24"/>
          <w:szCs w:val="24"/>
          <w:lang w:eastAsia="uk-UA"/>
        </w:rPr>
        <w:t>і всіх святих, помилує і спасе нас, як благий і чоловіколюбець.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Після Вечірні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Кондак, (г. 8):</w:t>
      </w:r>
      <w:r w:rsidRPr="00616548">
        <w:rPr>
          <w:rFonts w:ascii="Times New Roman" w:hAnsi="Times New Roman"/>
          <w:sz w:val="24"/>
          <w:szCs w:val="24"/>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rPr>
          <w:rFonts w:ascii="Times New Roman" w:hAnsi="Times New Roman"/>
          <w:b/>
          <w:sz w:val="24"/>
          <w:szCs w:val="24"/>
        </w:rPr>
      </w:pPr>
      <w:r w:rsidRPr="00616548">
        <w:rPr>
          <w:rFonts w:ascii="Times New Roman" w:hAnsi="Times New Roman"/>
          <w:b/>
          <w:sz w:val="24"/>
          <w:szCs w:val="24"/>
        </w:rPr>
        <w:br w:type="page"/>
      </w:r>
    </w:p>
    <w:p w:rsidR="002A0036" w:rsidRPr="00616548" w:rsidRDefault="002A0036" w:rsidP="0090126C">
      <w:pPr>
        <w:pStyle w:val="Heading1"/>
        <w:spacing w:before="0" w:after="120" w:line="20" w:lineRule="atLeast"/>
        <w:jc w:val="center"/>
        <w:rPr>
          <w:rFonts w:ascii="Times New Roman" w:hAnsi="Times New Roman"/>
          <w:i/>
          <w:color w:val="FF0000"/>
          <w:sz w:val="24"/>
          <w:szCs w:val="24"/>
        </w:rPr>
      </w:pPr>
      <w:r w:rsidRPr="00616548">
        <w:rPr>
          <w:rFonts w:ascii="Times New Roman" w:hAnsi="Times New Roman"/>
          <w:i/>
          <w:color w:val="FF0000"/>
          <w:sz w:val="24"/>
          <w:szCs w:val="24"/>
        </w:rPr>
        <w:t>УТРЕНЯ</w:t>
      </w:r>
    </w:p>
    <w:p w:rsidR="002A0036" w:rsidRPr="00616548" w:rsidRDefault="002A0036" w:rsidP="0090126C">
      <w:pPr>
        <w:shd w:val="clear" w:color="auto" w:fill="FFFFFF"/>
        <w:spacing w:after="120" w:line="20" w:lineRule="atLeast"/>
        <w:jc w:val="both"/>
        <w:rPr>
          <w:rFonts w:ascii="Times New Roman" w:hAnsi="Times New Roman"/>
          <w:color w:val="FF0000"/>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Слава во вишніх Богу, і на землі мир,* в людях благовоління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Господи, губи мої відкрий,* і уста мої сповістять хвалу твою</w:t>
      </w:r>
      <w:r w:rsidRPr="00616548">
        <w:rPr>
          <w:rFonts w:ascii="Times New Roman" w:hAnsi="Times New Roman"/>
          <w:i/>
          <w:sz w:val="24"/>
          <w:szCs w:val="24"/>
        </w:rPr>
        <w:t xml:space="preserve"> </w:t>
      </w:r>
      <w:r w:rsidRPr="00616548">
        <w:rPr>
          <w:rFonts w:ascii="Times New Roman" w:hAnsi="Times New Roman"/>
          <w:i/>
          <w:color w:val="FF0000"/>
          <w:sz w:val="24"/>
          <w:szCs w:val="24"/>
        </w:rPr>
        <w:t>(2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Шестипсалм'я</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3 </w:t>
      </w:r>
      <w:r w:rsidRPr="00616548">
        <w:rPr>
          <w:rFonts w:ascii="Times New Roman" w:hAnsi="Times New Roman"/>
          <w:i/>
          <w:color w:val="FF0000"/>
          <w:sz w:val="24"/>
          <w:szCs w:val="24"/>
        </w:rPr>
        <w:t>(У понеділок)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як багато моїх ворогів,* багато їх повстало проти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Багато тих, що мені кажуть:* «Нема йому спасіння в Бозі».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Але ти, Господи, щит мій навколо мене,* ти моя слава, підносиш голову мою вгору.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голосно візвав до Господа,* і він вислухав мене з гори святої своєї.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ліг собі й заснув, і пробудився,* бо Господь мене зберігає.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не боюся безлічі людей,* що навколо мене обсіли.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 Господа спасіння,* і на твій народ – благословення твоє.</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37 </w:t>
      </w:r>
      <w:r w:rsidRPr="00616548">
        <w:rPr>
          <w:rFonts w:ascii="Times New Roman" w:hAnsi="Times New Roman"/>
          <w:i/>
          <w:color w:val="FF0000"/>
          <w:sz w:val="24"/>
          <w:szCs w:val="24"/>
        </w:rPr>
        <w:t>(У вівторок)</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не докоряй мені в твоїм гніві,* і не карай мене в твоїм обуренні.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твої стріли мене прошили,* і рука твоя спустилася на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мої провини голову мою перевищили,* немов важкий тягар, що тяжить над мою силу.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Смердять, загнивши, мої рани,* задля мого нерозуму.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Принижений, зігнувсь я вельми,* повсякденно сумний ходжу 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нутро моє повне жару,* і здорового нема нічого на моїм тілі.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Зомлів я, розбитий понад міру,* і скиглю від стогону серця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перед тобою все моє бажання,* і стогін мій від тебе не скритий.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Серце моє розколотилось, сила мене полишила,* і навіть очей моїх світло, – і того вже нема в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Друзі мої та приятелі далекі від моєї рани,* і родичі мої стоять оподаль.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немов глухий, не чую,* і як німий, що уст своїх не відкриває.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став, немов людина, що не чує,* в устах якої одвіту немає.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 тебе бо, о Господи, я уповаю,* ти вислухаєш мене, Господи, мій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Кажу бо: Нехай не втішаються наді мною, як захитається моя нога,* нехай не несуться проти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бо ось-ось уже маю впасти,* і біль мій передо мною завжди.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бо провину мою визнаю,* і гріхом моїм журюся.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ті, що злом оддячують за добро,* вони проти мене, бо я про добро дбаю.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покидай мене, о Господи,* не віддаляйся від мене, мій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Поспіши мені на допомогу,* Господи, моє спасіння.</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62 </w:t>
      </w:r>
      <w:r w:rsidRPr="00616548">
        <w:rPr>
          <w:rFonts w:ascii="Times New Roman" w:hAnsi="Times New Roman"/>
          <w:i/>
          <w:color w:val="FF0000"/>
          <w:sz w:val="24"/>
          <w:szCs w:val="24"/>
        </w:rPr>
        <w:t>(У середу)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Боже, ти Бог мій!* Тебе шукаю пильно.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Тебе душа моя прагне,* тебе бажає тіло моє в землі сухій, спраглій і безводній.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Отак і я у святині тебе виглядаю:* побачити силу твою й твою славу.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твоя милість ліпша від життя,* уста мої славитимуть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Отак буду тебе хвалити поки життя мого,* у твоїм імені здійматиму мої руки.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моя насититься, немов туком та оливою,* уста мої веселим голосом хвалитимуть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Коли згадаю на моїй постелі тебе,* під час нічних чувань розмишлятиму про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ти прийшов мені на допомогу,* і в тіні крил твоїх я ликуватиму.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моя до тебе лине,* мене підтримує твоя правиця.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Ті ж, які чигають на мою душу,* зійдуть у безодні підземні.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Їх віддадуть мечеві на поталу,* вони шакалів здобиччю стануть.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tabs>
          <w:tab w:val="left" w:pos="6750"/>
        </w:tabs>
        <w:spacing w:after="120" w:line="20" w:lineRule="atLeast"/>
        <w:jc w:val="both"/>
        <w:rPr>
          <w:rFonts w:ascii="Times New Roman" w:hAnsi="Times New Roman"/>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tabs>
          <w:tab w:val="center" w:pos="4513"/>
          <w:tab w:val="left" w:pos="6120"/>
        </w:tabs>
        <w:spacing w:after="120" w:line="20" w:lineRule="atLeast"/>
        <w:jc w:val="center"/>
        <w:rPr>
          <w:rFonts w:ascii="Times New Roman" w:hAnsi="Times New Roman"/>
          <w:b/>
          <w:i/>
          <w:sz w:val="24"/>
          <w:szCs w:val="24"/>
        </w:rPr>
      </w:pPr>
      <w:r w:rsidRPr="00616548">
        <w:rPr>
          <w:rFonts w:ascii="Times New Roman" w:hAnsi="Times New Roman"/>
          <w:b/>
          <w:i/>
          <w:color w:val="FF0000"/>
          <w:sz w:val="24"/>
          <w:szCs w:val="24"/>
        </w:rPr>
        <w:t xml:space="preserve">Псалом 87 </w:t>
      </w:r>
      <w:r w:rsidRPr="00616548">
        <w:rPr>
          <w:rFonts w:ascii="Times New Roman" w:hAnsi="Times New Roman"/>
          <w:i/>
          <w:color w:val="FF0000"/>
          <w:sz w:val="24"/>
          <w:szCs w:val="24"/>
        </w:rPr>
        <w:t>(У четвер)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Боже мого спасіння,* я вдень кличу, і вночі перед тобою скаржусь.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прийде перед твоє обличчя моя молитва!* Прихили своє вухо до мого благання.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Душа бо моя наситилася горем,* і життя моє наблизилося до шеолу.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Мене залічено до тих, що сходять у яму.* Я став як чоловік, що допомоги не має.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Поклав ти мене в глибоку яму,* у темряву та безодню.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Тяжить на мені твій гнів,* і всіма хвилями твоїми гнітиш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Очі мої знемоглися від печалі;* до тебе, Господи, щодня взиваю, до тебе простягаю мої руки.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для мертвих робиш чуда?* Хіба то тіні встануть, щоб тебе хвалити?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звіщатимуть у могилі твою милість,* у пропасті глибокій − твою вірність?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Хіба чуда твої в темряві будуть відомі,* і твоя ласка в землі забуття?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Ось чому, Господи, до тебе я взиваю,* і моя молитва вранці йде тобі назустріч.</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Чому, Господи, відкинув ти мою душу,* чому ховаєш своє обличчя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безталанний і конаю змалку,* я перебув страх твій − і умліваю.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Твій палкий гнів пронісся наді мною,* твої страхіття мене погубили.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Увесь час вони оточують мене, мов води,* усі разом мене обступили.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віддалив від мене товариша і друга,* а із знайомих у мене тільки темінь.</w:t>
      </w:r>
    </w:p>
    <w:p w:rsidR="002A0036" w:rsidRPr="00616548" w:rsidRDefault="002A0036" w:rsidP="0090126C">
      <w:pPr>
        <w:spacing w:after="120" w:line="20" w:lineRule="atLeast"/>
        <w:jc w:val="center"/>
        <w:rPr>
          <w:rFonts w:ascii="Times New Roman" w:hAnsi="Times New Roman"/>
          <w:i/>
          <w:sz w:val="24"/>
          <w:szCs w:val="24"/>
        </w:rPr>
      </w:pPr>
      <w:r w:rsidRPr="00616548">
        <w:rPr>
          <w:rFonts w:ascii="Times New Roman" w:hAnsi="Times New Roman"/>
          <w:b/>
          <w:i/>
          <w:color w:val="FF0000"/>
          <w:sz w:val="24"/>
          <w:szCs w:val="24"/>
        </w:rPr>
        <w:t xml:space="preserve">Псалом 102 </w:t>
      </w:r>
      <w:r w:rsidRPr="00616548">
        <w:rPr>
          <w:rFonts w:ascii="Times New Roman" w:hAnsi="Times New Roman"/>
          <w:i/>
          <w:color w:val="FF0000"/>
          <w:sz w:val="24"/>
          <w:szCs w:val="24"/>
        </w:rPr>
        <w:t>(У п'ятницю)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і все нутро моє − його святе ім'я.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Благослови, душе моя, Господа,* і не забувай усіх добродійств його ніколи.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прощає всі твої провини,* зціляє всі твої недуги.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визволяє життя твоє від ями,* вінчає тебе ласкою і милосердям.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насичує твій похилий вік добром,* і оновляється, як орел, твоя юність.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творить правосуддя,* і суд усім прибитим.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показав Мойсеєві свої дороги,* синам Ізраїля діла свої.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Милосердний Господь і добрий,* повільний до гніву й вельми милостивий.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буде вічно він обурюватися,* і не буде гніватись повіки.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за гріхами нашими учинив він із нами,* і не за провинами нашими відплатив він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як високо небо над землею,* така велика його милість над тими, що його бояться.</w:t>
      </w:r>
    </w:p>
    <w:p w:rsidR="002A0036" w:rsidRPr="00616548" w:rsidRDefault="002A0036" w:rsidP="0090126C">
      <w:pPr>
        <w:spacing w:after="120" w:line="20" w:lineRule="atLeast"/>
        <w:jc w:val="both"/>
        <w:rPr>
          <w:rFonts w:ascii="Times New Roman" w:hAnsi="Times New Roman"/>
          <w:iCs/>
          <w:sz w:val="24"/>
          <w:szCs w:val="24"/>
        </w:rPr>
      </w:pPr>
      <w:r w:rsidRPr="00616548">
        <w:rPr>
          <w:rFonts w:ascii="Times New Roman" w:hAnsi="Times New Roman"/>
          <w:iCs/>
          <w:sz w:val="24"/>
          <w:szCs w:val="24"/>
        </w:rPr>
        <w:t>Як далеко схід від заходу, так віддалив він від нас злочинства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Cs/>
          <w:sz w:val="24"/>
          <w:szCs w:val="24"/>
        </w:rPr>
        <w:t>Як батько милосердиться над синами, так милосердиться Господь над тими, що його бояться.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знає з чого ми зліплені,* він пам'ятає, що ми порох.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Чоловік бо – дні його, немов билина,* квітне, і мов квітка в полі.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Потягне над ним вітер, і його немає,* і місце, де він був, його не впізнає вже більше.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Милість же Господня від віку й до віку* над тими, що його бояться.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на небі утвердив престол свій,* і царство його всім володіє.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Благословіте Господа, всі його небесні сили,* слуги його, що чините його волю.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Благословіте Господа, усі його твори, по всіх місцях його правління.* Благослови, душе моя, Господа!</w:t>
      </w:r>
    </w:p>
    <w:p w:rsidR="002A0036" w:rsidRPr="00616548" w:rsidRDefault="002A0036" w:rsidP="0090126C">
      <w:pPr>
        <w:spacing w:after="120" w:line="20" w:lineRule="atLeast"/>
        <w:jc w:val="center"/>
        <w:rPr>
          <w:rFonts w:ascii="Times New Roman" w:hAnsi="Times New Roman"/>
          <w:b/>
          <w:i/>
          <w:sz w:val="24"/>
          <w:szCs w:val="24"/>
        </w:rPr>
      </w:pPr>
      <w:r w:rsidRPr="00616548">
        <w:rPr>
          <w:rFonts w:ascii="Times New Roman" w:hAnsi="Times New Roman"/>
          <w:b/>
          <w:i/>
          <w:color w:val="FF0000"/>
          <w:sz w:val="24"/>
          <w:szCs w:val="24"/>
        </w:rPr>
        <w:t xml:space="preserve">Псалом 142 </w:t>
      </w:r>
      <w:r w:rsidRPr="00616548">
        <w:rPr>
          <w:rFonts w:ascii="Times New Roman" w:hAnsi="Times New Roman"/>
          <w:i/>
          <w:color w:val="FF0000"/>
          <w:sz w:val="24"/>
          <w:szCs w:val="24"/>
        </w:rPr>
        <w:t>(У суботу й неділю)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не входь у суд із твоїм слугою,* бо ніхто з живих не виправдається перед тобою.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мою душу гонить ворог, життя моє топче в землю,* він оселює мене в пітьмі, як давно померлих.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Дух мій тривожиться в мені* і серце моє жахається в мені всередині.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Я згадую дні давні,* роздумую над усіма вчинками твоїми і над ділами рук твоїх міркую.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 тебе простягаю мої руки;* моя душа, мов спрагла земля, тебе жадає.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Спаси мене, Господи, від ворогів моїх,* бо до тебе прибігаю.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Навчи мене творити твою волю, бо ти Бог мій.* Нехай твій добрий дух веде мене по рівній землі.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Живи мене, о Господи, імени твого ради,* у справедливості твоїй виведи з скорботи мою душу.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в гніві твоєму знищ моїх супротивників.* І вигуби всіх гнобителів душі моєї, бо я твій слуга.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Слава Отцю, і Сину, і Святому Духові: І нині і повсякчас, і на віки віків. Амінь. </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Утренні молитви</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Під час рецитування псалмів, священик читає потиху перед св. дверми оці молитви:</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1. </w:t>
      </w:r>
      <w:r w:rsidRPr="00616548">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2. </w:t>
      </w:r>
      <w:r w:rsidRPr="00616548">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3.</w:t>
      </w:r>
      <w:r w:rsidRPr="00616548">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4.</w:t>
      </w:r>
      <w:r w:rsidRPr="00616548">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5.</w:t>
      </w:r>
      <w:r w:rsidRPr="00616548">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6. </w:t>
      </w:r>
      <w:r w:rsidRPr="00616548">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7.</w:t>
      </w:r>
      <w:r w:rsidRPr="00616548">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8. </w:t>
      </w:r>
      <w:r w:rsidRPr="00616548">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9.</w:t>
      </w:r>
      <w:r w:rsidRPr="00616548">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FF0000"/>
          <w:sz w:val="24"/>
          <w:szCs w:val="24"/>
        </w:rPr>
        <w:t>10.</w:t>
      </w:r>
      <w:r w:rsidRPr="00616548">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FF0000"/>
          <w:sz w:val="24"/>
          <w:szCs w:val="24"/>
        </w:rPr>
      </w:pPr>
      <w:r w:rsidRPr="00616548">
        <w:rPr>
          <w:rFonts w:ascii="Times New Roman" w:hAnsi="Times New Roman"/>
          <w:color w:val="FF0000"/>
          <w:sz w:val="24"/>
          <w:szCs w:val="24"/>
        </w:rPr>
        <w:t>11. </w:t>
      </w:r>
      <w:r w:rsidRPr="00616548">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color w:val="00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 мирі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з висот і спасіння душ наших,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мир всього світу, добрий стан святих Божих Церков і з'єднання всіх,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чесне пресвітерство, у Христі дияконство, за ввесь причет і людей,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Богом бережений народ наш, за правління і все військо,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місто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за село це, </w:t>
      </w:r>
      <w:r w:rsidRPr="00616548">
        <w:rPr>
          <w:rFonts w:ascii="Times New Roman" w:hAnsi="Times New Roman"/>
          <w:i/>
          <w:color w:val="FF0000"/>
          <w:sz w:val="24"/>
          <w:szCs w:val="24"/>
        </w:rPr>
        <w:t>або</w:t>
      </w:r>
      <w:r w:rsidRPr="00616548">
        <w:rPr>
          <w:rFonts w:ascii="Times New Roman" w:hAnsi="Times New Roman"/>
          <w:color w:val="FF0000"/>
          <w:sz w:val="24"/>
          <w:szCs w:val="24"/>
        </w:rPr>
        <w:t xml:space="preserve"> </w:t>
      </w:r>
      <w:r w:rsidRPr="0061654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добре поліття, за врожай плодів земних і часи мирні,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визволитися нам від усякої скорби, гніву і нужди, 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Бог Господь...</w:t>
      </w:r>
      <w:r w:rsidRPr="00616548">
        <w:rPr>
          <w:rFonts w:ascii="Times New Roman" w:hAnsi="Times New Roman"/>
          <w:i/>
          <w:color w:val="FF0000"/>
        </w:rPr>
        <w:t xml:space="preserve"> (Пс. 117), глас 8</w:t>
      </w:r>
    </w:p>
    <w:p w:rsidR="002A0036" w:rsidRPr="00616548" w:rsidRDefault="002A0036" w:rsidP="0090126C">
      <w:pPr>
        <w:spacing w:after="120" w:line="20" w:lineRule="atLeast"/>
        <w:jc w:val="both"/>
        <w:rPr>
          <w:rFonts w:ascii="Times New Roman" w:hAnsi="Times New Roman"/>
          <w:b/>
          <w:color w:val="000000"/>
          <w:sz w:val="24"/>
          <w:szCs w:val="24"/>
        </w:rPr>
      </w:pPr>
      <w:r w:rsidRPr="00616548">
        <w:rPr>
          <w:rFonts w:ascii="Times New Roman" w:hAnsi="Times New Roman"/>
          <w:b/>
          <w:color w:val="000000"/>
          <w:sz w:val="24"/>
          <w:szCs w:val="24"/>
        </w:rPr>
        <w:t>Бог – Господь, і явився нам; благословен, хто йде в ім'я Господнє.</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000000"/>
          <w:sz w:val="24"/>
          <w:szCs w:val="24"/>
        </w:rPr>
        <w:t xml:space="preserve"> </w:t>
      </w:r>
      <w:r w:rsidRPr="00616548">
        <w:rPr>
          <w:rFonts w:ascii="Times New Roman" w:hAnsi="Times New Roman"/>
          <w:color w:val="000000"/>
          <w:sz w:val="24"/>
          <w:szCs w:val="24"/>
          <w:u w:val="single"/>
        </w:rPr>
        <w:t>Прославляйте Господа, бо він добрий, бо милість його вічна.</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Вони навколо обступили мене, але я ім'ям Господнім переможу їх.</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Я не вмру, а житиму і розказуватиму про діла Господні!</w:t>
      </w:r>
    </w:p>
    <w:p w:rsidR="002A0036" w:rsidRPr="00616548" w:rsidRDefault="002A0036" w:rsidP="0090126C">
      <w:pPr>
        <w:spacing w:after="120" w:line="20" w:lineRule="atLeast"/>
        <w:jc w:val="both"/>
        <w:rPr>
          <w:rFonts w:ascii="Times New Roman" w:hAnsi="Times New Roman"/>
          <w:color w:val="000000"/>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Тропарі</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 </w:t>
      </w:r>
      <w:r w:rsidRPr="00616548">
        <w:rPr>
          <w:rFonts w:ascii="Times New Roman" w:hAnsi="Times New Roman"/>
          <w:i/>
          <w:color w:val="FF0000"/>
          <w:sz w:val="24"/>
          <w:szCs w:val="24"/>
        </w:rPr>
        <w:t>(2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i/>
          <w:iCs/>
          <w:color w:val="FF0000"/>
          <w:sz w:val="24"/>
          <w:szCs w:val="24"/>
        </w:rPr>
      </w:pPr>
      <w:r w:rsidRPr="00616548">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616548">
        <w:rPr>
          <w:rFonts w:ascii="Times New Roman" w:hAnsi="Times New Roman"/>
          <w:i/>
          <w:iCs/>
          <w:color w:val="FF0000"/>
          <w:sz w:val="24"/>
          <w:szCs w:val="24"/>
        </w:rPr>
        <w:t>:</w:t>
      </w:r>
    </w:p>
    <w:p w:rsidR="002A0036" w:rsidRPr="00616548" w:rsidRDefault="002A0036" w:rsidP="0090126C">
      <w:pPr>
        <w:spacing w:after="120" w:line="20" w:lineRule="atLeast"/>
        <w:jc w:val="both"/>
        <w:rPr>
          <w:rFonts w:ascii="Times New Roman" w:hAnsi="Times New Roman"/>
          <w:i/>
          <w:color w:val="00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Твоя влада і Твоє єсть царство і сила, і слава Отця, і Сина, і Святого Духа</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Перший сідальний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За покликом Господа твого пішов ти, преподобний отче </w:t>
      </w:r>
      <w:r w:rsidRPr="00616548">
        <w:rPr>
          <w:rFonts w:ascii="Times New Roman" w:hAnsi="Times New Roman"/>
          <w:i/>
          <w:color w:val="FF0000"/>
          <w:sz w:val="24"/>
          <w:szCs w:val="24"/>
        </w:rPr>
        <w:t>Саво</w:t>
      </w:r>
      <w:r w:rsidRPr="00616548">
        <w:rPr>
          <w:rFonts w:ascii="Times New Roman" w:hAnsi="Times New Roman"/>
          <w:sz w:val="24"/>
          <w:szCs w:val="24"/>
        </w:rPr>
        <w:t>,*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Твоїм божественним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i/>
          <w:iCs/>
          <w:color w:val="FF0000"/>
          <w:sz w:val="24"/>
          <w:szCs w:val="24"/>
        </w:rPr>
      </w:pPr>
      <w:r w:rsidRPr="00616548">
        <w:rPr>
          <w:rFonts w:ascii="Times New Roman" w:hAnsi="Times New Roman"/>
          <w:i/>
          <w:color w:val="FF0000"/>
          <w:sz w:val="24"/>
          <w:szCs w:val="24"/>
        </w:rPr>
        <w:t>Відтак читець читає другу чергову катизму, диякон виголошує другу малу єктенію</w:t>
      </w:r>
      <w:r w:rsidRPr="00616548">
        <w:rPr>
          <w:rFonts w:ascii="Times New Roman" w:hAnsi="Times New Roman"/>
          <w:i/>
          <w:iCs/>
          <w:color w:val="FF0000"/>
          <w:sz w:val="24"/>
          <w:szCs w:val="24"/>
        </w:rPr>
        <w:t>:</w:t>
      </w:r>
    </w:p>
    <w:p w:rsidR="002A0036" w:rsidRPr="00616548" w:rsidRDefault="002A0036" w:rsidP="0090126C">
      <w:pPr>
        <w:spacing w:after="120" w:line="20" w:lineRule="atLeast"/>
        <w:jc w:val="both"/>
        <w:rPr>
          <w:rFonts w:ascii="Times New Roman" w:hAnsi="Times New Roman"/>
          <w:i/>
          <w:iCs/>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Другий сідальний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5, подібний: Співбезначальне Слово):</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Піснями вшановуємо посника Господнього </w:t>
      </w:r>
      <w:r w:rsidRPr="00616548">
        <w:rPr>
          <w:rFonts w:ascii="Times New Roman" w:hAnsi="Times New Roman"/>
          <w:i/>
          <w:color w:val="FF0000"/>
          <w:sz w:val="24"/>
          <w:szCs w:val="24"/>
        </w:rPr>
        <w:t>Саво</w:t>
      </w:r>
      <w:r w:rsidRPr="00616548">
        <w:rPr>
          <w:rFonts w:ascii="Times New Roman" w:hAnsi="Times New Roman"/>
          <w:sz w:val="24"/>
          <w:szCs w:val="24"/>
        </w:rPr>
        <w:t>.*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Полієлей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ім'я Господнє, хваліте, слуги Господні. Алилуя</w:t>
      </w:r>
      <w:r w:rsidRPr="00616548">
        <w:rPr>
          <w:rFonts w:ascii="Times New Roman" w:hAnsi="Times New Roman"/>
          <w:i/>
          <w:sz w:val="24"/>
          <w:szCs w:val="24"/>
        </w:rPr>
        <w:t xml:space="preserve">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Ви, що стоїте у храмі Господнім, у дворах дому Бога нашого.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Господи, ім'я твоє повіки, і пам'ять твоя, о Господи, від роду й до роду.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Благословенний Господь із Сіону, що перебуває в Єрусалимі.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Хваліте Господа, бо він добрий,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Розстелив землю над водами,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І визволив від наших гнобителів,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Прославляйте Бога небесного, – алилуя – бо милість його вічна. Алилуя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pStyle w:val="Style5"/>
        <w:widowControl/>
        <w:spacing w:after="120" w:line="20" w:lineRule="atLeast"/>
        <w:ind w:firstLine="0"/>
        <w:rPr>
          <w:rStyle w:val="FontStyle23"/>
          <w:rFonts w:ascii="Times New Roman" w:hAnsi="Times New Roman" w:cs="Times New Roman"/>
          <w:color w:val="FF0000"/>
          <w:sz w:val="24"/>
          <w:szCs w:val="24"/>
        </w:rPr>
      </w:pPr>
    </w:p>
    <w:p w:rsidR="002A0036" w:rsidRPr="00616548" w:rsidRDefault="002A0036" w:rsidP="0090126C">
      <w:pPr>
        <w:pStyle w:val="Heading3"/>
        <w:spacing w:before="0" w:after="120" w:line="20" w:lineRule="atLeast"/>
        <w:jc w:val="center"/>
        <w:rPr>
          <w:rStyle w:val="FontStyle22"/>
          <w:rFonts w:ascii="Times New Roman" w:hAnsi="Times New Roman" w:cs="Times New Roman"/>
          <w:b/>
          <w:i/>
          <w:color w:val="FF0000"/>
          <w:sz w:val="24"/>
          <w:szCs w:val="24"/>
        </w:rPr>
      </w:pPr>
      <w:r w:rsidRPr="00616548">
        <w:rPr>
          <w:rStyle w:val="FontStyle22"/>
          <w:rFonts w:ascii="Times New Roman" w:hAnsi="Times New Roman" w:cs="Times New Roman"/>
          <w:b/>
          <w:i/>
          <w:color w:val="FF0000"/>
          <w:sz w:val="24"/>
          <w:szCs w:val="24"/>
        </w:rPr>
        <w:t>Величання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Величаємо тебе, преподобний отче </w:t>
      </w:r>
      <w:r w:rsidRPr="00616548">
        <w:rPr>
          <w:rFonts w:ascii="Times New Roman" w:hAnsi="Times New Roman"/>
          <w:i/>
          <w:color w:val="FF0000"/>
          <w:sz w:val="24"/>
          <w:szCs w:val="24"/>
        </w:rPr>
        <w:t>Саво</w:t>
      </w:r>
      <w:r w:rsidRPr="00616548">
        <w:rPr>
          <w:rFonts w:ascii="Times New Roman" w:hAnsi="Times New Roman"/>
          <w:sz w:val="24"/>
          <w:szCs w:val="24"/>
        </w:rPr>
        <w:t>* і вшановуємо святу пам'ять твою,* бо ти молиш за нас Христа, Бога нашого.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Вислухай, Господи, мою молитву, нахили вухо до мого благання.</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Сльози мої стали мені хлібом удень і вночі.</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А праведники веселяться, радіють перед обличчям Божим.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Алилуя, алилуя, алилуя: Слава тобі, Боже!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b/>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благословилося і прославилося ім’я Твоє Отця, і Сина, і Святого Духа</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Сідальний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1):</w:t>
      </w:r>
      <w:r w:rsidRPr="00616548">
        <w:rPr>
          <w:rFonts w:ascii="Times New Roman" w:hAnsi="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Style w:val="FontStyle23"/>
          <w:rFonts w:ascii="Times New Roman" w:hAnsi="Times New Roman" w:cs="Times New Roman"/>
          <w:b/>
          <w:iCs w:val="0"/>
          <w:color w:val="FF0000"/>
          <w:sz w:val="24"/>
          <w:szCs w:val="24"/>
        </w:rPr>
      </w:pPr>
      <w:r w:rsidRPr="00616548">
        <w:rPr>
          <w:rStyle w:val="FontStyle20"/>
          <w:rFonts w:ascii="Times New Roman" w:hAnsi="Times New Roman" w:cs="Times New Roman"/>
          <w:i/>
          <w:color w:val="FF0000"/>
          <w:sz w:val="24"/>
          <w:szCs w:val="24"/>
          <w:lang w:eastAsia="ru-RU"/>
        </w:rPr>
        <w:t xml:space="preserve">Степенна пісня </w:t>
      </w:r>
      <w:r w:rsidRPr="00616548">
        <w:rPr>
          <w:rStyle w:val="FontStyle27"/>
          <w:rFonts w:ascii="Times New Roman" w:hAnsi="Times New Roman" w:cs="Times New Roman"/>
          <w:color w:val="FF0000"/>
          <w:sz w:val="24"/>
          <w:szCs w:val="24"/>
          <w:lang w:eastAsia="ru-RU"/>
        </w:rPr>
        <w:t>Антифон 1</w:t>
      </w:r>
      <w:r w:rsidRPr="00616548">
        <w:rPr>
          <w:rStyle w:val="FontStyle23"/>
          <w:rFonts w:ascii="Times New Roman" w:hAnsi="Times New Roman" w:cs="Times New Roman"/>
          <w:color w:val="FF0000"/>
          <w:sz w:val="24"/>
          <w:szCs w:val="24"/>
          <w:lang w:eastAsia="ru-RU"/>
        </w:rPr>
        <w:t xml:space="preserve"> (глас 4)</w:t>
      </w:r>
    </w:p>
    <w:p w:rsidR="002A0036" w:rsidRPr="00616548" w:rsidRDefault="002A0036" w:rsidP="0090126C">
      <w:pPr>
        <w:pStyle w:val="Style5"/>
        <w:widowControl/>
        <w:spacing w:after="120" w:line="20" w:lineRule="atLeast"/>
        <w:ind w:firstLine="0"/>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rsidR="002A0036" w:rsidRPr="00616548" w:rsidRDefault="002A0036" w:rsidP="0090126C">
      <w:pPr>
        <w:pStyle w:val="Style5"/>
        <w:widowControl/>
        <w:spacing w:after="120" w:line="20" w:lineRule="atLeast"/>
        <w:ind w:firstLine="0"/>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rsidR="002A0036" w:rsidRPr="00616548" w:rsidRDefault="002A0036" w:rsidP="0090126C">
      <w:pPr>
        <w:spacing w:after="120" w:line="20" w:lineRule="atLeast"/>
        <w:jc w:val="both"/>
        <w:rPr>
          <w:rStyle w:val="FontStyle22"/>
          <w:rFonts w:ascii="Times New Roman" w:hAnsi="Times New Roman" w:cs="Times New Roman"/>
          <w:sz w:val="24"/>
          <w:szCs w:val="24"/>
        </w:rPr>
      </w:pPr>
      <w:r w:rsidRPr="00616548">
        <w:rPr>
          <w:rStyle w:val="FontStyle22"/>
          <w:rFonts w:ascii="Times New Roman" w:hAnsi="Times New Roman" w:cs="Times New Roman"/>
          <w:b/>
          <w:sz w:val="24"/>
          <w:szCs w:val="24"/>
        </w:rPr>
        <w:t>Слава: і нині:</w:t>
      </w:r>
      <w:r w:rsidRPr="00616548">
        <w:rPr>
          <w:rStyle w:val="FontStyle22"/>
          <w:rFonts w:ascii="Times New Roman" w:hAnsi="Times New Roman" w:cs="Times New Roman"/>
          <w:sz w:val="24"/>
          <w:szCs w:val="24"/>
        </w:rPr>
        <w:t xml:space="preserve"> </w:t>
      </w:r>
    </w:p>
    <w:p w:rsidR="002A0036" w:rsidRPr="00616548" w:rsidRDefault="002A0036" w:rsidP="0090126C">
      <w:pPr>
        <w:spacing w:after="120" w:line="20" w:lineRule="atLeast"/>
        <w:jc w:val="both"/>
        <w:rPr>
          <w:rStyle w:val="FontStyle22"/>
          <w:rFonts w:ascii="Times New Roman" w:hAnsi="Times New Roman" w:cs="Times New Roman"/>
          <w:sz w:val="24"/>
          <w:szCs w:val="24"/>
        </w:rPr>
      </w:pPr>
      <w:r w:rsidRPr="00616548">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Євангеліє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Будьмо уважні.</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Прокімен</w:t>
      </w:r>
    </w:p>
    <w:p w:rsidR="002A0036" w:rsidRPr="00616548" w:rsidRDefault="002A0036" w:rsidP="0090126C">
      <w:pPr>
        <w:spacing w:after="120" w:line="20" w:lineRule="atLeast"/>
        <w:jc w:val="center"/>
        <w:rPr>
          <w:rFonts w:ascii="Times New Roman" w:hAnsi="Times New Roman"/>
          <w:sz w:val="24"/>
          <w:szCs w:val="24"/>
        </w:rPr>
      </w:pPr>
      <w:r w:rsidRPr="00616548">
        <w:rPr>
          <w:rFonts w:ascii="Times New Roman" w:hAnsi="Times New Roman"/>
          <w:i/>
          <w:color w:val="FF0000"/>
          <w:sz w:val="24"/>
          <w:szCs w:val="24"/>
        </w:rPr>
        <w:t>Псалом 115 (г. 4)</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Чесна перед Господом смерть* преподобних його.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Що віддам Господеві за все, що він дав мені?</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Господеві помолімся.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Господи, помилуй.</w:t>
      </w:r>
    </w:p>
    <w:p w:rsidR="002A0036" w:rsidRPr="00616548" w:rsidRDefault="002A0036" w:rsidP="0090126C">
      <w:pPr>
        <w:spacing w:after="120" w:line="20" w:lineRule="atLeast"/>
        <w:jc w:val="both"/>
        <w:rPr>
          <w:rFonts w:ascii="Times New Roman" w:hAnsi="Times New Roman"/>
          <w:sz w:val="24"/>
          <w:szCs w:val="24"/>
          <w:u w:val="single"/>
        </w:rPr>
      </w:pPr>
      <w:bookmarkStart w:id="1" w:name="_Hlk62566263"/>
      <w:r w:rsidRPr="00616548">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1"/>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 </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color w:val="FF0000"/>
          <w:sz w:val="24"/>
          <w:szCs w:val="24"/>
        </w:rPr>
      </w:pPr>
      <w:r w:rsidRPr="00616548">
        <w:rPr>
          <w:rFonts w:ascii="Times New Roman" w:hAnsi="Times New Roman"/>
          <w:i/>
          <w:color w:val="FF0000"/>
          <w:sz w:val="24"/>
          <w:szCs w:val="24"/>
        </w:rPr>
        <w:t>Вірні на глас прокімена</w:t>
      </w:r>
      <w:r w:rsidRPr="00616548">
        <w:rPr>
          <w:rFonts w:ascii="Times New Roman" w:hAnsi="Times New Roman"/>
          <w:color w:val="FF0000"/>
          <w:sz w:val="24"/>
          <w:szCs w:val="24"/>
        </w:rPr>
        <w:t xml:space="preserve">: </w:t>
      </w:r>
      <w:r w:rsidRPr="00616548">
        <w:rPr>
          <w:rFonts w:ascii="Times New Roman" w:hAnsi="Times New Roman"/>
          <w:sz w:val="24"/>
          <w:szCs w:val="24"/>
        </w:rPr>
        <w:t>Всяке дихання, нехай хвалить Господа.</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sz w:val="24"/>
          <w:szCs w:val="24"/>
          <w:u w:val="single"/>
        </w:rPr>
        <w:t xml:space="preserve">Хваліте Бога у святині його. </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sz w:val="24"/>
          <w:szCs w:val="24"/>
          <w:u w:val="single"/>
        </w:rPr>
        <w:t>Хваліте його у твердині сили його.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І щоб удостоїтися нам вислухати святого Євангелія, Господа Бога молім.</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 прості, вислухаймо святого Євангелія.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Від </w:t>
      </w:r>
      <w:r w:rsidRPr="00616548">
        <w:rPr>
          <w:rFonts w:ascii="Times New Roman" w:hAnsi="Times New Roman"/>
          <w:i/>
          <w:sz w:val="24"/>
          <w:szCs w:val="24"/>
        </w:rPr>
        <w:t>Луки</w:t>
      </w:r>
      <w:r w:rsidRPr="00616548">
        <w:rPr>
          <w:rFonts w:ascii="Times New Roman" w:hAnsi="Times New Roman"/>
          <w:sz w:val="24"/>
          <w:szCs w:val="24"/>
        </w:rPr>
        <w:t xml:space="preserve"> святого Євангелія читання.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Слава тобі, Господи,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Будьмо уважні.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сам читає Євангеліє:</w:t>
      </w:r>
      <w:r w:rsidRPr="00616548">
        <w:rPr>
          <w:rFonts w:ascii="Times New Roman" w:hAnsi="Times New Roman"/>
          <w:sz w:val="24"/>
          <w:szCs w:val="24"/>
        </w:rPr>
        <w:t xml:space="preserve"> </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sz w:val="24"/>
          <w:szCs w:val="24"/>
        </w:rPr>
        <w:t>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RPr="00616548">
        <w:rPr>
          <w:rFonts w:ascii="Times New Roman" w:hAnsi="Times New Roman"/>
          <w:i/>
          <w:color w:val="FF0000"/>
          <w:sz w:val="24"/>
          <w:szCs w:val="24"/>
        </w:rPr>
        <w:t xml:space="preserve"> (Лк. 24 зач.; 6, 17-23)</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Слава тобі, Господи, слава тобі.</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Псалом 50</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Обмий мене повнотою з беззаконня мого,* і від гріха мого очисти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беззаконня моє я знаю,* і гріх мій є завжди передо мною.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Проти тебе єдиного я згрішив* і перед тобою зло вчинив;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 й правий ти в словах твоїх* і переможеш, коли будеш судити.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Це бо в беззаконнях я зачатий,* і в гріхах породила мене мати моя.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Це бо істину полюбив єси,* невідоме й таємне мудрости своєї явив ти мені.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Окропи мене іссопом, і очищуся,* обмий мене, і стану біліший від снігу.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Дай мені відчути радість і веселість,* зрадіють кості сокрушені.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Відверни лице твоє від гріхів моїх,* і всі беззаконня мої очисти.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Серце чисте створи в мені, Боже,* і духа правого обнови в нутрі моєму.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 відкинь мене від лиця твого,* і Духа твого Святого не відійми від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Поверни мені радість спасіння твого,* і духом владичним утверди мене.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Вкажу беззаконним дороги твої,* і нечестиві до тебе навернуться.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губи мої відкрий,* і уста мої сповістять хвалу твою.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якби ти жертви захотів, дав би я,* та всепалення не миле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Жертва Богові – дух сокрушений,* серцем сокрушеним і смиренним Бог не погордить.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Ущаслив, Господи, благоволінням твоїм Сіон,* і нехай відбудуються стіни єрусалимські.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Тоді вподобаєш собі жертву правди, приношення і всепалення;* тоді покладуть на вівтар твій тельців.</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Після 50-го псалма співаємо: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w:t>
      </w:r>
      <w:r w:rsidRPr="00616548">
        <w:rPr>
          <w:rFonts w:ascii="Times New Roman" w:hAnsi="Times New Roman"/>
          <w:sz w:val="24"/>
          <w:szCs w:val="24"/>
        </w:rPr>
        <w:t xml:space="preserve"> </w:t>
      </w:r>
      <w:r w:rsidRPr="00616548">
        <w:rPr>
          <w:rFonts w:ascii="Times New Roman" w:hAnsi="Times New Roman"/>
          <w:i/>
          <w:color w:val="FF0000"/>
          <w:sz w:val="24"/>
          <w:szCs w:val="24"/>
        </w:rPr>
        <w:t>(г. 6):</w:t>
      </w:r>
      <w:r w:rsidRPr="00616548">
        <w:rPr>
          <w:rFonts w:ascii="Times New Roman" w:hAnsi="Times New Roman"/>
          <w:color w:val="FF0000"/>
          <w:sz w:val="24"/>
          <w:szCs w:val="24"/>
        </w:rPr>
        <w:t xml:space="preserve"> </w:t>
      </w:r>
      <w:r w:rsidRPr="00616548">
        <w:rPr>
          <w:rFonts w:ascii="Times New Roman" w:hAnsi="Times New Roman"/>
          <w:sz w:val="24"/>
          <w:szCs w:val="24"/>
        </w:rPr>
        <w:t>Молитвами святих апостолів,* Милостивий, очисти* безліч гріхів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І нині</w:t>
      </w:r>
      <w:r w:rsidRPr="00616548">
        <w:rPr>
          <w:rFonts w:ascii="Times New Roman" w:hAnsi="Times New Roman"/>
          <w:sz w:val="24"/>
          <w:szCs w:val="24"/>
        </w:rPr>
        <w:t>: Ради молитов пречистої Богородиці,* Милостивий, очисти* безліч гріхів наших.</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Стих</w:t>
      </w:r>
      <w:r w:rsidRPr="00616548">
        <w:rPr>
          <w:rFonts w:ascii="Times New Roman" w:hAnsi="Times New Roman"/>
          <w:color w:val="FF0000"/>
          <w:sz w:val="24"/>
          <w:szCs w:val="24"/>
        </w:rPr>
        <w:t xml:space="preserve">: </w:t>
      </w:r>
      <w:r w:rsidRPr="00616548">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6):</w:t>
      </w:r>
      <w:r w:rsidRPr="00616548">
        <w:rPr>
          <w:rFonts w:ascii="Times New Roman" w:hAnsi="Times New Roman"/>
          <w:color w:val="FF0000"/>
          <w:sz w:val="24"/>
          <w:szCs w:val="24"/>
        </w:rPr>
        <w:t xml:space="preserve"> </w:t>
      </w:r>
      <w:r w:rsidRPr="00616548">
        <w:rPr>
          <w:rFonts w:ascii="Times New Roman" w:hAnsi="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616548">
        <w:rPr>
          <w:rFonts w:ascii="Times New Roman" w:hAnsi="Times New Roman"/>
          <w:i/>
          <w:color w:val="FF0000"/>
          <w:sz w:val="24"/>
          <w:szCs w:val="24"/>
        </w:rPr>
        <w:t>(ім’я, що його́ є храм цей)</w:t>
      </w:r>
      <w:r w:rsidRPr="00616548">
        <w:rPr>
          <w:rFonts w:ascii="Times New Roman" w:hAnsi="Times New Roman"/>
          <w:sz w:val="24"/>
          <w:szCs w:val="24"/>
        </w:rPr>
        <w:t xml:space="preserve">, </w:t>
      </w:r>
      <w:r w:rsidRPr="00616548">
        <w:rPr>
          <w:rFonts w:ascii="Times New Roman" w:hAnsi="Times New Roman"/>
          <w:sz w:val="24"/>
          <w:szCs w:val="24"/>
          <w:lang w:eastAsia="uk-UA"/>
        </w:rPr>
        <w:t xml:space="preserve">і преподобного й богоносного отця нашого Сави Освященного, якого світлу пам'ять днесь святкуємо, </w:t>
      </w:r>
      <w:r w:rsidRPr="00616548">
        <w:rPr>
          <w:rFonts w:ascii="Times New Roman" w:hAnsi="Times New Roman"/>
          <w:sz w:val="24"/>
          <w:szCs w:val="24"/>
        </w:rPr>
        <w:t xml:space="preserve"> і всіх Святи́х: мо́лимо Тебе́, многоми́лостивий Го́споди, ви́слухай нас грішних, що мо́лимось Тобі, і поми́луй нас.</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(12 р.)</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i/>
          <w:sz w:val="24"/>
          <w:szCs w:val="24"/>
          <w:u w:val="single"/>
        </w:rPr>
      </w:pPr>
      <w:r w:rsidRPr="00616548">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b/>
          <w:i/>
          <w:color w:val="FF0000"/>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Канон</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1</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Воду пройшовши наче сушу і єгипетського лиха уникнувши, Ізраїль взивав: Визволителю й Богу нашому співаймо.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Бувши виконавцем настанов і законів Божих, ти, отче премудрий, сподобився дарів і чудес Божественних і всіх осяваєш щедро промінням слави твоєї.</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3</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Ти утвердження тих, що до Тебе звертаються, Господи, Ти єси світло затьмарених, і оспівує Тебе дух мій.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Всією істотою своєю полюбивши Вседержителя, отче преподобний, усіх напастей диявольських уник ти, премудрий.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Прикрашений високим смиренням, подолав ти ворожі гордощі дивними подвигами твоїми.</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color w:val="000000"/>
          <w:sz w:val="24"/>
          <w:szCs w:val="24"/>
        </w:rPr>
        <w:t> В утробу Твою, Всенепорочна, вселився Господь заради спасіння тих, що з вірою прославляють Тебе.</w:t>
      </w:r>
    </w:p>
    <w:p w:rsidR="002A0036" w:rsidRPr="00616548" w:rsidRDefault="002A0036" w:rsidP="0090126C">
      <w:pPr>
        <w:spacing w:after="120" w:line="20" w:lineRule="atLeast"/>
        <w:jc w:val="both"/>
        <w:rPr>
          <w:rFonts w:ascii="Times New Roman" w:hAnsi="Times New Roman"/>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bookmarkStart w:id="2" w:name="_Hlk62566339"/>
      <w:r w:rsidRPr="00616548">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2"/>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Ти Бог наш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4</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Почув я, Господи, про Провидіння Твого таїнство, зрозумів діла Твої і прославив Твоє Божество.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Вчинивши душу храмом Духа Святого, став ти, отче преславний, спадкоємцем Царства Небесного.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Дивними квітами зацвів ти, отче, в домі Божому, чеснотами прикрашений і пахощами духовними наповнений.</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color w:val="000000"/>
          <w:sz w:val="24"/>
          <w:szCs w:val="24"/>
        </w:rPr>
        <w:t> Ниво духовна, Приснодіво, Ти, як із борозни колос, виростила Бога всіх, що все створіння годує.</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5</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Зранку взиваємо до Тебе, Господи, спаси нас; Ти бо єси Бог наш, крім Тебе, іншого не знаємо.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Розумом чистим, отче преславний, бачиш ти невимовну красу Христа, Бога нашого.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Як Ілля на колісниці, зійшов ти, отче, чеснотами твоїми на небо на крилах Духа.</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Зціли затьмарення недужого розуму мого, Владичице Всенепорочна, що породила Лікаря, Христа Бога нашого.</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6</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Молитву проллю я до Господа і Йому звіщу печалі мої, злом бо сповнилася душа моя, і життя моє до п</w:t>
      </w:r>
      <w:r>
        <w:rPr>
          <w:rFonts w:ascii="Times New Roman" w:hAnsi="Times New Roman"/>
          <w:b/>
          <w:color w:val="000000"/>
          <w:sz w:val="24"/>
          <w:szCs w:val="24"/>
        </w:rPr>
        <w:t>екла наблизилось; і молюсь, як Й</w:t>
      </w:r>
      <w:r w:rsidRPr="00616548">
        <w:rPr>
          <w:rFonts w:ascii="Times New Roman" w:hAnsi="Times New Roman"/>
          <w:b/>
          <w:color w:val="000000"/>
          <w:sz w:val="24"/>
          <w:szCs w:val="24"/>
        </w:rPr>
        <w:t>она: від тління, Боже, мене визволи.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Ти цар миру і Спас душ наших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Кондак, (г. 8):</w:t>
      </w:r>
      <w:r w:rsidRPr="00616548">
        <w:rPr>
          <w:rFonts w:ascii="Times New Roman" w:hAnsi="Times New Roman"/>
          <w:sz w:val="24"/>
          <w:szCs w:val="24"/>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7</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Богородичний:</w:t>
      </w:r>
      <w:r w:rsidRPr="00616548">
        <w:rPr>
          <w:rFonts w:ascii="Times New Roman" w:hAnsi="Times New Roman"/>
          <w:color w:val="000000"/>
          <w:sz w:val="24"/>
          <w:szCs w:val="24"/>
        </w:rPr>
        <w:t> Породивши превічне Слово, Нове Немовля, Ти, Діво, нас, що застарілись у гріхах, оновила і навчила співати: отців наших Боже, благословен єси.</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b/>
          <w:bCs/>
          <w:color w:val="FF0000"/>
          <w:sz w:val="24"/>
          <w:szCs w:val="24"/>
        </w:rPr>
        <w:t>Пісня 8</w:t>
      </w:r>
      <w:r w:rsidRPr="00616548">
        <w:rPr>
          <w:rFonts w:ascii="Times New Roman" w:hAnsi="Times New Roman"/>
          <w:b/>
          <w:bCs/>
          <w:color w:val="4169E1"/>
          <w:sz w:val="24"/>
          <w:szCs w:val="24"/>
        </w:rPr>
        <w:t xml:space="preserve"> </w:t>
      </w:r>
    </w:p>
    <w:p w:rsidR="002A0036" w:rsidRPr="00616548" w:rsidRDefault="002A0036" w:rsidP="0090126C">
      <w:pPr>
        <w:spacing w:after="120" w:line="20" w:lineRule="atLeast"/>
        <w:jc w:val="both"/>
        <w:rPr>
          <w:rFonts w:ascii="Times New Roman" w:hAnsi="Times New Roman"/>
          <w:b/>
          <w:bCs/>
          <w:color w:val="4169E1"/>
          <w:sz w:val="24"/>
          <w:szCs w:val="24"/>
        </w:rPr>
      </w:pPr>
      <w:r w:rsidRPr="00616548">
        <w:rPr>
          <w:rFonts w:ascii="Times New Roman" w:hAnsi="Times New Roman"/>
          <w:i/>
          <w:color w:val="FF0000"/>
          <w:sz w:val="24"/>
          <w:szCs w:val="24"/>
        </w:rPr>
        <w:t>Ірмос:</w:t>
      </w:r>
      <w:r w:rsidRPr="00616548">
        <w:rPr>
          <w:rFonts w:ascii="Times New Roman" w:hAnsi="Times New Roman"/>
          <w:color w:val="000000"/>
          <w:sz w:val="24"/>
          <w:szCs w:val="24"/>
        </w:rPr>
        <w:t> </w:t>
      </w:r>
      <w:r w:rsidRPr="00616548">
        <w:rPr>
          <w:rFonts w:ascii="Times New Roman" w:hAnsi="Times New Roman"/>
          <w:b/>
          <w:color w:val="000000"/>
          <w:sz w:val="24"/>
          <w:szCs w:val="24"/>
        </w:rPr>
        <w:t>Богомудрі юнаки в печі вогняне полум’я погасили, співаючи: благословіть, усі діла Господні,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Спадкоємче Божественних осель, ти, отче, як ангел, жив на землі; тому й радується з ангелами дух твій.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hd w:val="clear" w:color="auto" w:fill="FFFFFF"/>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Благодаттю, що оселилась в душі твоїй, отче, ти відганяв нечистих духів, що знаходились в людях, які жили у злі.</w:t>
      </w:r>
    </w:p>
    <w:p w:rsidR="002A0036" w:rsidRDefault="002A0036" w:rsidP="0090126C">
      <w:pPr>
        <w:spacing w:after="120" w:line="20" w:lineRule="atLeast"/>
        <w:jc w:val="both"/>
        <w:rPr>
          <w:rFonts w:ascii="Times New Roman" w:hAnsi="Times New Roman"/>
          <w:b/>
          <w:bCs/>
          <w:color w:val="000000"/>
          <w:sz w:val="24"/>
          <w:szCs w:val="24"/>
          <w:lang w:eastAsia="en-AU"/>
        </w:rPr>
      </w:pPr>
      <w:r w:rsidRPr="00616548">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r>
        <w:rPr>
          <w:rFonts w:ascii="Times New Roman" w:hAnsi="Times New Roman"/>
          <w:b/>
          <w:bCs/>
          <w:color w:val="000000"/>
          <w:sz w:val="24"/>
          <w:szCs w:val="24"/>
          <w:lang w:eastAsia="en-AU"/>
        </w:rPr>
        <w:t>.</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Богородичний:</w:t>
      </w:r>
      <w:r w:rsidRPr="00616548">
        <w:rPr>
          <w:rFonts w:ascii="Times New Roman" w:hAnsi="Times New Roman"/>
          <w:i/>
          <w:color w:val="000000"/>
          <w:sz w:val="24"/>
          <w:szCs w:val="24"/>
        </w:rPr>
        <w:t> </w:t>
      </w:r>
      <w:r w:rsidRPr="00616548">
        <w:rPr>
          <w:rFonts w:ascii="Times New Roman" w:hAnsi="Times New Roman"/>
          <w:color w:val="000000"/>
          <w:sz w:val="24"/>
          <w:szCs w:val="24"/>
        </w:rPr>
        <w:t>Ти, Богородице, є невичерпна вода, яку споживаючи, ми сповнюємося благодаттю і душу й тіло освячуємо.</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Пісня Богородиці</w:t>
      </w:r>
    </w:p>
    <w:p w:rsidR="002A0036"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i/>
          <w:color w:val="FF0000"/>
          <w:sz w:val="24"/>
          <w:szCs w:val="24"/>
        </w:rPr>
        <w:t xml:space="preserve">Після катавасії восьмої пісні диякон бере кадильницю і, ставши перед іконою Богородиці, мовить: </w:t>
      </w: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color w:val="000000"/>
          <w:sz w:val="24"/>
          <w:szCs w:val="24"/>
        </w:rPr>
        <w:t>Богородицю і Матір Світла піснями звеличаймо.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Величає душа моя Господа,* і дух мій радіє в Бозі, Спасі моїм.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616548">
        <w:rPr>
          <w:rFonts w:ascii="Times New Roman" w:hAnsi="Times New Roman"/>
          <w:i/>
          <w:color w:val="FF0000"/>
          <w:sz w:val="24"/>
          <w:szCs w:val="24"/>
        </w:rPr>
        <w:t>(Після кожного стиха)</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він зглянувся на покору слугині своєї,* ось бо віднині ублажатимуть мене всі роди.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виявив потугу рамени свого,* розвіяв гордих у задумах їхніх сердець.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rsidR="002A0036" w:rsidRPr="00616548" w:rsidRDefault="002A0036" w:rsidP="0090126C">
      <w:pPr>
        <w:spacing w:after="120" w:line="20" w:lineRule="atLeast"/>
        <w:jc w:val="both"/>
        <w:rPr>
          <w:rFonts w:ascii="Times New Roman" w:hAnsi="Times New Roman"/>
          <w:b/>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Пісня 9</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i/>
          <w:color w:val="FF0000"/>
          <w:sz w:val="24"/>
          <w:szCs w:val="24"/>
        </w:rPr>
        <w:t>Ірмос (г. 8):</w:t>
      </w:r>
      <w:r w:rsidRPr="00616548">
        <w:rPr>
          <w:rFonts w:ascii="Times New Roman" w:hAnsi="Times New Roman"/>
          <w:sz w:val="24"/>
          <w:szCs w:val="24"/>
        </w:rPr>
        <w:t xml:space="preserve"> </w:t>
      </w:r>
      <w:r w:rsidRPr="00616548">
        <w:rPr>
          <w:rFonts w:ascii="Times New Roman" w:hAnsi="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Стих:</w:t>
      </w:r>
      <w:r w:rsidRPr="00616548">
        <w:rPr>
          <w:rFonts w:ascii="Times New Roman" w:hAnsi="Times New Roman"/>
          <w:i/>
          <w:sz w:val="24"/>
          <w:szCs w:val="24"/>
        </w:rPr>
        <w:t xml:space="preserve"> </w:t>
      </w:r>
      <w:r w:rsidRPr="00616548">
        <w:rPr>
          <w:rFonts w:ascii="Times New Roman" w:hAnsi="Times New Roman"/>
          <w:sz w:val="24"/>
          <w:szCs w:val="24"/>
          <w:u w:val="single"/>
        </w:rPr>
        <w:t xml:space="preserve">Преподобний отче </w:t>
      </w:r>
      <w:r w:rsidRPr="00616548">
        <w:rPr>
          <w:rFonts w:ascii="Times New Roman" w:hAnsi="Times New Roman"/>
          <w:color w:val="FF0000"/>
          <w:sz w:val="24"/>
          <w:szCs w:val="24"/>
          <w:u w:val="single"/>
        </w:rPr>
        <w:t>Саво</w:t>
      </w:r>
      <w:r w:rsidRPr="00616548">
        <w:rPr>
          <w:rFonts w:ascii="Times New Roman" w:hAnsi="Times New Roman"/>
          <w:sz w:val="24"/>
          <w:szCs w:val="24"/>
          <w:u w:val="single"/>
        </w:rPr>
        <w:t>, моли Бога за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rsidR="002A0036" w:rsidRPr="00616548" w:rsidRDefault="002A0036" w:rsidP="0090126C">
      <w:pPr>
        <w:spacing w:after="120" w:line="20" w:lineRule="atLeast"/>
        <w:jc w:val="both"/>
        <w:rPr>
          <w:rFonts w:ascii="Times New Roman" w:hAnsi="Times New Roman"/>
          <w:color w:val="00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Мала єктенія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Ще і ще в мирі Господеві помолімся.</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color w:val="000000"/>
          <w:sz w:val="24"/>
          <w:szCs w:val="24"/>
        </w:rPr>
        <w:t xml:space="preserve"> Тобі, Господи.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rPr>
        <w:t>Священик: </w:t>
      </w:r>
      <w:r w:rsidRPr="00616548">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616548">
        <w:rPr>
          <w:rFonts w:ascii="Times New Roman" w:hAnsi="Times New Roman"/>
          <w:sz w:val="24"/>
          <w:szCs w:val="24"/>
        </w:rPr>
        <w:t>,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rPr>
          <w:rStyle w:val="FontStyle22"/>
          <w:rFonts w:ascii="Times New Roman" w:hAnsi="Times New Roman" w:cs="Times New Roman"/>
          <w:sz w:val="24"/>
          <w:szCs w:val="24"/>
        </w:rPr>
      </w:pPr>
    </w:p>
    <w:p w:rsidR="002A0036" w:rsidRPr="00616548" w:rsidRDefault="002A0036" w:rsidP="0090126C">
      <w:pPr>
        <w:pStyle w:val="Heading3"/>
        <w:spacing w:before="0" w:after="120" w:line="20" w:lineRule="atLeast"/>
        <w:jc w:val="center"/>
        <w:rPr>
          <w:rFonts w:ascii="Times New Roman" w:hAnsi="Times New Roman"/>
        </w:rPr>
      </w:pPr>
      <w:r w:rsidRPr="00616548">
        <w:rPr>
          <w:rStyle w:val="FontStyle23"/>
          <w:rFonts w:ascii="Times New Roman" w:hAnsi="Times New Roman" w:cs="Times New Roman"/>
          <w:b/>
          <w:color w:val="FF0000"/>
          <w:sz w:val="24"/>
          <w:szCs w:val="24"/>
        </w:rPr>
        <w:t>Світильний</w:t>
      </w:r>
      <w:r w:rsidRPr="00616548">
        <w:rPr>
          <w:rStyle w:val="FontStyle23"/>
          <w:rFonts w:ascii="Times New Roman" w:hAnsi="Times New Roman" w:cs="Times New Roman"/>
          <w:color w:val="FF0000"/>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Очистивши, Преподобний, твій ум від навальних пристрастей,* Всеблаженний </w:t>
      </w:r>
      <w:r w:rsidRPr="00616548">
        <w:rPr>
          <w:rFonts w:ascii="Times New Roman" w:hAnsi="Times New Roman"/>
          <w:i/>
          <w:color w:val="FF0000"/>
          <w:sz w:val="24"/>
          <w:szCs w:val="24"/>
        </w:rPr>
        <w:t>Саво</w:t>
      </w:r>
      <w:r w:rsidRPr="00616548">
        <w:rPr>
          <w:rFonts w:ascii="Times New Roman" w:hAnsi="Times New Roman"/>
          <w:sz w:val="24"/>
          <w:szCs w:val="24"/>
        </w:rPr>
        <w:t>, окрасо посників,* ти явно сподобився пресвітлого сіяння і трисвітлого Божества.* Тому нині не переставай за нас молитися, Богоносний.</w:t>
      </w:r>
    </w:p>
    <w:p w:rsidR="002A0036" w:rsidRPr="00616548" w:rsidRDefault="002A0036" w:rsidP="0090126C">
      <w:pPr>
        <w:spacing w:after="120" w:line="20" w:lineRule="atLeast"/>
        <w:jc w:val="both"/>
        <w:rPr>
          <w:rFonts w:ascii="Times New Roman" w:hAnsi="Times New Roman"/>
          <w:b/>
          <w:iCs/>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148</w:t>
      </w:r>
    </w:p>
    <w:p w:rsidR="002A0036" w:rsidRPr="00616548" w:rsidRDefault="002A0036" w:rsidP="0090126C">
      <w:pPr>
        <w:spacing w:after="120" w:line="20" w:lineRule="atLeast"/>
        <w:rPr>
          <w:rFonts w:ascii="Times New Roman" w:hAnsi="Times New Roman"/>
          <w:i/>
          <w:color w:val="FF0000"/>
          <w:sz w:val="24"/>
          <w:szCs w:val="24"/>
        </w:rPr>
      </w:pPr>
      <w:r w:rsidRPr="00616548">
        <w:rPr>
          <w:rFonts w:ascii="Times New Roman" w:hAnsi="Times New Roman"/>
          <w:i/>
          <w:color w:val="FF0000"/>
          <w:sz w:val="24"/>
          <w:szCs w:val="24"/>
        </w:rPr>
        <w:t xml:space="preserve">Два перших стихи </w:t>
      </w:r>
      <w:r w:rsidRPr="00616548">
        <w:rPr>
          <w:rFonts w:ascii="Times New Roman" w:hAnsi="Times New Roman"/>
          <w:b/>
          <w:i/>
          <w:color w:val="FF0000"/>
          <w:sz w:val="24"/>
          <w:szCs w:val="24"/>
        </w:rPr>
        <w:t>хвалитних</w:t>
      </w:r>
      <w:r w:rsidRPr="00616548">
        <w:rPr>
          <w:rFonts w:ascii="Times New Roman" w:hAnsi="Times New Roman"/>
          <w:i/>
          <w:color w:val="FF0000"/>
          <w:sz w:val="24"/>
          <w:szCs w:val="24"/>
        </w:rPr>
        <w:t xml:space="preserve"> на глас 6:</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rsidR="002A0036" w:rsidRPr="00616548" w:rsidRDefault="002A0036" w:rsidP="0090126C">
      <w:pPr>
        <w:spacing w:after="120" w:line="20" w:lineRule="atLeast"/>
        <w:jc w:val="both"/>
        <w:rPr>
          <w:rFonts w:ascii="Times New Roman" w:hAnsi="Times New Roman"/>
          <w:b/>
          <w:sz w:val="24"/>
          <w:szCs w:val="24"/>
        </w:rPr>
      </w:pPr>
      <w:r w:rsidRPr="00616548">
        <w:rPr>
          <w:rFonts w:ascii="Times New Roman" w:hAnsi="Times New Roman"/>
          <w:b/>
          <w:sz w:val="24"/>
          <w:szCs w:val="24"/>
        </w:rPr>
        <w:t>Хваліте його, всі ангели його,* хваліте його, всі воїнства небесні.* Тобі належить пісня, о Боже.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його, ви − сонце й місяцю,* хваліте його, всі ясні зорі.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його, ви – небеса небес* і води, що над небесами.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вони ім'я Господнє хвалять,* бо він повелів, і створились.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Поставив їх на віки віків* і дав закон, що не перейде.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Господа з землі,* кити і всі морські безодні;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Вогонь і град, сніг і туман,* і буйний вітер, який виконує його слово;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Гори й усі пагорби,* садовина й усі кедри;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Звір дикий і скот усілякий,* гад і птах крилатий;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Царі землі й усі народи,* князі й усі земні судді;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Хлопці й дівчата,* старі разом з юнацтвом.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ім'я Господнє хвалять, високе бо ім'я його єдине.* Велич його понад землю й небо.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Він підняв ріг народу свого.* Хвала всім його святим, синам Ізраїля, народові, що йому близький.</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149</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Співайте Господеві нову пісню,* а хвалу йому на зборі праведників.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Ізраїль своїм Творцем радіє,* нехай своїм царем сини Сіону веселяться.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хвалять ім'я його танком,* при бубні й при гарфі нехай йому співають.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Господь бо ласкавий до народу свого,* оздоблює перемогою покірних.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торжествують праведні у славі,* на своїх ложах нехай ликують.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хвала Божа буде на устах у них,* і двосічний меч у руці в них.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між народами вчинити відплату,* між племенами – покарання.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їхніх царів закути в кайдани,* а їхніх вельмож – у залізні окови.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Щоб суд написаний над ними вчинити.* Це слава всіх його преподобних.</w:t>
      </w:r>
    </w:p>
    <w:p w:rsidR="002A0036" w:rsidRPr="00616548" w:rsidRDefault="002A0036" w:rsidP="0090126C">
      <w:pPr>
        <w:spacing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Псалом 150</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Хваліте Бога у святині його,* хваліте його у твердині сили його.</w:t>
      </w: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Стихири</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за його подвиги великі,* хваліте його в його величі безмежній.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6):</w:t>
      </w:r>
      <w:r w:rsidRPr="00616548">
        <w:rPr>
          <w:rFonts w:ascii="Times New Roman" w:hAnsi="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w:t>
      </w:r>
      <w:r>
        <w:rPr>
          <w:rFonts w:ascii="Times New Roman" w:hAnsi="Times New Roman"/>
          <w:sz w:val="24"/>
          <w:szCs w:val="24"/>
        </w:rPr>
        <w:t>’</w:t>
      </w:r>
      <w:r w:rsidRPr="00616548">
        <w:rPr>
          <w:rFonts w:ascii="Times New Roman" w:hAnsi="Times New Roman"/>
          <w:sz w:val="24"/>
          <w:szCs w:val="24"/>
        </w:rPr>
        <w:t>яни й нас, що вшановуємо твою завжди священну пам'ять,* і молися за спасіння душ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звуком рогу,* хваліте його на гарфі й на гуслах.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на бубні й танком,* хваліте його на струнах і сопілці.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i/>
          <w:color w:val="FF0000"/>
          <w:sz w:val="24"/>
          <w:szCs w:val="24"/>
        </w:rPr>
        <w:t xml:space="preserve">Стих: </w:t>
      </w:r>
      <w:r w:rsidRPr="00616548">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w:t>
      </w:r>
      <w:r w:rsidRPr="00616548">
        <w:rPr>
          <w:rFonts w:ascii="Times New Roman" w:hAnsi="Times New Roman"/>
          <w:i/>
          <w:color w:val="FF0000"/>
          <w:sz w:val="24"/>
          <w:szCs w:val="24"/>
        </w:rPr>
        <w:t>Саво</w:t>
      </w:r>
      <w:r w:rsidRPr="00616548">
        <w:rPr>
          <w:rFonts w:ascii="Times New Roman" w:hAnsi="Times New Roman"/>
          <w:sz w:val="24"/>
          <w:szCs w:val="24"/>
        </w:rPr>
        <w:t>,* в усю повноту осяяний божественним світлом,* просвічуй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w:t>
      </w:r>
      <w:r w:rsidRPr="00616548">
        <w:rPr>
          <w:rFonts w:ascii="Times New Roman" w:hAnsi="Times New Roman"/>
          <w:i/>
          <w:color w:val="FF0000"/>
          <w:sz w:val="24"/>
          <w:szCs w:val="24"/>
        </w:rPr>
        <w:t>(г. 2):</w:t>
      </w:r>
      <w:r w:rsidRPr="00616548">
        <w:rPr>
          <w:rFonts w:ascii="Times New Roman" w:hAnsi="Times New Roman"/>
          <w:sz w:val="24"/>
          <w:szCs w:val="24"/>
        </w:rPr>
        <w:t xml:space="preserve"> Усю надію мою покладаю* на тебе, Мати Божа;* збережи мене під покровом твоїм.</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Велике славослов'я</w:t>
      </w:r>
    </w:p>
    <w:p w:rsidR="002A0036" w:rsidRPr="00616548" w:rsidRDefault="002A0036" w:rsidP="0090126C">
      <w:pPr>
        <w:spacing w:after="120" w:line="20" w:lineRule="atLeast"/>
        <w:jc w:val="both"/>
        <w:rPr>
          <w:rFonts w:ascii="Times New Roman" w:hAnsi="Times New Roman"/>
          <w:sz w:val="24"/>
          <w:szCs w:val="24"/>
          <w:u w:val="single"/>
        </w:rPr>
      </w:pPr>
      <w:r w:rsidRPr="00616548">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spacing w:after="120" w:line="20" w:lineRule="atLeast"/>
        <w:jc w:val="both"/>
        <w:rPr>
          <w:rFonts w:ascii="Times New Roman" w:hAnsi="Times New Roman"/>
          <w:color w:val="000000"/>
          <w:sz w:val="24"/>
          <w:szCs w:val="24"/>
        </w:rPr>
      </w:pPr>
      <w:r w:rsidRPr="00616548">
        <w:rPr>
          <w:rFonts w:ascii="Times New Roman" w:hAnsi="Times New Roman"/>
          <w:i/>
          <w:color w:val="FF0000"/>
          <w:sz w:val="24"/>
          <w:szCs w:val="24"/>
        </w:rPr>
        <w:t>Священик:</w:t>
      </w:r>
      <w:r w:rsidRPr="00616548">
        <w:rPr>
          <w:rFonts w:ascii="Times New Roman" w:hAnsi="Times New Roman"/>
          <w:color w:val="000000"/>
          <w:sz w:val="24"/>
          <w:szCs w:val="24"/>
        </w:rPr>
        <w:t xml:space="preserve"> Слава Тобі, що Світло нам показав! </w:t>
      </w:r>
    </w:p>
    <w:p w:rsidR="002A0036" w:rsidRPr="00616548" w:rsidRDefault="002A0036" w:rsidP="0090126C">
      <w:pPr>
        <w:spacing w:after="120" w:line="20" w:lineRule="atLeast"/>
        <w:jc w:val="both"/>
        <w:rPr>
          <w:rFonts w:ascii="Times New Roman" w:hAnsi="Times New Roman"/>
          <w:i/>
          <w:color w:val="000000"/>
          <w:sz w:val="24"/>
          <w:szCs w:val="24"/>
        </w:rPr>
      </w:pPr>
      <w:r w:rsidRPr="00616548">
        <w:rPr>
          <w:rFonts w:ascii="Times New Roman" w:hAnsi="Times New Roman"/>
          <w:i/>
          <w:color w:val="FF0000"/>
          <w:sz w:val="24"/>
          <w:szCs w:val="24"/>
        </w:rPr>
        <w:t>Вірні:</w:t>
      </w:r>
      <w:r w:rsidRPr="00616548">
        <w:rPr>
          <w:rFonts w:ascii="Times New Roman" w:hAnsi="Times New Roman"/>
          <w:i/>
          <w:color w:val="000000"/>
          <w:sz w:val="24"/>
          <w:szCs w:val="24"/>
        </w:rPr>
        <w:t xml:space="preserve"> </w:t>
      </w:r>
      <w:r w:rsidRPr="00616548">
        <w:rPr>
          <w:rFonts w:ascii="Times New Roman" w:hAnsi="Times New Roman"/>
          <w:sz w:val="24"/>
          <w:szCs w:val="24"/>
        </w:rPr>
        <w:t>Слава во вишніх Богу*, і на землі мир*, в людях благовоління.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Боже, Агнче Божий, Сину Отця,* що береш гріхи світу,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що береш гріхи світу,* прийми нашу молитву.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що сидиш по правиці Отця,*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Ти бо один лише святий, ти єдиний Господь, Ісус Христос,* на славу Бога Отця.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Щодня буду тебе благословити* і хвалити ім'я твоє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Сподоби, Господи, сьогодні* без гріха зберегтися нам.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Боже отців наших,* і хвальне, і прославлене ім'я твоє навіки.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Нехай буде, Господи, милість твоя на нас,* бо ми надіємось на тебе.</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Господи,* навчи мене установ твоїх.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Владико,* врозуми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Благословенний ти, Святий,* просвіти мене установами твоїми.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ти був нам пристановищем* по всі роди.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Молюсь: Господи, змилуйся надо мною,* вилікуй мою душу, бо гріх мій – перед тобою.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Господи, до тебе я прибігаю,* навчи мене творити твою волю, бо ти Бог мій.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Бо в тебе є джерело життя,* у твоїм світлі побачимо світло.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Добавляй ласку тим,* що визнають тебе.</w:t>
      </w:r>
    </w:p>
    <w:p w:rsidR="002A0036" w:rsidRPr="00616548" w:rsidRDefault="002A0036" w:rsidP="0090126C">
      <w:pPr>
        <w:spacing w:after="120" w:line="20" w:lineRule="atLeast"/>
        <w:jc w:val="both"/>
        <w:rPr>
          <w:rFonts w:ascii="Times New Roman" w:hAnsi="Times New Roman"/>
          <w:i/>
          <w:sz w:val="24"/>
          <w:szCs w:val="24"/>
        </w:rPr>
      </w:pPr>
      <w:r w:rsidRPr="00616548">
        <w:rPr>
          <w:rFonts w:ascii="Times New Roman" w:hAnsi="Times New Roman"/>
          <w:sz w:val="24"/>
          <w:szCs w:val="24"/>
        </w:rPr>
        <w:t xml:space="preserve">Святий Боже, святий Кріпкий, святий Безсмертний, помилуй нас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Слава Отцю, і Сину, і Святому Духові. І нині і повсякчас, і на віки віків. 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Святий Безсмертний, помилуй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Святий Боже, святий Кріпкий, святий Безсмертний, помилуй нас.</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Тропар</w:t>
      </w:r>
    </w:p>
    <w:p w:rsidR="002A0036" w:rsidRPr="00616548" w:rsidRDefault="002A0036" w:rsidP="0090126C">
      <w:pPr>
        <w:pStyle w:val="NoSpacing"/>
        <w:spacing w:after="120" w:line="20" w:lineRule="atLeast"/>
        <w:jc w:val="both"/>
        <w:rPr>
          <w:rFonts w:ascii="Times New Roman" w:hAnsi="Times New Roman"/>
          <w:sz w:val="24"/>
          <w:szCs w:val="24"/>
        </w:rPr>
      </w:pPr>
      <w:r w:rsidRPr="00616548">
        <w:rPr>
          <w:rFonts w:ascii="Times New Roman" w:hAnsi="Times New Roman"/>
          <w:i/>
          <w:color w:val="FF0000"/>
          <w:sz w:val="24"/>
          <w:szCs w:val="24"/>
        </w:rPr>
        <w:t>(г. 8):</w:t>
      </w:r>
      <w:r w:rsidRPr="00616548">
        <w:rPr>
          <w:rFonts w:ascii="Times New Roman" w:hAnsi="Times New Roman"/>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b/>
          <w:sz w:val="24"/>
          <w:szCs w:val="24"/>
        </w:rPr>
        <w:t>Слава: І нині:</w:t>
      </w:r>
      <w:r w:rsidRPr="00616548">
        <w:rPr>
          <w:rFonts w:ascii="Times New Roman" w:hAnsi="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2A0036" w:rsidRPr="00616548" w:rsidRDefault="002A0036" w:rsidP="0090126C">
      <w:pPr>
        <w:spacing w:after="120" w:line="20" w:lineRule="atLeast"/>
        <w:jc w:val="both"/>
        <w:rPr>
          <w:rFonts w:ascii="Times New Roman" w:hAnsi="Times New Roman"/>
          <w:i/>
          <w:color w:val="FF0000"/>
          <w:sz w:val="24"/>
          <w:szCs w:val="24"/>
        </w:rPr>
      </w:pPr>
    </w:p>
    <w:p w:rsidR="002A0036" w:rsidRPr="00616548" w:rsidRDefault="002A0036" w:rsidP="0090126C">
      <w:pPr>
        <w:pStyle w:val="Heading3"/>
        <w:spacing w:before="0" w:after="120" w:line="20" w:lineRule="atLeast"/>
        <w:jc w:val="center"/>
        <w:rPr>
          <w:rFonts w:ascii="Times New Roman" w:hAnsi="Times New Roman"/>
          <w:i/>
          <w:color w:val="FF0000"/>
        </w:rPr>
      </w:pPr>
      <w:r w:rsidRPr="00616548">
        <w:rPr>
          <w:rFonts w:ascii="Times New Roman" w:hAnsi="Times New Roman"/>
          <w:b/>
          <w:i/>
          <w:color w:val="FF0000"/>
        </w:rPr>
        <w:t>Єктенія усильного благання</w:t>
      </w:r>
    </w:p>
    <w:p w:rsidR="002A0036" w:rsidRPr="00616548" w:rsidRDefault="002A0036" w:rsidP="0090126C">
      <w:pPr>
        <w:spacing w:after="120" w:line="20" w:lineRule="atLeast"/>
        <w:jc w:val="both"/>
        <w:rPr>
          <w:rFonts w:ascii="Times New Roman" w:hAnsi="Times New Roman"/>
          <w:i/>
          <w:color w:val="FF0000"/>
          <w:sz w:val="24"/>
          <w:szCs w:val="24"/>
        </w:rPr>
      </w:pPr>
      <w:r w:rsidRPr="00616548">
        <w:rPr>
          <w:rFonts w:ascii="Times New Roman" w:hAnsi="Times New Roman"/>
          <w:sz w:val="24"/>
          <w:szCs w:val="24"/>
        </w:rPr>
        <w:t>Помилуй нас, Боже, з великої милости твоєї, молимось тобі, вислухай і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боголюбивого Єпископа нашого Кир </w:t>
      </w:r>
      <w:r w:rsidRPr="00616548">
        <w:rPr>
          <w:rFonts w:ascii="Times New Roman" w:hAnsi="Times New Roman"/>
          <w:i/>
          <w:color w:val="FF0000"/>
          <w:sz w:val="24"/>
          <w:szCs w:val="24"/>
        </w:rPr>
        <w:t>(ім'я)</w:t>
      </w:r>
      <w:r w:rsidRPr="00616548">
        <w:rPr>
          <w:rFonts w:ascii="Times New Roman" w:hAnsi="Times New Roman"/>
          <w:sz w:val="24"/>
          <w:szCs w:val="24"/>
        </w:rPr>
        <w:t xml:space="preserve">,  [і за всечесніших отців наших Протоархимандрита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Архимандрита </w:t>
      </w:r>
      <w:r w:rsidRPr="00616548">
        <w:rPr>
          <w:rFonts w:ascii="Times New Roman" w:hAnsi="Times New Roman"/>
          <w:i/>
          <w:color w:val="FF0000"/>
          <w:sz w:val="24"/>
          <w:szCs w:val="24"/>
        </w:rPr>
        <w:t>(ім'я)</w:t>
      </w:r>
      <w:r w:rsidRPr="00616548">
        <w:rPr>
          <w:rFonts w:ascii="Times New Roman" w:hAnsi="Times New Roman"/>
          <w:sz w:val="24"/>
          <w:szCs w:val="24"/>
        </w:rPr>
        <w:t xml:space="preserve">, Протоігумена </w:t>
      </w:r>
      <w:r w:rsidRPr="00616548">
        <w:rPr>
          <w:rFonts w:ascii="Times New Roman" w:hAnsi="Times New Roman"/>
          <w:i/>
          <w:color w:val="FF0000"/>
          <w:sz w:val="24"/>
          <w:szCs w:val="24"/>
        </w:rPr>
        <w:t>(ім'я)</w:t>
      </w:r>
      <w:r w:rsidRPr="00616548">
        <w:rPr>
          <w:rFonts w:ascii="Times New Roman" w:hAnsi="Times New Roman"/>
          <w:sz w:val="24"/>
          <w:szCs w:val="24"/>
        </w:rPr>
        <w:t xml:space="preserve"> й Ігумена </w:t>
      </w:r>
      <w:r w:rsidRPr="00616548">
        <w:rPr>
          <w:rFonts w:ascii="Times New Roman" w:hAnsi="Times New Roman"/>
          <w:i/>
          <w:color w:val="FF0000"/>
          <w:sz w:val="24"/>
          <w:szCs w:val="24"/>
        </w:rPr>
        <w:t>(ім'я)</w:t>
      </w:r>
      <w:r w:rsidRPr="00616548">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Богом бережений народ наш, за правління і за все військо.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 </w:t>
      </w:r>
      <w:r w:rsidRPr="00616548">
        <w:rPr>
          <w:rFonts w:ascii="Times New Roman" w:hAnsi="Times New Roman"/>
          <w:i/>
          <w:color w:val="FF0000"/>
          <w:sz w:val="24"/>
          <w:szCs w:val="24"/>
        </w:rPr>
        <w:t>(3 р.)</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3"/>
        <w:spacing w:before="0" w:after="120" w:line="20" w:lineRule="atLeast"/>
        <w:jc w:val="center"/>
        <w:rPr>
          <w:rFonts w:ascii="Times New Roman" w:hAnsi="Times New Roman"/>
          <w:b/>
          <w:i/>
          <w:color w:val="FF0000"/>
        </w:rPr>
      </w:pPr>
      <w:r w:rsidRPr="00616548">
        <w:rPr>
          <w:rFonts w:ascii="Times New Roman" w:hAnsi="Times New Roman"/>
          <w:b/>
          <w:i/>
          <w:color w:val="FF0000"/>
        </w:rPr>
        <w:t>Прохальна єктенія</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Сповнім ранішню молитву нашу Господеві.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Заступи, спаси, помилуй і охорони нас, Боже, твоєю благодаттю.</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Господи, помилуй.</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Дня всього досконалого, святого, мирного і безгрішного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Ангела миру, вірного наставника, охоронця душ і тіл наших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Прощення і відпущення гріхів і прогрішень наших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Доброго і пожиточного для душ наших і миру для світу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Осталий час життя нашого в мирі й покаянні скінчити у Господа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Подай, Господи</w:t>
      </w:r>
      <w:r w:rsidRPr="00616548">
        <w:rPr>
          <w:rFonts w:ascii="Times New Roman" w:hAnsi="Times New Roman"/>
          <w:i/>
          <w:sz w:val="24"/>
          <w:szCs w:val="24"/>
        </w:rPr>
        <w:t>.</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u w:val="single"/>
        </w:rPr>
      </w:pPr>
      <w:bookmarkStart w:id="3" w:name="_Hlk61258389"/>
      <w:r w:rsidRPr="00616548">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bookmarkEnd w:id="3"/>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Мир всім.</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І духові твоєму.</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Голови ваші перед Господом схиліть.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Тобі, Господи.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 читає молитву:</w:t>
      </w:r>
      <w:r w:rsidRPr="00616548">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Виголошення</w:t>
      </w:r>
      <w:r w:rsidRPr="00616548">
        <w:rPr>
          <w:rFonts w:ascii="Times New Roman" w:hAnsi="Times New Roman"/>
          <w:color w:val="FF0000"/>
          <w:sz w:val="24"/>
          <w:szCs w:val="24"/>
        </w:rPr>
        <w:t xml:space="preserve">: </w:t>
      </w:r>
      <w:r w:rsidRPr="00616548">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p w:rsidR="002A0036" w:rsidRPr="00616548" w:rsidRDefault="002A0036" w:rsidP="0090126C">
      <w:pPr>
        <w:spacing w:after="120" w:line="20" w:lineRule="atLeast"/>
        <w:jc w:val="both"/>
        <w:rPr>
          <w:rFonts w:ascii="Times New Roman" w:hAnsi="Times New Roman"/>
          <w:sz w:val="24"/>
          <w:szCs w:val="24"/>
        </w:rPr>
      </w:pPr>
    </w:p>
    <w:p w:rsidR="002A0036" w:rsidRPr="00616548" w:rsidRDefault="002A0036" w:rsidP="0090126C">
      <w:pPr>
        <w:pStyle w:val="Heading2"/>
        <w:spacing w:before="0" w:after="120" w:line="20" w:lineRule="atLeast"/>
        <w:jc w:val="center"/>
        <w:rPr>
          <w:rFonts w:ascii="Times New Roman" w:hAnsi="Times New Roman"/>
          <w:b/>
          <w:i/>
          <w:color w:val="FF0000"/>
          <w:sz w:val="24"/>
          <w:szCs w:val="24"/>
        </w:rPr>
      </w:pPr>
      <w:r w:rsidRPr="00616548">
        <w:rPr>
          <w:rFonts w:ascii="Times New Roman" w:hAnsi="Times New Roman"/>
          <w:b/>
          <w:i/>
          <w:color w:val="FF0000"/>
          <w:sz w:val="24"/>
          <w:szCs w:val="24"/>
        </w:rPr>
        <w:t>Великий відпуст</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sz w:val="24"/>
          <w:szCs w:val="24"/>
        </w:rPr>
        <w:t>Премудрість.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Благословенний Христос, Бог наш, завжди, нині і повсякчас, і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 Утверди, Боже, святу православну віру на віки віків.</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sz w:val="24"/>
          <w:szCs w:val="24"/>
        </w:rPr>
        <w:t xml:space="preserve"> Пресвята Богородице, спаси нас.</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Священик:</w:t>
      </w:r>
      <w:r w:rsidRPr="00616548">
        <w:rPr>
          <w:rFonts w:ascii="Times New Roman" w:hAnsi="Times New Roman"/>
          <w:color w:val="FF0000"/>
          <w:sz w:val="24"/>
          <w:szCs w:val="24"/>
        </w:rPr>
        <w:t xml:space="preserve"> </w:t>
      </w:r>
      <w:r w:rsidRPr="00616548">
        <w:rPr>
          <w:rFonts w:ascii="Times New Roman" w:hAnsi="Times New Roman"/>
          <w:sz w:val="24"/>
          <w:szCs w:val="24"/>
        </w:rPr>
        <w:t>Слава тобі, Христе Боже, надіє наша, слава тобі!</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616548">
        <w:rPr>
          <w:rFonts w:ascii="Times New Roman" w:hAnsi="Times New Roman"/>
          <w:i/>
          <w:color w:val="FF0000"/>
          <w:sz w:val="24"/>
          <w:szCs w:val="24"/>
        </w:rPr>
        <w:t>(3 р.)</w:t>
      </w:r>
      <w:r w:rsidRPr="00616548">
        <w:rPr>
          <w:rFonts w:ascii="Times New Roman" w:hAnsi="Times New Roman"/>
          <w:i/>
          <w:sz w:val="24"/>
          <w:szCs w:val="24"/>
        </w:rPr>
        <w:t>.</w:t>
      </w:r>
      <w:r w:rsidRPr="00616548">
        <w:rPr>
          <w:rFonts w:ascii="Times New Roman" w:hAnsi="Times New Roman"/>
          <w:sz w:val="24"/>
          <w:szCs w:val="24"/>
        </w:rPr>
        <w:t xml:space="preserve"> Благослови.</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iCs/>
          <w:color w:val="FF0000"/>
          <w:sz w:val="24"/>
          <w:szCs w:val="24"/>
          <w:lang w:eastAsia="uk-UA"/>
        </w:rPr>
        <w:t>Священик:</w:t>
      </w:r>
      <w:r w:rsidRPr="00616548">
        <w:rPr>
          <w:rFonts w:ascii="Times New Roman" w:hAnsi="Times New Roman"/>
          <w:color w:val="FF0000"/>
          <w:sz w:val="24"/>
          <w:szCs w:val="24"/>
          <w:lang w:eastAsia="uk-UA"/>
        </w:rPr>
        <w:t> </w:t>
      </w:r>
      <w:r w:rsidRPr="0061654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і преподобного й богоносного отця нашого Сави Освященного, якого світлу пам'ять днесь святкуємо, і святого </w:t>
      </w:r>
      <w:r w:rsidRPr="00616548">
        <w:rPr>
          <w:rFonts w:ascii="Times New Roman" w:hAnsi="Times New Roman"/>
          <w:i/>
          <w:color w:val="FF0000"/>
          <w:sz w:val="24"/>
          <w:szCs w:val="24"/>
          <w:lang w:eastAsia="uk-UA"/>
        </w:rPr>
        <w:t>(</w:t>
      </w:r>
      <w:r w:rsidRPr="00616548">
        <w:rPr>
          <w:rFonts w:ascii="Times New Roman" w:hAnsi="Times New Roman"/>
          <w:i/>
          <w:color w:val="FF0000"/>
          <w:sz w:val="24"/>
          <w:szCs w:val="24"/>
        </w:rPr>
        <w:t>ім'я, якого є храм</w:t>
      </w:r>
      <w:r w:rsidRPr="00616548">
        <w:rPr>
          <w:rFonts w:ascii="Times New Roman" w:hAnsi="Times New Roman"/>
          <w:i/>
          <w:color w:val="FF0000"/>
          <w:sz w:val="24"/>
          <w:szCs w:val="24"/>
          <w:lang w:eastAsia="uk-UA"/>
        </w:rPr>
        <w:t xml:space="preserve">), </w:t>
      </w:r>
      <w:r w:rsidRPr="00616548">
        <w:rPr>
          <w:rFonts w:ascii="Times New Roman" w:hAnsi="Times New Roman"/>
          <w:sz w:val="24"/>
          <w:szCs w:val="24"/>
          <w:lang w:eastAsia="uk-UA"/>
        </w:rPr>
        <w:t>і всіх святих, помилує і спасе нас, як благий і чоловіколюбець.</w:t>
      </w:r>
    </w:p>
    <w:p w:rsidR="002A0036" w:rsidRPr="00616548" w:rsidRDefault="002A0036" w:rsidP="0090126C">
      <w:pPr>
        <w:spacing w:after="120" w:line="20" w:lineRule="atLeast"/>
        <w:jc w:val="both"/>
        <w:rPr>
          <w:rFonts w:ascii="Times New Roman" w:hAnsi="Times New Roman"/>
          <w:sz w:val="24"/>
          <w:szCs w:val="24"/>
        </w:rPr>
      </w:pPr>
      <w:r w:rsidRPr="00616548">
        <w:rPr>
          <w:rFonts w:ascii="Times New Roman" w:hAnsi="Times New Roman"/>
          <w:i/>
          <w:color w:val="FF0000"/>
          <w:sz w:val="24"/>
          <w:szCs w:val="24"/>
        </w:rPr>
        <w:t>Вірні:</w:t>
      </w:r>
      <w:r w:rsidRPr="00616548">
        <w:rPr>
          <w:rFonts w:ascii="Times New Roman" w:hAnsi="Times New Roman"/>
          <w:color w:val="FF0000"/>
          <w:sz w:val="24"/>
          <w:szCs w:val="24"/>
        </w:rPr>
        <w:t xml:space="preserve"> </w:t>
      </w:r>
      <w:r w:rsidRPr="00616548">
        <w:rPr>
          <w:rFonts w:ascii="Times New Roman" w:hAnsi="Times New Roman"/>
          <w:sz w:val="24"/>
          <w:szCs w:val="24"/>
        </w:rPr>
        <w:t>Амінь.</w:t>
      </w:r>
    </w:p>
    <w:sectPr w:rsidR="002A0036" w:rsidRPr="00616548" w:rsidSect="007C6BDA">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0036" w:rsidRDefault="002A0036" w:rsidP="0049740B">
      <w:r>
        <w:separator/>
      </w:r>
    </w:p>
  </w:endnote>
  <w:endnote w:type="continuationSeparator" w:id="0">
    <w:p w:rsidR="002A0036" w:rsidRDefault="002A0036" w:rsidP="0049740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PeterCyr">
    <w:altName w:val="Times New Roman"/>
    <w:panose1 w:val="00000000000000000000"/>
    <w:charset w:val="59"/>
    <w:family w:val="auto"/>
    <w:notTrueType/>
    <w:pitch w:val="variable"/>
    <w:sig w:usb0="00000001" w:usb1="00000000" w:usb2="00000000" w:usb3="00000000" w:csb0="00000000" w:csb1="00000000"/>
  </w:font>
  <w:font w:name="Calibri Light">
    <w:panose1 w:val="00000000000000000000"/>
    <w:charset w:val="00"/>
    <w:family w:val="swiss"/>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0036" w:rsidRDefault="002A0036" w:rsidP="0049740B">
      <w:r>
        <w:separator/>
      </w:r>
    </w:p>
  </w:footnote>
  <w:footnote w:type="continuationSeparator" w:id="0">
    <w:p w:rsidR="002A0036" w:rsidRDefault="002A0036" w:rsidP="0049740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154B4"/>
    <w:rsid w:val="00012BEC"/>
    <w:rsid w:val="000418F8"/>
    <w:rsid w:val="0005073D"/>
    <w:rsid w:val="00062353"/>
    <w:rsid w:val="00064FBF"/>
    <w:rsid w:val="00074999"/>
    <w:rsid w:val="000A5090"/>
    <w:rsid w:val="000C142D"/>
    <w:rsid w:val="000F1744"/>
    <w:rsid w:val="00197179"/>
    <w:rsid w:val="001A384D"/>
    <w:rsid w:val="001C14AC"/>
    <w:rsid w:val="001E4872"/>
    <w:rsid w:val="001E65C2"/>
    <w:rsid w:val="00206134"/>
    <w:rsid w:val="00247841"/>
    <w:rsid w:val="00250E49"/>
    <w:rsid w:val="0027275B"/>
    <w:rsid w:val="002867B7"/>
    <w:rsid w:val="002937DC"/>
    <w:rsid w:val="0029731D"/>
    <w:rsid w:val="002A0036"/>
    <w:rsid w:val="002A78C6"/>
    <w:rsid w:val="00302B55"/>
    <w:rsid w:val="00306064"/>
    <w:rsid w:val="00311034"/>
    <w:rsid w:val="00326423"/>
    <w:rsid w:val="003301A6"/>
    <w:rsid w:val="00345EFC"/>
    <w:rsid w:val="00350BEC"/>
    <w:rsid w:val="003A0DB3"/>
    <w:rsid w:val="003A7289"/>
    <w:rsid w:val="003B2292"/>
    <w:rsid w:val="003E1C25"/>
    <w:rsid w:val="003E77BC"/>
    <w:rsid w:val="004114A1"/>
    <w:rsid w:val="00432E98"/>
    <w:rsid w:val="00451D09"/>
    <w:rsid w:val="004841CA"/>
    <w:rsid w:val="0049740B"/>
    <w:rsid w:val="004D32E4"/>
    <w:rsid w:val="004E1BB1"/>
    <w:rsid w:val="00517C5A"/>
    <w:rsid w:val="0053270A"/>
    <w:rsid w:val="00541B8F"/>
    <w:rsid w:val="00575321"/>
    <w:rsid w:val="005A39F0"/>
    <w:rsid w:val="006128DB"/>
    <w:rsid w:val="00613B76"/>
    <w:rsid w:val="00616548"/>
    <w:rsid w:val="00616DA5"/>
    <w:rsid w:val="006176C3"/>
    <w:rsid w:val="00622606"/>
    <w:rsid w:val="00623872"/>
    <w:rsid w:val="0063674B"/>
    <w:rsid w:val="00644D3B"/>
    <w:rsid w:val="00650856"/>
    <w:rsid w:val="006B5188"/>
    <w:rsid w:val="006C50FB"/>
    <w:rsid w:val="006F3E02"/>
    <w:rsid w:val="007157BC"/>
    <w:rsid w:val="0072208C"/>
    <w:rsid w:val="007619C7"/>
    <w:rsid w:val="00771287"/>
    <w:rsid w:val="007C6BDA"/>
    <w:rsid w:val="007D0D6C"/>
    <w:rsid w:val="007E1C00"/>
    <w:rsid w:val="00835757"/>
    <w:rsid w:val="00863B19"/>
    <w:rsid w:val="008752D8"/>
    <w:rsid w:val="00880149"/>
    <w:rsid w:val="00881008"/>
    <w:rsid w:val="0088243A"/>
    <w:rsid w:val="008977A8"/>
    <w:rsid w:val="008C12D9"/>
    <w:rsid w:val="008C20AE"/>
    <w:rsid w:val="008C461B"/>
    <w:rsid w:val="0090126C"/>
    <w:rsid w:val="009154B4"/>
    <w:rsid w:val="00937E41"/>
    <w:rsid w:val="00990BE6"/>
    <w:rsid w:val="009B1273"/>
    <w:rsid w:val="009F2B57"/>
    <w:rsid w:val="00A07EFD"/>
    <w:rsid w:val="00A137D5"/>
    <w:rsid w:val="00A21D03"/>
    <w:rsid w:val="00A22A8D"/>
    <w:rsid w:val="00A369B0"/>
    <w:rsid w:val="00A4595A"/>
    <w:rsid w:val="00A5347F"/>
    <w:rsid w:val="00A96FBF"/>
    <w:rsid w:val="00A97E20"/>
    <w:rsid w:val="00AD63D6"/>
    <w:rsid w:val="00AF04B4"/>
    <w:rsid w:val="00B04A05"/>
    <w:rsid w:val="00B311A6"/>
    <w:rsid w:val="00B479DF"/>
    <w:rsid w:val="00B61A71"/>
    <w:rsid w:val="00B65590"/>
    <w:rsid w:val="00B900B7"/>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5266E"/>
    <w:rsid w:val="00D82838"/>
    <w:rsid w:val="00DC03B9"/>
    <w:rsid w:val="00DD266B"/>
    <w:rsid w:val="00DD540F"/>
    <w:rsid w:val="00E505DE"/>
    <w:rsid w:val="00EE7095"/>
    <w:rsid w:val="00EF4570"/>
    <w:rsid w:val="00EF6861"/>
    <w:rsid w:val="00EF77CB"/>
    <w:rsid w:val="00FB7D00"/>
    <w:rsid w:val="00FC3E49"/>
    <w:rsid w:val="00FD0B0E"/>
    <w:rsid w:val="00FD11B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lang/>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 w:type="paragraph" w:styleId="NormalWeb">
    <w:name w:val="Normal (Web)"/>
    <w:basedOn w:val="Normal"/>
    <w:uiPriority w:val="99"/>
    <w:rsid w:val="007C6BDA"/>
    <w:pPr>
      <w:spacing w:before="100" w:beforeAutospacing="1" w:after="100" w:afterAutospacing="1"/>
    </w:pPr>
    <w:rPr>
      <w:rFonts w:ascii="Times New Roman" w:hAnsi="Times New Roman"/>
      <w:sz w:val="24"/>
      <w:szCs w:val="24"/>
      <w:lang w:eastAsia="uk-UA"/>
    </w:rPr>
  </w:style>
  <w:style w:type="paragraph" w:styleId="NoSpacing">
    <w:name w:val="No Spacing"/>
    <w:uiPriority w:val="99"/>
    <w:qFormat/>
    <w:rsid w:val="007C6BDA"/>
    <w:rPr>
      <w:lang w:val="uk-UA"/>
    </w:rPr>
  </w:style>
</w:styles>
</file>

<file path=word/webSettings.xml><?xml version="1.0" encoding="utf-8"?>
<w:webSettings xmlns:r="http://schemas.openxmlformats.org/officeDocument/2006/relationships" xmlns:w="http://schemas.openxmlformats.org/wordprocessingml/2006/main">
  <w:divs>
    <w:div w:id="1501308750">
      <w:marLeft w:val="0"/>
      <w:marRight w:val="0"/>
      <w:marTop w:val="0"/>
      <w:marBottom w:val="0"/>
      <w:divBdr>
        <w:top w:val="none" w:sz="0" w:space="0" w:color="auto"/>
        <w:left w:val="none" w:sz="0" w:space="0" w:color="auto"/>
        <w:bottom w:val="none" w:sz="0" w:space="0" w:color="auto"/>
        <w:right w:val="none" w:sz="0" w:space="0" w:color="auto"/>
      </w:divBdr>
    </w:div>
    <w:div w:id="150130875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13</TotalTime>
  <Pages>35</Pages>
  <Words>12400</Words>
  <Characters>-32766</Characters>
  <Application>Microsoft Office Outlook</Application>
  <DocSecurity>0</DocSecurity>
  <Lines>0</Lines>
  <Paragraphs>0</Paragraphs>
  <ScaleCrop>false</ScaleCrop>
  <Company>DG Win&amp;Soft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ALEX</cp:lastModifiedBy>
  <cp:revision>5</cp:revision>
  <dcterms:created xsi:type="dcterms:W3CDTF">2021-11-24T03:44:00Z</dcterms:created>
  <dcterms:modified xsi:type="dcterms:W3CDTF">2021-11-25T11:54:00Z</dcterms:modified>
</cp:coreProperties>
</file>