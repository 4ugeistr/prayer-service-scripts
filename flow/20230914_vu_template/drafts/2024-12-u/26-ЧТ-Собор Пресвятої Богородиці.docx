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26, Четвер</w:t>
      </w:r>
    </w:p>
    <w:p>
      <w:r>
        <w:rPr>
          <w:rFonts w:ascii="Times New Roman" w:hAnsi="Times New Roman"/>
          <w:sz w:val="24"/>
        </w:rPr>
        <w:t>Тиждень загальниці. 🕃 Собор Пресвятої Богородиці Св. сщмч. Євтимія, єп. Сардійського</w:t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Вечірні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</w:t>
      </w:r>
      <w:r w:rsidRPr="00001C06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4. </w:t>
      </w:r>
      <w:r w:rsidRPr="00001C0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</w:t>
      </w:r>
      <w:r w:rsidRPr="00001C06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</w:t>
      </w:r>
      <w:r w:rsidRPr="00001C06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(г. 2):</w:t>
      </w:r>
      <w:r w:rsidRPr="00001C06">
        <w:rPr>
          <w:rFonts w:ascii="Times New Roman" w:hAnsi="Times New Roman"/>
          <w:sz w:val="24"/>
          <w:szCs w:val="24"/>
        </w:rPr>
        <w:t xml:space="preserve"> 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</w:rPr>
        <w:t>,</w:t>
      </w:r>
      <w:r w:rsidRPr="00001C06">
        <w:rPr>
          <w:rFonts w:ascii="Times New Roman" w:hAnsi="Times New Roman"/>
          <w:sz w:val="24"/>
          <w:szCs w:val="24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001C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Премудрість! Прості!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Будьмо уважні!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C7201" w:rsidRPr="00001C06" w:rsidRDefault="005C7201" w:rsidP="009B2DE0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Сподоби, Господи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001C06">
        <w:rPr>
          <w:rFonts w:ascii="Times New Roman" w:eastAsia="Gungsuh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sz w:val="24"/>
          <w:szCs w:val="24"/>
        </w:rPr>
        <w:t xml:space="preserve"> 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Симеона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001C06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Після Вечірні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001C06">
        <w:rPr>
          <w:rFonts w:ascii="Times New Roman" w:hAnsi="Times New Roman"/>
          <w:sz w:val="24"/>
          <w:szCs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br w:type="page"/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Утренні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</w:t>
      </w:r>
      <w:r w:rsidRPr="00001C0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8. 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9.</w:t>
      </w:r>
      <w:r w:rsidRPr="00001C0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10.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11. </w:t>
      </w:r>
      <w:r w:rsidRPr="00001C0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Бог Господь...</w:t>
      </w:r>
      <w:r w:rsidRPr="00001C06">
        <w:rPr>
          <w:rFonts w:ascii="Times New Roman" w:hAnsi="Times New Roman"/>
          <w:i/>
          <w:color w:val="FF0000"/>
        </w:rPr>
        <w:t xml:space="preserve"> (Пс. 117), глас 4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01C0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Слава: І нині: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Перший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001C06">
        <w:rPr>
          <w:rFonts w:ascii="Times New Roman" w:hAnsi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Другий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001C06">
        <w:rPr>
          <w:rFonts w:ascii="Times New Roman" w:eastAsia="Gungsuh" w:hAnsi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001C06">
        <w:rPr>
          <w:rFonts w:ascii="Times New Roman" w:hAnsi="Times New Roman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Псалом 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від Діви.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 Вифлеємі.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đ³ă ơđèṇ̃èÿ́н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001C06">
        <w:rPr>
          <w:rFonts w:ascii="Times New Roman" w:hAnsi="Times New Roman"/>
          <w:sz w:val="24"/>
          <w:szCs w:val="24"/>
        </w:rPr>
        <w:t xml:space="preserve">,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001C06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001C06">
        <w:rPr>
          <w:rFonts w:ascii="Times New Roman" w:hAnsi="Times New Roman"/>
          <w:color w:val="FF0000"/>
          <w:sz w:val="24"/>
          <w:szCs w:val="24"/>
        </w:rPr>
        <w:t>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001C06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001C0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Іпакой, (г. 8):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</w:rPr>
        <w:t>с</w:t>
      </w:r>
      <w:r w:rsidRPr="00001C06">
        <w:rPr>
          <w:rFonts w:ascii="Times New Roman" w:hAnsi="Times New Roman"/>
          <w:sz w:val="24"/>
          <w:szCs w:val="24"/>
        </w:rPr>
        <w:t>амарійську прийшов відняти, оману змінивши на віру боговгодну.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</w:rPr>
        <w:t>ф</w:t>
      </w:r>
      <w:r w:rsidRPr="00001C06">
        <w:rPr>
          <w:rFonts w:ascii="Times New Roman" w:hAnsi="Times New Roman"/>
          <w:sz w:val="24"/>
          <w:szCs w:val="24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Ікос: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 xml:space="preserve">«Що то за мова? – сказали пастухи, – </w:t>
      </w:r>
      <w:r w:rsidRPr="00001C06">
        <w:rPr>
          <w:rFonts w:ascii="Times New Roman" w:hAnsi="Times New Roman"/>
          <w:sz w:val="24"/>
          <w:szCs w:val="24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Тягне дочка ваві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01C06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Захопив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Богородиці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</w:t>
      </w:r>
      <w:r w:rsidRPr="00001C06">
        <w:rPr>
          <w:rFonts w:ascii="Times New Roman" w:hAnsi="Times New Roman"/>
          <w:color w:val="000000"/>
          <w:sz w:val="24"/>
          <w:szCs w:val="24"/>
        </w:rPr>
        <w:t>огородицю і Матір Світла піснями звеличаймо.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C7201" w:rsidRPr="009309C0" w:rsidRDefault="005C7201" w:rsidP="00915BC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9309C0">
        <w:rPr>
          <w:rFonts w:ascii="Times New Roman" w:hAnsi="Times New Roman"/>
          <w:b/>
          <w:i/>
          <w:color w:val="FF0000"/>
        </w:rPr>
        <w:t>Пісня 9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</w:rPr>
        <w:t>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од Діви плоттю народженого.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звіздою волхвам Сповіщеного.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Чистую Діву і Єдину Богородицю, що зродила Христа Царя.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001C0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001C0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</w:t>
      </w:r>
      <w:r w:rsidRPr="00001C06">
        <w:rPr>
          <w:rFonts w:ascii="Times New Roman" w:hAnsi="Times New Roman"/>
          <w:b/>
          <w:sz w:val="24"/>
          <w:szCs w:val="24"/>
        </w:rPr>
        <w:t xml:space="preserve">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Велике славослов'я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во вишніх Богу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і на землі мир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Протоігумена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 й 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001C0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sectPr w:rsidR="005C7201" w:rsidRPr="00001C06" w:rsidSect="000A068E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01" w:rsidRDefault="005C7201" w:rsidP="0049740B">
      <w:r>
        <w:separator/>
      </w:r>
    </w:p>
  </w:endnote>
  <w:endnote w:type="continuationSeparator" w:id="0">
    <w:p w:rsidR="005C7201" w:rsidRDefault="005C7201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01" w:rsidRDefault="005C7201" w:rsidP="0049740B">
      <w:r>
        <w:separator/>
      </w:r>
    </w:p>
  </w:footnote>
  <w:footnote w:type="continuationSeparator" w:id="0">
    <w:p w:rsidR="005C7201" w:rsidRDefault="005C7201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01C06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F1744"/>
    <w:rsid w:val="00197179"/>
    <w:rsid w:val="001A384D"/>
    <w:rsid w:val="001C14AC"/>
    <w:rsid w:val="001E4872"/>
    <w:rsid w:val="00206134"/>
    <w:rsid w:val="002376B8"/>
    <w:rsid w:val="00247841"/>
    <w:rsid w:val="00250E49"/>
    <w:rsid w:val="0027275B"/>
    <w:rsid w:val="002867B7"/>
    <w:rsid w:val="002937DC"/>
    <w:rsid w:val="0029731D"/>
    <w:rsid w:val="002A78C6"/>
    <w:rsid w:val="002C2B09"/>
    <w:rsid w:val="00302B55"/>
    <w:rsid w:val="00306064"/>
    <w:rsid w:val="00311034"/>
    <w:rsid w:val="0031340E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07A6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27B0"/>
    <w:rsid w:val="00575321"/>
    <w:rsid w:val="005A39F0"/>
    <w:rsid w:val="005C7201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6D5"/>
    <w:rsid w:val="006F3E02"/>
    <w:rsid w:val="007157BC"/>
    <w:rsid w:val="0072208C"/>
    <w:rsid w:val="007619C7"/>
    <w:rsid w:val="00771287"/>
    <w:rsid w:val="007C3365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15BCA"/>
    <w:rsid w:val="009309C0"/>
    <w:rsid w:val="00937E41"/>
    <w:rsid w:val="00990BE6"/>
    <w:rsid w:val="009B1273"/>
    <w:rsid w:val="009B2DE0"/>
    <w:rsid w:val="009F2B57"/>
    <w:rsid w:val="00A07EFD"/>
    <w:rsid w:val="00A137D5"/>
    <w:rsid w:val="00A15DF8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9680A"/>
    <w:rsid w:val="00BD3910"/>
    <w:rsid w:val="00BF2AEF"/>
    <w:rsid w:val="00BF37FE"/>
    <w:rsid w:val="00C50E24"/>
    <w:rsid w:val="00C64100"/>
    <w:rsid w:val="00C824A8"/>
    <w:rsid w:val="00C90104"/>
    <w:rsid w:val="00CC19F4"/>
    <w:rsid w:val="00CD47D2"/>
    <w:rsid w:val="00CE3510"/>
    <w:rsid w:val="00CF267C"/>
    <w:rsid w:val="00D14B4C"/>
    <w:rsid w:val="00D16BC3"/>
    <w:rsid w:val="00D227E0"/>
    <w:rsid w:val="00D26DCD"/>
    <w:rsid w:val="00D40315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</TotalTime>
  <Pages>31</Pages>
  <Words>11046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7</cp:revision>
  <dcterms:created xsi:type="dcterms:W3CDTF">2021-12-15T00:33:00Z</dcterms:created>
  <dcterms:modified xsi:type="dcterms:W3CDTF">2021-12-17T08:25:00Z</dcterms:modified>
</cp:coreProperties>
</file>