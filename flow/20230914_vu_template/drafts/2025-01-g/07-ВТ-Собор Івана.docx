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b/>
          <w:sz w:val="24"/>
        </w:rPr>
        <w:t>Січень 7, Вівторок</w:t>
      </w:r>
    </w:p>
    <w:p>
      <w:r>
        <w:rPr>
          <w:rFonts w:ascii="Times New Roman" w:hAnsi="Times New Roman"/>
          <w:sz w:val="24"/>
        </w:rPr>
        <w:t>🕃 Собор св. славн. прор., предтечі і хрестителя Господнього Івана</w:t>
      </w:r>
    </w:p>
    <w:p w:rsidR="005A5748" w:rsidRPr="00713F70" w:rsidRDefault="005A5748" w:rsidP="003A0DB3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5A5748" w:rsidRPr="00713F70" w:rsidRDefault="005A5748" w:rsidP="003A0DB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713F70">
        <w:rPr>
          <w:rFonts w:ascii="Times New Roman" w:hAnsi="Times New Roman"/>
          <w:b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Духові:* І</w:t>
      </w:r>
      <w:r w:rsidRPr="00713F70">
        <w:rPr>
          <w:rFonts w:ascii="Times New Roman" w:hAnsi="Times New Roman"/>
          <w:b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A5748" w:rsidRPr="00713F70" w:rsidRDefault="005A5748" w:rsidP="00D227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Вечірні молитви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1.</w:t>
      </w:r>
      <w:r w:rsidRPr="00713F70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2. </w:t>
      </w:r>
      <w:r w:rsidRPr="00713F7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3.</w:t>
      </w:r>
      <w:r w:rsidRPr="00713F70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4. </w:t>
      </w:r>
      <w:r w:rsidRPr="00713F7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5.</w:t>
      </w:r>
      <w:r w:rsidRPr="00713F70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6.</w:t>
      </w:r>
      <w:r w:rsidRPr="00713F70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7.</w:t>
      </w:r>
      <w:r w:rsidRPr="00713F70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8.</w:t>
      </w:r>
      <w:r w:rsidRPr="00713F70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110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місто це (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за село це,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5A5748" w:rsidRPr="00713F70" w:rsidRDefault="005A5748" w:rsidP="0020613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на глас 8.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Стихири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/>
          <w:sz w:val="24"/>
          <w:szCs w:val="24"/>
        </w:rPr>
        <w:t xml:space="preserve"> Господи, хоч, як людина, ста</w:t>
      </w:r>
      <w:r w:rsidRPr="00713F70">
        <w:rPr>
          <w:rFonts w:ascii="Times New Roman" w:hAnsi="Times New Roman"/>
          <w:sz w:val="24"/>
          <w:szCs w:val="24"/>
        </w:rPr>
        <w:t>в ти в Йордані перед Йоаном</w:t>
      </w:r>
      <w:r>
        <w:rPr>
          <w:rFonts w:ascii="Times New Roman" w:hAnsi="Times New Roman"/>
          <w:sz w:val="24"/>
          <w:szCs w:val="24"/>
        </w:rPr>
        <w:t>,* то</w:t>
      </w:r>
      <w:r w:rsidRPr="00713F70">
        <w:rPr>
          <w:rFonts w:ascii="Times New Roman" w:hAnsi="Times New Roman"/>
          <w:sz w:val="24"/>
          <w:szCs w:val="24"/>
        </w:rPr>
        <w:t xml:space="preserve"> сидячи з Отцем, не зійшов з престолу.* Христившись задля нас, ти визволив світ з неволі гріха,* як щедрий і чоловіколюбний.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незмінний перед віками, ти народився від Отця,* а останнім часом прий</w:t>
      </w:r>
      <w:r>
        <w:rPr>
          <w:rFonts w:ascii="Times New Roman" w:hAnsi="Times New Roman"/>
          <w:sz w:val="24"/>
          <w:szCs w:val="24"/>
        </w:rPr>
        <w:t>шов, прийнявши вигляд слуги,* і</w:t>
      </w:r>
      <w:r w:rsidRPr="00713F70">
        <w:rPr>
          <w:rFonts w:ascii="Times New Roman" w:hAnsi="Times New Roman"/>
          <w:sz w:val="24"/>
          <w:szCs w:val="24"/>
        </w:rPr>
        <w:t xml:space="preserve"> як Т</w:t>
      </w:r>
      <w:r>
        <w:rPr>
          <w:rFonts w:ascii="Times New Roman" w:hAnsi="Times New Roman"/>
          <w:sz w:val="24"/>
          <w:szCs w:val="24"/>
        </w:rPr>
        <w:t>ворець, обновив свій образ,* бо</w:t>
      </w:r>
      <w:r w:rsidRPr="00713F70">
        <w:rPr>
          <w:rFonts w:ascii="Times New Roman" w:hAnsi="Times New Roman"/>
          <w:sz w:val="24"/>
          <w:szCs w:val="24"/>
        </w:rPr>
        <w:t xml:space="preserve"> христившись, дав ти нетління душам нашим.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713F70">
        <w:rPr>
          <w:rFonts w:ascii="Times New Roman" w:hAnsi="Times New Roman"/>
          <w:sz w:val="24"/>
          <w:szCs w:val="24"/>
        </w:rPr>
        <w:t xml:space="preserve"> Пророче чудний,* Христовий христителю і предтече!* Серце наше висохло в гріхах,* тож молимо тебе:* Вчини твоїми молитвами, щоб ми проливали сльози покаяння,* і визволені тобою з багатьох наших болів,* прославляли того, що тебе звеличив.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Блаженний Пророче!* На тебе покладаємо всю нашу надію* і сподівання життя нашого,* бо ти христив Христа Ісуса,* що взяв на себе безодню гріхів світу.* Тож моли його, Іване, молимо тебе,* щоб очистив серце наше і спас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Проповідниче мудрий благодаті!* Ти, божественний Предтече,* що звістив усім народам покаяння,* зволь нашій окаянній і сліпій душі перебувати в покаянні* і завжди чинити волю Господню,* щоб ми вірою і любов'ю прославляли тебе.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 xml:space="preserve">Слава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713F70">
        <w:rPr>
          <w:rFonts w:ascii="Times New Roman" w:hAnsi="Times New Roman"/>
          <w:sz w:val="24"/>
          <w:szCs w:val="24"/>
        </w:rPr>
        <w:t xml:space="preserve"> У плоті світильнику, Предтече Спасів, паростку неплідної, друже Сущого </w:t>
      </w:r>
      <w:r>
        <w:rPr>
          <w:rFonts w:ascii="Times New Roman" w:hAnsi="Times New Roman"/>
          <w:sz w:val="24"/>
          <w:szCs w:val="24"/>
        </w:rPr>
        <w:t>ві</w:t>
      </w:r>
      <w:r w:rsidRPr="00713F70">
        <w:rPr>
          <w:rFonts w:ascii="Times New Roman" w:hAnsi="Times New Roman"/>
          <w:sz w:val="24"/>
          <w:szCs w:val="24"/>
        </w:rPr>
        <w:t>д Діви, Якому здриганнями в утробі поклонився ти і Якого хрестив у течіях Йорданських, – Його моли, благаємо, Пророче, щоб майбутніх ми уникли хвиль буремних.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І нині</w:t>
      </w:r>
      <w:r w:rsidRPr="00713F70">
        <w:rPr>
          <w:rFonts w:ascii="Times New Roman" w:hAnsi="Times New Roman"/>
          <w:sz w:val="24"/>
          <w:szCs w:val="24"/>
        </w:rPr>
        <w:t xml:space="preserve">: Бог Слово явився в плоті родові людському, стоячи в Йордані, щоб хреститися. І сказав Йому Предтеча: «Як простягну руку і доторкнуся до тімені Того, Хто держить усе? Якщо й </w:t>
      </w:r>
      <w:r>
        <w:rPr>
          <w:rFonts w:ascii="Times New Roman" w:hAnsi="Times New Roman"/>
          <w:sz w:val="24"/>
          <w:szCs w:val="24"/>
        </w:rPr>
        <w:t>ві</w:t>
      </w:r>
      <w:r w:rsidRPr="00713F70">
        <w:rPr>
          <w:rFonts w:ascii="Times New Roman" w:hAnsi="Times New Roman"/>
          <w:sz w:val="24"/>
          <w:szCs w:val="24"/>
        </w:rPr>
        <w:t>д Марії Ти Младенець, то я знаю в Тобі Бога предвічного. По землі ходиш Ти, оспівуваний Серафимами, і я, раб, Владику хрестити не навчився!» Неосягненний Господи, слава Тобі!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13F70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713F7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Премудрість! Прості!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Будьмо уважні!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Мир всім.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5A5748" w:rsidRPr="00713F70" w:rsidRDefault="005A5748" w:rsidP="003A0DB3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Сподоби, Господи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Прохальна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Мир всім.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І духові твоєму.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13F7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713F70">
        <w:rPr>
          <w:rFonts w:ascii="Times New Roman" w:hAnsi="Times New Roman"/>
          <w:sz w:val="24"/>
          <w:szCs w:val="24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</w:t>
      </w:r>
      <w:r w:rsidRPr="00713F70">
        <w:rPr>
          <w:rFonts w:ascii="Times New Roman" w:hAnsi="Times New Roman"/>
          <w:i/>
          <w:sz w:val="24"/>
          <w:szCs w:val="24"/>
          <w:u w:val="single"/>
        </w:rPr>
        <w:t>?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 xml:space="preserve">Слава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713F70">
        <w:rPr>
          <w:rFonts w:ascii="Times New Roman" w:hAnsi="Times New Roman"/>
          <w:sz w:val="24"/>
          <w:szCs w:val="24"/>
        </w:rPr>
        <w:t xml:space="preserve"> Як Духа ревнитель і ластівка благодаті Богогласної, ти Промисел Царя, що смертних родові з Чистої світло возсіяв для відродження людства, ясно висвітлив, Предтече. Ти звичаєві напускати сум на лиця край поклав і спрямував серця тих, що хрестилися у покаянні, прийняти життя вічносуще, блаженний і богонатхненний.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І нині:</w:t>
      </w:r>
      <w:r w:rsidRPr="00713F70">
        <w:rPr>
          <w:rFonts w:ascii="Times New Roman" w:hAnsi="Times New Roman"/>
          <w:sz w:val="24"/>
          <w:szCs w:val="24"/>
        </w:rPr>
        <w:t xml:space="preserve"> Прийдіте, наслідуймо мудрих дів,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прийдіте, зустріньмо явління Владики,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бо прийшов Він, як Жених, до Йоана.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Йордан, побачивши Тебе, убоявся і став.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Йоан же взивав: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«Не смію торкнутися глави Безсмертного!».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Дух низходив у виді голуб</w:t>
      </w:r>
      <w:r>
        <w:rPr>
          <w:rFonts w:ascii="Times New Roman" w:hAnsi="Times New Roman"/>
          <w:sz w:val="24"/>
          <w:szCs w:val="24"/>
        </w:rPr>
        <w:t>ки</w:t>
      </w:r>
      <w:r w:rsidRPr="00713F70">
        <w:rPr>
          <w:rFonts w:ascii="Times New Roman" w:hAnsi="Times New Roman"/>
          <w:sz w:val="24"/>
          <w:szCs w:val="24"/>
        </w:rPr>
        <w:t xml:space="preserve"> освятити води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і голос лунав із Небес: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«</w:t>
      </w:r>
      <w:r>
        <w:rPr>
          <w:rFonts w:ascii="Times New Roman" w:hAnsi="Times New Roman"/>
          <w:sz w:val="24"/>
          <w:szCs w:val="24"/>
        </w:rPr>
        <w:t>Ц</w:t>
      </w:r>
      <w:r w:rsidRPr="00713F70">
        <w:rPr>
          <w:rFonts w:ascii="Times New Roman" w:hAnsi="Times New Roman"/>
          <w:sz w:val="24"/>
          <w:szCs w:val="24"/>
        </w:rPr>
        <w:t>е є Син Мій, що прийшов у світ спасти рід людський!»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Господи, слава Тобі!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Пісня Симеона</w:t>
      </w:r>
    </w:p>
    <w:p w:rsidR="005A5748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5A5748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Бо побачили очі мої* спасіння твоє, </w:t>
      </w:r>
    </w:p>
    <w:p w:rsidR="005A5748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</w:t>
      </w:r>
      <w:r w:rsidRPr="00713F70">
        <w:rPr>
          <w:rFonts w:ascii="Times New Roman" w:hAnsi="Times New Roman"/>
          <w:sz w:val="24"/>
          <w:szCs w:val="24"/>
        </w:rPr>
        <w:t xml:space="preserve">о приготував ти* перед усіма народами. 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Світло на просвіту поганам, і славу люду твого, Ізраїля.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pStyle w:val="Style13"/>
        <w:widowControl/>
        <w:spacing w:after="120" w:line="20" w:lineRule="atLeast"/>
        <w:rPr>
          <w:rFonts w:ascii="Times New Roman" w:hAnsi="Times New Roman"/>
          <w:i/>
          <w:color w:val="FF0000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</w:rPr>
      </w:pPr>
      <w:r w:rsidRPr="00713F70">
        <w:rPr>
          <w:rFonts w:ascii="Times New Roman" w:hAnsi="Times New Roman"/>
          <w:b/>
          <w:i/>
          <w:color w:val="FF0000"/>
        </w:rPr>
        <w:t>Тропарі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2):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Слава: І нині: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1):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Премудрість.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  <w:r w:rsidRPr="00713F70">
        <w:rPr>
          <w:rFonts w:ascii="Times New Roman" w:hAnsi="Times New Roman"/>
          <w:sz w:val="24"/>
          <w:szCs w:val="24"/>
        </w:rPr>
        <w:t xml:space="preserve"> Благослови.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чесного, славного пророка, предтечі і хрестителя Господнього Йоана, якого Собор днесь урочисто святкуємо, святих славних і всехвальних апостолів, і святого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13F7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Після Вечірні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6):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Твого приходу у плоті злякався Йордан* і зі страхом повернувся;* а Йоан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br w:type="page"/>
      </w:r>
    </w:p>
    <w:p w:rsidR="005A5748" w:rsidRPr="00713F70" w:rsidRDefault="005A5748" w:rsidP="003A0DB3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:rsidR="005A5748" w:rsidRPr="00713F70" w:rsidRDefault="005A5748" w:rsidP="003A0DB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13F7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A5748" w:rsidRPr="00713F70" w:rsidRDefault="005A5748" w:rsidP="003A0DB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A5748" w:rsidRPr="00713F70" w:rsidRDefault="005A5748" w:rsidP="003A0DB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A5748" w:rsidRPr="00713F70" w:rsidRDefault="005A5748" w:rsidP="00A96FBF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713F70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:rsidR="005A5748" w:rsidRPr="00713F70" w:rsidRDefault="005A5748" w:rsidP="00A96FB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5A5748" w:rsidRPr="00713F70" w:rsidRDefault="005A5748" w:rsidP="003110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5A5748" w:rsidRPr="00713F70" w:rsidRDefault="005A5748" w:rsidP="003A0DB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A5748" w:rsidRPr="00713F70" w:rsidRDefault="005A5748" w:rsidP="003A0DB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D227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Утренні молитви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1. </w:t>
      </w:r>
      <w:r w:rsidRPr="00713F7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2. </w:t>
      </w:r>
      <w:r w:rsidRPr="00713F7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3.</w:t>
      </w:r>
      <w:r w:rsidRPr="00713F70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4.</w:t>
      </w:r>
      <w:r w:rsidRPr="00713F70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5.</w:t>
      </w:r>
      <w:r w:rsidRPr="00713F70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6. </w:t>
      </w:r>
      <w:r w:rsidRPr="00713F7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7.</w:t>
      </w:r>
      <w:r w:rsidRPr="00713F70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8. </w:t>
      </w:r>
      <w:r w:rsidRPr="00713F7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9.</w:t>
      </w:r>
      <w:r w:rsidRPr="00713F70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10.</w:t>
      </w:r>
      <w:r w:rsidRPr="00713F70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11. </w:t>
      </w:r>
      <w:r w:rsidRPr="00713F7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місто це (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за село це,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Бог Господь...</w:t>
      </w:r>
      <w:r w:rsidRPr="00713F70">
        <w:rPr>
          <w:rFonts w:ascii="Times New Roman" w:hAnsi="Times New Roman"/>
          <w:i/>
          <w:color w:val="FF0000"/>
        </w:rPr>
        <w:t xml:space="preserve"> (Пс. 117), глас 1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13F7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Тропарі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1):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(2 р.)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2):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І нині: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1):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Мала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13F70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713F7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1103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Перший сідальний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 і нині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Мала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13F70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713F7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Другий сідальний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 і нині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Псалом 50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Все сьогодні* нехай радується,* бо Христос з'явився на Йордані.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І нині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Все сьогодні* нехай радується,* бо Христос хрестився від Йоана.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13F70">
        <w:rPr>
          <w:rFonts w:ascii="Times New Roman" w:hAnsi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713F70">
        <w:rPr>
          <w:rFonts w:ascii="Times New Roman" w:hAnsi="Times New Roman"/>
          <w:sz w:val="24"/>
          <w:szCs w:val="24"/>
        </w:rPr>
        <w:t xml:space="preserve"> Бог, Слово, тілесно з'явився людському родові* та прийшов христитися в Йордані.* Предтеча промовив до нього:* Як же ж мені простягнути руки* і торкнутися голови того, хто всім володіє?* Хоч ти народився, як немовлятко, від Марії,* але я знаю, що ти предвічний Бог.* По землі ти ходиш, але тебе хвалять серафими,* і я, слуга, не насмілююсь христити Владику.* Неосяжний Господи, – слава тобі!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  <w:r w:rsidRPr="00713F70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Амінь.]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Глибини відкрив дно</w:t>
      </w:r>
      <w:r>
        <w:rPr>
          <w:rFonts w:ascii="Times New Roman" w:hAnsi="Times New Roman"/>
          <w:b/>
          <w:sz w:val="24"/>
          <w:szCs w:val="24"/>
        </w:rPr>
        <w:t>,* і</w:t>
      </w:r>
      <w:r w:rsidRPr="00713F70">
        <w:rPr>
          <w:rFonts w:ascii="Times New Roman" w:hAnsi="Times New Roman"/>
          <w:b/>
          <w:sz w:val="24"/>
          <w:szCs w:val="24"/>
        </w:rPr>
        <w:t xml:space="preserve"> як по суші, своїх людей веде,* покривши нею противників* – міцний у боротьбі Господь, що славно прославився.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бо прославився.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A5748" w:rsidRPr="00713F70" w:rsidRDefault="005A5748" w:rsidP="00CC0C7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i/>
          <w:color w:val="FF0000"/>
        </w:rPr>
        <w:t>Мала єктенія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339"/>
      <w:r w:rsidRPr="00713F70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13F70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713F7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CC0C7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Іпакой (г. 5):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Коли явлінням Своїм Ти все просвітив, Господи, тоді море с</w:t>
      </w:r>
      <w:r>
        <w:rPr>
          <w:rFonts w:ascii="Times New Roman" w:hAnsi="Times New Roman"/>
          <w:color w:val="000000"/>
          <w:sz w:val="24"/>
          <w:szCs w:val="24"/>
        </w:rPr>
        <w:t>олоне зневір'я побігло і Йордан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потік назад, а нас до неба підніс Ти висотою божественних заповітів Твоїх, Христе-Боже, спаси нас за молитви Богородиці й помилуй.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</w:t>
      </w:r>
      <w:r>
        <w:rPr>
          <w:rFonts w:ascii="Times New Roman" w:hAnsi="Times New Roman"/>
          <w:b/>
          <w:sz w:val="24"/>
          <w:szCs w:val="24"/>
        </w:rPr>
        <w:t>,* і</w:t>
      </w:r>
      <w:r w:rsidRPr="00713F70">
        <w:rPr>
          <w:rFonts w:ascii="Times New Roman" w:hAnsi="Times New Roman"/>
          <w:b/>
          <w:sz w:val="24"/>
          <w:szCs w:val="24"/>
        </w:rPr>
        <w:t xml:space="preserve"> знищивши в ньому ворожнечу,* </w:t>
      </w:r>
      <w:r>
        <w:rPr>
          <w:rFonts w:ascii="Times New Roman" w:hAnsi="Times New Roman"/>
          <w:b/>
          <w:sz w:val="24"/>
          <w:szCs w:val="24"/>
        </w:rPr>
        <w:t>мир</w:t>
      </w:r>
      <w:r w:rsidRPr="00713F70">
        <w:rPr>
          <w:rFonts w:ascii="Times New Roman" w:hAnsi="Times New Roman"/>
          <w:b/>
          <w:sz w:val="24"/>
          <w:szCs w:val="24"/>
        </w:rPr>
        <w:t xml:space="preserve"> дає вищий над усяке розуміння.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Принесіть плоди рівнозначні покаянню, бо Той, що стоїть тут нині, спокоєм обдаровує».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CC0C7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i/>
          <w:color w:val="FF0000"/>
        </w:rPr>
        <w:t>Мала єктенія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13F70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713F7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CC0C7A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Кондак, (г. 4):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92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«Відкинь страх увесь, —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каже Спаситель Предтечі, — та послухайся Мене, як милосердного, бо Я такий по природі; підійди до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Мене,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скорись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Мо</w:t>
      </w:r>
      <w:r>
        <w:rPr>
          <w:rFonts w:ascii="Times New Roman" w:hAnsi="Times New Roman"/>
          <w:color w:val="000000"/>
          <w:sz w:val="24"/>
          <w:szCs w:val="24"/>
        </w:rPr>
        <w:t>є</w:t>
      </w:r>
      <w:r w:rsidRPr="00713F70">
        <w:rPr>
          <w:rFonts w:ascii="Times New Roman" w:hAnsi="Times New Roman"/>
          <w:color w:val="000000"/>
          <w:sz w:val="24"/>
          <w:szCs w:val="24"/>
        </w:rPr>
        <w:t>му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велінню,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хрести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Мене,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якого благословляють люди й прославлятимуть повіки».</w:t>
      </w:r>
    </w:p>
    <w:p w:rsidR="005A5748" w:rsidRDefault="005A5748" w:rsidP="00CC0C7A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713F70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.</w:t>
      </w:r>
    </w:p>
    <w:p w:rsidR="005A5748" w:rsidRPr="00713F70" w:rsidRDefault="005A5748" w:rsidP="00CC0C7A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Як тільки п</w:t>
      </w:r>
      <w:r>
        <w:rPr>
          <w:rFonts w:ascii="Times New Roman" w:hAnsi="Times New Roman"/>
          <w:color w:val="000000"/>
          <w:sz w:val="24"/>
          <w:szCs w:val="24"/>
        </w:rPr>
        <w:t>очув Хреститель слова Владики, п</w:t>
      </w:r>
      <w:r w:rsidRPr="00713F70">
        <w:rPr>
          <w:rFonts w:ascii="Times New Roman" w:hAnsi="Times New Roman"/>
          <w:color w:val="000000"/>
          <w:sz w:val="24"/>
          <w:szCs w:val="24"/>
        </w:rPr>
        <w:t>ростяг з трепетом руку; але ж, приторкнувшись до Творця, промовив, благаючи: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«Освяти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мене,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Владико,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бо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Ти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Бог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мій,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якого благословлятимуть люди і прославлятимуть повіки».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Пісня Богородиці</w:t>
      </w:r>
    </w:p>
    <w:p w:rsidR="005A5748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Пісня 9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 (г. 2):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Чудо твого Різдва перевищ</w:t>
      </w:r>
      <w:r>
        <w:rPr>
          <w:rFonts w:ascii="Times New Roman" w:hAnsi="Times New Roman"/>
          <w:b/>
          <w:sz w:val="24"/>
          <w:szCs w:val="24"/>
        </w:rPr>
        <w:t>у</w:t>
      </w:r>
      <w:r w:rsidRPr="00713F70">
        <w:rPr>
          <w:rFonts w:ascii="Times New Roman" w:hAnsi="Times New Roman"/>
          <w:b/>
          <w:sz w:val="24"/>
          <w:szCs w:val="24"/>
        </w:rPr>
        <w:t>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хрищенню твоєму.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хрищенню твоєму.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 і нині</w:t>
      </w:r>
      <w:r w:rsidRPr="00713F70">
        <w:rPr>
          <w:rFonts w:ascii="Times New Roman" w:hAnsi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Мала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13F70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13F7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</w:rPr>
      </w:pPr>
      <w:r w:rsidRPr="00713F70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713F70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5A5748" w:rsidRPr="00713F70" w:rsidRDefault="005A5748" w:rsidP="003A0DB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 на глас 2: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Стихири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2, подібний: Доме Євфратів):</w:t>
      </w:r>
      <w:r w:rsidRPr="00713F70">
        <w:rPr>
          <w:rFonts w:ascii="Times New Roman" w:hAnsi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Велике й страшне* таїнство здійснюється:* Владика бо всіх,* щоб очистити всіх людей,* рукою раба христиться.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 і нині</w:t>
      </w:r>
      <w:r w:rsidRPr="00713F70">
        <w:rPr>
          <w:rFonts w:ascii="Times New Roman" w:hAnsi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Велике славослов'я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Тропар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2):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Слава: І нині: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1):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bookmarkStart w:id="1" w:name="_GoBack"/>
      <w:bookmarkEnd w:id="1"/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[і за всечесніших отців наших Протоархимандрита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Архимандрита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Протоігумена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 й Ігумена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</w:rPr>
        <w:t>Прохальна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lk61258389"/>
      <w:r w:rsidRPr="00713F7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Мир всім.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І духові твоєму.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13F7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13F70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Премудрість.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  <w:r w:rsidRPr="00713F70">
        <w:rPr>
          <w:rFonts w:ascii="Times New Roman" w:hAnsi="Times New Roman"/>
          <w:sz w:val="24"/>
          <w:szCs w:val="24"/>
        </w:rPr>
        <w:t xml:space="preserve"> Благослови.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чесного, славного пророка, предтечі і хрестителя Господнього Йоана, якого Собор днесь урочисто святкуємо, святих славних і всехвальних апостолів, і святого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13F7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sectPr w:rsidR="005A5748" w:rsidRPr="00713F70" w:rsidSect="008667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5748" w:rsidRDefault="005A5748" w:rsidP="0049740B">
      <w:r>
        <w:separator/>
      </w:r>
    </w:p>
  </w:endnote>
  <w:endnote w:type="continuationSeparator" w:id="0">
    <w:p w:rsidR="005A5748" w:rsidRDefault="005A5748" w:rsidP="004974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5748" w:rsidRDefault="005A5748" w:rsidP="0049740B">
      <w:r>
        <w:separator/>
      </w:r>
    </w:p>
  </w:footnote>
  <w:footnote w:type="continuationSeparator" w:id="0">
    <w:p w:rsidR="005A5748" w:rsidRDefault="005A5748" w:rsidP="0049740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54B4"/>
    <w:rsid w:val="00012BEC"/>
    <w:rsid w:val="000418F8"/>
    <w:rsid w:val="0005073D"/>
    <w:rsid w:val="00062353"/>
    <w:rsid w:val="00064FBF"/>
    <w:rsid w:val="00074999"/>
    <w:rsid w:val="000A5090"/>
    <w:rsid w:val="000C142D"/>
    <w:rsid w:val="000F1744"/>
    <w:rsid w:val="00197179"/>
    <w:rsid w:val="001A384D"/>
    <w:rsid w:val="001C14AC"/>
    <w:rsid w:val="001E4872"/>
    <w:rsid w:val="00206134"/>
    <w:rsid w:val="00247841"/>
    <w:rsid w:val="00250E49"/>
    <w:rsid w:val="0027275B"/>
    <w:rsid w:val="002867B7"/>
    <w:rsid w:val="002937DC"/>
    <w:rsid w:val="0029731D"/>
    <w:rsid w:val="002A78C6"/>
    <w:rsid w:val="00302B55"/>
    <w:rsid w:val="00306064"/>
    <w:rsid w:val="00311034"/>
    <w:rsid w:val="00326423"/>
    <w:rsid w:val="003301A6"/>
    <w:rsid w:val="00332F81"/>
    <w:rsid w:val="00345EFC"/>
    <w:rsid w:val="00350BEC"/>
    <w:rsid w:val="00373FA3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5A5748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F3E02"/>
    <w:rsid w:val="00713F70"/>
    <w:rsid w:val="007157BC"/>
    <w:rsid w:val="0072208C"/>
    <w:rsid w:val="007619C7"/>
    <w:rsid w:val="00771287"/>
    <w:rsid w:val="007D0D6C"/>
    <w:rsid w:val="007E1C00"/>
    <w:rsid w:val="00835757"/>
    <w:rsid w:val="00863B19"/>
    <w:rsid w:val="00866751"/>
    <w:rsid w:val="008752D8"/>
    <w:rsid w:val="00880149"/>
    <w:rsid w:val="00881008"/>
    <w:rsid w:val="0088243A"/>
    <w:rsid w:val="008977A8"/>
    <w:rsid w:val="008C12D9"/>
    <w:rsid w:val="008C461B"/>
    <w:rsid w:val="009154B4"/>
    <w:rsid w:val="00937E41"/>
    <w:rsid w:val="009420A4"/>
    <w:rsid w:val="00990BE6"/>
    <w:rsid w:val="009B1273"/>
    <w:rsid w:val="009F2B57"/>
    <w:rsid w:val="00A01A8C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7240A"/>
    <w:rsid w:val="00B93AF0"/>
    <w:rsid w:val="00B9580A"/>
    <w:rsid w:val="00BD3910"/>
    <w:rsid w:val="00BF2AEF"/>
    <w:rsid w:val="00BF37FE"/>
    <w:rsid w:val="00C238A4"/>
    <w:rsid w:val="00C64100"/>
    <w:rsid w:val="00C824A8"/>
    <w:rsid w:val="00C90104"/>
    <w:rsid w:val="00CC0C7A"/>
    <w:rsid w:val="00CD47D2"/>
    <w:rsid w:val="00CE3510"/>
    <w:rsid w:val="00CF267C"/>
    <w:rsid w:val="00D14B4C"/>
    <w:rsid w:val="00D16BC3"/>
    <w:rsid w:val="00D227E0"/>
    <w:rsid w:val="00D26DCD"/>
    <w:rsid w:val="00D5266E"/>
    <w:rsid w:val="00D82838"/>
    <w:rsid w:val="00DC03B9"/>
    <w:rsid w:val="00DD266B"/>
    <w:rsid w:val="00DD540F"/>
    <w:rsid w:val="00E505DE"/>
    <w:rsid w:val="00E52EC9"/>
    <w:rsid w:val="00EE7095"/>
    <w:rsid w:val="00EF4570"/>
    <w:rsid w:val="00EF6861"/>
    <w:rsid w:val="00EF77CB"/>
    <w:rsid w:val="00FA7894"/>
    <w:rsid w:val="00FB7D00"/>
    <w:rsid w:val="00FC3E49"/>
    <w:rsid w:val="00FD0B0E"/>
    <w:rsid w:val="00FD11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  <w:lang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613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3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8</TotalTime>
  <Pages>30</Pages>
  <Words>10688</Words>
  <Characters>-32766</Characters>
  <Application>Microsoft Office Outlook</Application>
  <DocSecurity>0</DocSecurity>
  <Lines>0</Lines>
  <Paragraphs>0</Paragraphs>
  <ScaleCrop>false</ScaleCrop>
  <Company>DG Win&amp;Soft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ALEX</cp:lastModifiedBy>
  <cp:revision>4</cp:revision>
  <dcterms:created xsi:type="dcterms:W3CDTF">2021-12-15T05:30:00Z</dcterms:created>
  <dcterms:modified xsi:type="dcterms:W3CDTF">2021-12-17T08:24:00Z</dcterms:modified>
</cp:coreProperties>
</file>