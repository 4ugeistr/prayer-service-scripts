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Січень 14, Вівторок</w:t>
      </w:r>
    </w:p>
    <w:p>
      <w:r>
        <w:rPr>
          <w:rFonts w:ascii="Times New Roman" w:hAnsi="Times New Roman"/>
          <w:sz w:val="24"/>
        </w:rPr>
        <w:t>Прпп., у Синаї і Раїті повбиваних Пам’ять переставл. св. рівноап. Ніни, просвітительки Грузії Віддання Богоявлення&lt;/i&gt;</w:t>
      </w:r>
    </w:p>
    <w:p w:rsidR="00383F68" w:rsidRPr="003320CC" w:rsidRDefault="00383F68" w:rsidP="001B079E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320CC">
        <w:rPr>
          <w:rFonts w:ascii="Times New Roman" w:hAnsi="Times New Roman" w:cs="Times New Roman"/>
          <w:b/>
        </w:rPr>
        <w:t>ВЕЧІРНЯ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320C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320C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320C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320C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320C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Ангельські сили настрахалися,* побачивши, як Спас наш приймає хрищення від слуги,* а Дух Святий сходить, щоб дати йому свідчення,*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Течія Йордану 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наше;* прийнявши, Спасе, тілесне хрищення,* ти сподобив нас прощення.* Тому кличемо до тебе: Христе Боже наш, – слава тобі!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прийшов Христос на Йордан христитися.* Нині Іван приторкається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якій ти знищив людські беззаконня.* Господи,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3320C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 2, самогласний)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бо власними устами даєш його вірним.* Боже з'явлений, -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 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Море побачило те й кинулось тікати,* Йордан назад повернувся.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 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Що з тобою, море, що ти кинулось тікати,* i тобi, Йордане, що ти назад повернувся?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Сьогодні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 6, самогласний) </w:t>
      </w:r>
      <w:r w:rsidRPr="003320CC">
        <w:rPr>
          <w:rFonts w:ascii="Times New Roman" w:hAnsi="Times New Roman"/>
          <w:sz w:val="24"/>
          <w:szCs w:val="24"/>
          <w:lang w:val="uk-UA"/>
        </w:rPr>
        <w:t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3320CC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Кондак, 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383F68" w:rsidRPr="003320CC" w:rsidRDefault="00383F68" w:rsidP="001B079E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320CC">
        <w:rPr>
          <w:rFonts w:ascii="Times New Roman" w:hAnsi="Times New Roman" w:cs="Times New Roman"/>
          <w:b/>
        </w:rPr>
        <w:t>УТРЕНЯ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83F68" w:rsidRPr="003320CC" w:rsidRDefault="00383F68" w:rsidP="001B079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3320CC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4):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просвічені, взиваємо: Слава Богові, у Пресвятій Тройці.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Ти, Бог – Слово, що преславно вдягаєшся у світло,* покрив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Глибини відкрив дно</w:t>
      </w:r>
      <w:r>
        <w:rPr>
          <w:rFonts w:ascii="Times New Roman" w:hAnsi="Times New Roman"/>
          <w:b/>
          <w:sz w:val="24"/>
          <w:szCs w:val="24"/>
          <w:lang w:val="uk-UA"/>
        </w:rPr>
        <w:t>,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* і як по суші, своїх людей веде,* покривши нею противників* – міцний у боротьбі Господь, що славно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Господь, що, як огонь божественний, в утробу Діви ввійшов, одягнувшись у тіло земне, обливається Йорданською водою, 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прославився.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 (г. 5):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о Ти є Христос, Божа мудрість і сила.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Принесіть плоди рівнозначні покаянню, бо Той, що стоїть тут нині, спокоєм обдаровує».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Кондак, (г. 4):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«Відкинь страх увесь, 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каже Спаситель Предтечі, — та послухайся Мене, як милосердного, бо Я такий по природі; підійди 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скорись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М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велінню,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хрести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якого благословляють люди й прославлятимуть повіки».</w:t>
      </w:r>
    </w:p>
    <w:p w:rsidR="00383F68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320C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383F68" w:rsidRPr="003320CC" w:rsidRDefault="00383F68" w:rsidP="001B079E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Як тільки почув Хреститель слова Владики, иростяг з трепетом руку; але ж, приторкнувшись до Творця, промовив, благаючи: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«Освяти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мій,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якого благословлятимуть люди і прославлятимуть повіки».</w:t>
      </w:r>
    </w:p>
    <w:p w:rsidR="00383F68" w:rsidRPr="003320CC" w:rsidRDefault="00383F68" w:rsidP="001B079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383F68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Пісня 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в Йордані христиться.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2):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b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хрещенню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на життя вічне.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320C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3320C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Світильний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Спаситель, як благодать й істина,* появився у водах Йордану* і просвітив тих, які перебували в темряві й тіні,* бо прийшов і з’вився, як світло неосяжне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383F68" w:rsidRPr="003320CC" w:rsidRDefault="00383F68" w:rsidP="001B079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383F68" w:rsidRPr="003320CC" w:rsidRDefault="00383F68" w:rsidP="001B079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Засяяв світові Спаситель наш,* як світло від світла, з'явлений Бог.* Йому ми, люди, поклонімся.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Засяяв світові Спаситель наш,* як світло від світла, з'явлений Бог.* Йому ми, люди, поклонімся.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Як нам, слугам, Христе,* достойно звеличити тебе – Владику?* Ти бо всіх нас відновив водою.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Хрищений рукою слуги у Йордані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ти, Спасе наш, освятив води і зцілив пристрасті світу.* Велике таїнство твого явління.* Господи, чоловіколюбче,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3320CC">
        <w:rPr>
          <w:rFonts w:ascii="Times New Roman" w:hAnsi="Times New Roman"/>
          <w:sz w:val="24"/>
          <w:szCs w:val="24"/>
          <w:lang w:val="uk-UA"/>
        </w:rPr>
        <w:t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3320CC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320C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320CC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320CC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320C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383F68" w:rsidRPr="003320CC" w:rsidRDefault="00383F68" w:rsidP="001B079E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320C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320C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320C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3320CC">
        <w:rPr>
          <w:rFonts w:ascii="Times New Roman" w:hAnsi="Times New Roman"/>
          <w:sz w:val="24"/>
          <w:szCs w:val="24"/>
          <w:lang w:val="uk-UA"/>
        </w:rPr>
        <w:t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320C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320C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320CC">
        <w:rPr>
          <w:rFonts w:ascii="Times New Roman" w:hAnsi="Times New Roman"/>
          <w:sz w:val="24"/>
          <w:szCs w:val="24"/>
          <w:lang w:val="uk-UA"/>
        </w:rPr>
        <w:t>Амінь.</w:t>
      </w:r>
    </w:p>
    <w:p w:rsidR="00383F68" w:rsidRPr="003320CC" w:rsidRDefault="00383F68" w:rsidP="001B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383F68" w:rsidRPr="003320CC" w:rsidSect="00BF4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4DF8"/>
    <w:rsid w:val="000A713E"/>
    <w:rsid w:val="000B558E"/>
    <w:rsid w:val="000D70F8"/>
    <w:rsid w:val="000F7FDF"/>
    <w:rsid w:val="00132225"/>
    <w:rsid w:val="00141F60"/>
    <w:rsid w:val="001459EB"/>
    <w:rsid w:val="00167FBA"/>
    <w:rsid w:val="00184E74"/>
    <w:rsid w:val="001B079E"/>
    <w:rsid w:val="001D1567"/>
    <w:rsid w:val="00201A6C"/>
    <w:rsid w:val="00206AD2"/>
    <w:rsid w:val="002878E9"/>
    <w:rsid w:val="002918E6"/>
    <w:rsid w:val="002A7F0E"/>
    <w:rsid w:val="002E4A38"/>
    <w:rsid w:val="0031009B"/>
    <w:rsid w:val="003320CC"/>
    <w:rsid w:val="00360C07"/>
    <w:rsid w:val="00374F7B"/>
    <w:rsid w:val="003755BD"/>
    <w:rsid w:val="00383F68"/>
    <w:rsid w:val="004352AA"/>
    <w:rsid w:val="004476A3"/>
    <w:rsid w:val="00513B45"/>
    <w:rsid w:val="00562A07"/>
    <w:rsid w:val="00585AA8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A0E6F"/>
    <w:rsid w:val="009C40BD"/>
    <w:rsid w:val="00A231E9"/>
    <w:rsid w:val="00A95F8C"/>
    <w:rsid w:val="00AC7EB8"/>
    <w:rsid w:val="00B51505"/>
    <w:rsid w:val="00BC0824"/>
    <w:rsid w:val="00BE02F8"/>
    <w:rsid w:val="00BF4AAE"/>
    <w:rsid w:val="00BF7FF8"/>
    <w:rsid w:val="00C90C23"/>
    <w:rsid w:val="00C97ED3"/>
    <w:rsid w:val="00D13197"/>
    <w:rsid w:val="00D76C97"/>
    <w:rsid w:val="00DA0472"/>
    <w:rsid w:val="00DA1463"/>
    <w:rsid w:val="00DE6101"/>
    <w:rsid w:val="00E21064"/>
    <w:rsid w:val="00E36909"/>
    <w:rsid w:val="00E62766"/>
    <w:rsid w:val="00E65130"/>
    <w:rsid w:val="00F536D8"/>
    <w:rsid w:val="00F83842"/>
    <w:rsid w:val="00FD2C01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DefaultParagraphFont"/>
    <w:uiPriority w:val="99"/>
    <w:rsid w:val="009A0E6F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9A0E6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Normal"/>
    <w:uiPriority w:val="99"/>
    <w:rsid w:val="009A0E6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28</Pages>
  <Words>10131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2021-12-15T06:49:00Z</dcterms:created>
  <dcterms:modified xsi:type="dcterms:W3CDTF">2021-12-17T08:58:00Z</dcterms:modified>
</cp:coreProperties>
</file>