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Лютий 5, Середа</w:t>
      </w:r>
    </w:p>
    <w:p>
      <w:r>
        <w:rPr>
          <w:rFonts w:ascii="Times New Roman" w:hAnsi="Times New Roman"/>
          <w:sz w:val="24"/>
        </w:rPr>
        <w:t>Св. мц. Агафії</w:t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ВЕЧІРНЯ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DF28E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84711" w:rsidRPr="00DF28EF" w:rsidRDefault="00C84711" w:rsidP="00FA35F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Небесних хорів):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Богоявління невимо́вного* ни́ні спаси́тельну благода́ть святку́ємо:* бо від Діви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Отрокови́ці безперемінно ста́вши Младе́нцем, Христо́с Бог* у Храм Бо́гові й Отце́ві Ма́тір’ю ни́ні прино́ситься,*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взя́вши, Симео́н* пригорну́в в обіймах.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коли́сь на Сіна́йській горі Зако́н установи́в,* ни́ні в Сіо́ні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кого постраждала ти,* всюди співом славлена, пресвітла.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8): </w:t>
      </w:r>
      <w:r w:rsidRPr="00DF28EF">
        <w:rPr>
          <w:rFonts w:ascii="Times New Roman" w:hAnsi="Times New Roman"/>
          <w:sz w:val="24"/>
          <w:szCs w:val="24"/>
          <w:lang w:val="uk-UA"/>
        </w:rPr>
        <w:t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свята: </w:t>
      </w:r>
      <w:r w:rsidRPr="00DF28EF">
        <w:rPr>
          <w:rFonts w:ascii="Times New Roman" w:hAnsi="Times New Roman"/>
          <w:sz w:val="24"/>
          <w:szCs w:val="24"/>
          <w:lang w:val="uk-UA"/>
        </w:rPr>
        <w:t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DF28E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«Обійми́, – гово́рить, – Симео́не,* Зверши́теля все́світу рука́ми.* О ста́рче! Візьми́ Христа́,*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Діва Отрокови́ця зроди́ла без сімені* на ра́дість ро́ду на́шого!»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відпуска́єш раба́ Твого́, Влади́ко,* за сло́вом Твоїм, у ми́рі.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Зако́ну Творця́ і Бо́га,* пе́ред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одкрове́ння наро́дам* і сла́ву лю́ду Твого́, Ізра́їля.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Кому горні служителі з трепетом моляться,* </w:t>
      </w:r>
      <w:r>
        <w:rPr>
          <w:rFonts w:ascii="Times New Roman" w:hAnsi="Times New Roman"/>
          <w:sz w:val="24"/>
          <w:szCs w:val="24"/>
          <w:lang w:val="uk-UA"/>
        </w:rPr>
        <w:t>т</w:t>
      </w:r>
      <w:r w:rsidRPr="00DF28EF">
        <w:rPr>
          <w:rFonts w:ascii="Times New Roman" w:hAnsi="Times New Roman"/>
          <w:sz w:val="24"/>
          <w:szCs w:val="24"/>
          <w:lang w:val="uk-UA"/>
        </w:rPr>
        <w:t>ого долі нині Симеон у земні обійми прийнявши,* з’єднання Бога з людьми проголошує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>* і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</w:t>
      </w:r>
      <w:r>
        <w:t xml:space="preserve"> Її</w:t>
      </w:r>
      <w:r w:rsidRPr="00DF28EF">
        <w:t xml:space="preserve">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храм,святої мучениці Агафії  і всіх святих - помилує і спасе нас як благий і людинолюбний.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DF28E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УТРЕНЯ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DF28EF">
        <w:rPr>
          <w:rFonts w:ascii="Times New Roman" w:hAnsi="Times New Roman"/>
          <w:i/>
          <w:color w:val="FF0000"/>
          <w:lang w:val="uk-UA"/>
        </w:rPr>
        <w:t xml:space="preserve"> (Пс. 117), глас 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 </w:t>
      </w:r>
      <w:r w:rsidRPr="00DF28EF">
        <w:rPr>
          <w:i/>
          <w:color w:val="FF0000"/>
        </w:rPr>
        <w:t>(2 р.)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 xml:space="preserve">Слава: </w:t>
      </w: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</w:t>
      </w:r>
      <w:r>
        <w:t>,</w:t>
      </w:r>
      <w:r w:rsidRPr="00DF28EF">
        <w:t xml:space="preserve"> і </w:t>
      </w:r>
      <w:r>
        <w:t>т</w:t>
      </w:r>
      <w:r w:rsidRPr="00DF28EF">
        <w:t>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1: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Землю, що виникла колись у глибинах,* осяяло сонце,* бо, як стіна, стала з обох боків згусла вода,* коли нар</w:t>
      </w:r>
      <w:r>
        <w:rPr>
          <w:rFonts w:ascii="Times New Roman" w:hAnsi="Times New Roman"/>
          <w:b/>
          <w:sz w:val="24"/>
          <w:szCs w:val="24"/>
          <w:lang w:val="uk-UA"/>
        </w:rPr>
        <w:t>о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>д проходив і побожно кликав:* Співаймо Господові, бо він дивно прославився!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3: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Тверди</w:t>
      </w:r>
      <w:r>
        <w:rPr>
          <w:rFonts w:ascii="Times New Roman" w:hAnsi="Times New Roman"/>
          <w:b/>
          <w:sz w:val="24"/>
          <w:szCs w:val="24"/>
          <w:lang w:val="uk-UA"/>
        </w:rPr>
        <w:t>не тих, що на тебе надіються,*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утверди, Господи, Церкву,* яку ти придбав пресвятою своєю кров'ю.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Первенець, народжений 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надвічно,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первенець-Немовлятко, від Діви нетлінної народився, щоб спасти Адама.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Щоб відновити першого чоловіка, що через спокусу на дитячий розум перейшов,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Бог-Слово,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Дитятко,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землі з'явився.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Поріддя землі, природою подібне до 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було повернулося в неї, Створитель, ставши Немовлятком, знов, як незмінне, його явив.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1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9408E1" w:rsidRDefault="00C84711" w:rsidP="00FA35F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й</w:t>
      </w: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(г. 4)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4: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Старче Симеоне, тайнознавче невимовного, — виголосила Богородиця, — прийми на руки 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мовлятко, Слово-Христа, про кот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рого сповіщено Духом, і взивай до Нього: «Все сповнилося хвалою Тобі».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5: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руках Своїх».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6: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Старець, побачивши очима спасіння,* що людям від Бога прийшло, закликав,* Христе, ти Бог мій!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 як камінь, на Сіоні поклався: для непокірливих камінь падіння, а вірним непохитне спасіння.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 xml:space="preserve">Кондак (г. 1): </w:t>
      </w:r>
      <w:r w:rsidRPr="00DF28EF"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7: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«Бажаючи сповістити Адама, що пробував у пеклі, і Єві принести благовіст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ь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 іду я», — виголошував Симеон праведний, радіючи з пророками: «Благословенний Ти, Боже отців наших».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8: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Бувши Богом, Цей Бог-Слово, ставши Немовлятком, буде причиною падіння непокірливим і спасіння всім, що з вірою співають: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благословляйте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і прославляйте Його повіки».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Господа,* нині і повсякчас, і на віки вічні. Амінь.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F28EF">
        <w:rPr>
          <w:rFonts w:ascii="Times New Roman" w:hAnsi="Times New Roman"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(г. 4):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слугу твого, Владико,* за твоїм словом,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просвіту поганам*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храм,святої мучениці Агафії  і всіх святих - помилує і спасе нас як благий і людинолюбний.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84711" w:rsidRPr="00DF28EF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44320"/>
    <w:rsid w:val="002878E9"/>
    <w:rsid w:val="002918E6"/>
    <w:rsid w:val="002A7F0E"/>
    <w:rsid w:val="002E4A38"/>
    <w:rsid w:val="00336B31"/>
    <w:rsid w:val="00374F7B"/>
    <w:rsid w:val="003755BD"/>
    <w:rsid w:val="00416B6B"/>
    <w:rsid w:val="004476A3"/>
    <w:rsid w:val="00513B45"/>
    <w:rsid w:val="00562A07"/>
    <w:rsid w:val="005B561A"/>
    <w:rsid w:val="005D3CB1"/>
    <w:rsid w:val="005E0FE5"/>
    <w:rsid w:val="006D0E30"/>
    <w:rsid w:val="006D5444"/>
    <w:rsid w:val="007240DF"/>
    <w:rsid w:val="007401F7"/>
    <w:rsid w:val="007646B9"/>
    <w:rsid w:val="007A147F"/>
    <w:rsid w:val="007B3747"/>
    <w:rsid w:val="007F4812"/>
    <w:rsid w:val="008602BA"/>
    <w:rsid w:val="0087479A"/>
    <w:rsid w:val="008B75EF"/>
    <w:rsid w:val="00912862"/>
    <w:rsid w:val="009170DF"/>
    <w:rsid w:val="009212AF"/>
    <w:rsid w:val="009408E1"/>
    <w:rsid w:val="009B0A1A"/>
    <w:rsid w:val="009B5CE7"/>
    <w:rsid w:val="009C40BD"/>
    <w:rsid w:val="00A231E9"/>
    <w:rsid w:val="00B51505"/>
    <w:rsid w:val="00B8616E"/>
    <w:rsid w:val="00BC0824"/>
    <w:rsid w:val="00BE02F8"/>
    <w:rsid w:val="00C84711"/>
    <w:rsid w:val="00C90C23"/>
    <w:rsid w:val="00C97ED3"/>
    <w:rsid w:val="00D13197"/>
    <w:rsid w:val="00DA0472"/>
    <w:rsid w:val="00DA1463"/>
    <w:rsid w:val="00DE6101"/>
    <w:rsid w:val="00DF28EF"/>
    <w:rsid w:val="00E21064"/>
    <w:rsid w:val="00E36909"/>
    <w:rsid w:val="00E41E79"/>
    <w:rsid w:val="00E62766"/>
    <w:rsid w:val="00E65130"/>
    <w:rsid w:val="00F536D8"/>
    <w:rsid w:val="00FA35F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56</TotalTime>
  <Pages>30</Pages>
  <Words>10598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2022-01-25T02:40:00Z</dcterms:created>
  <dcterms:modified xsi:type="dcterms:W3CDTF">2022-01-25T15:30:00Z</dcterms:modified>
</cp:coreProperties>
</file>