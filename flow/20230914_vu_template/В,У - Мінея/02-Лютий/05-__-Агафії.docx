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4711" w:rsidRPr="00DF28EF" w:rsidRDefault="00C84711" w:rsidP="00DF28EF">
      <w:pPr>
        <w:tabs>
          <w:tab w:val="left" w:pos="1800"/>
        </w:tabs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bookmarkStart w:id="0" w:name="_GoBack"/>
      <w:r w:rsidRPr="00DF28EF">
        <w:rPr>
          <w:rFonts w:ascii="Times New Roman" w:hAnsi="Times New Roman"/>
          <w:color w:val="000000"/>
          <w:sz w:val="24"/>
          <w:szCs w:val="24"/>
          <w:lang w:val="uk-UA" w:eastAsia="ru-RU"/>
        </w:rPr>
        <w:t>Лютий 18 П'ятниця</w:t>
      </w:r>
      <w:r w:rsidRPr="00DF28EF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18 (5) Св. мчц. Агафії.</w:t>
      </w:r>
      <w:r w:rsidRPr="00DF28EF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  <w:r w:rsidRPr="00DF28EF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:rsidR="00C84711" w:rsidRPr="00DF28EF" w:rsidRDefault="00C84711" w:rsidP="00FA35F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F28EF">
        <w:rPr>
          <w:rFonts w:ascii="Times New Roman" w:hAnsi="Times New Roman" w:cs="Times New Roman"/>
          <w:b/>
        </w:rPr>
        <w:t>ВЕЧІРНЯ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F28EF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F28E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DF28E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F28E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DF28EF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F28E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F28EF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84711" w:rsidRPr="00DF28EF" w:rsidRDefault="00C84711" w:rsidP="00FA35F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1.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Небесних хорів):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Богоявління невимо́вного* ни́ні спаси́тельну благода́ть святку́ємо:* бо від Діви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Отрокови́ці безперемінно ста́вши Младе́нцем, Христо́с Бог* у Храм Бо́гові й Отце́ві Ма́тір’ю ни́ні прино́ситься,*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ко́го взя́вши, Симео́н* пригорну́в в обіймах.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Проро́ками був ти ба́чений, Ісу́се,* наскільки могли́ вони́ богозріти Тебе́ в дре́вності;* але́ ни́ні, Бо́же Сло́во,* пло́ттю всьо́му світові Ти яви́вся по Своїй во́лі від Діви Марії* і Твоє́ спасіння всім, су́щим від Ада́ма,* яви́в як Чоловіколю́бець.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Ти, що коли́сь на Сіна́йській горі Зако́н установи́в,* ни́ні в Сіо́ні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гра́ді сповня́ючи при́писи зако́нні,* захотів єси́, Младе́нцю Хри́сте, рука́ми Богоро́диці* разо́м із цілопа́леннями* в обіймах Симео́на* бу́ти пло́ттю вне́сеним у Храм.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Неторкнутим зберегла єси тіло* для Христа, Жениха твого,* в оздобах дівства,* Агафіє Божа невісто,* прикрашена і просвітлена мученицьким блиском,* і в чертозі Божественному ти оселилася.* Тому твоє всесвітнє звершуємо торжество,* Спасителя славлячи,* що тебе постійно славить.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Грудей відрізання,* і вогнем обпалення, і стругання тіла* перетерпіла ти, славна,* споглядаючи очима серця вічні воздаяння,* і тамтешнє блаженство,* і вінець нев’янучий,* що його тобі нині дарував Христос,* за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кого постраждала ти,* всюди співом славлена, пресвітла.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Потік невтримний* лютого вогню Етни зупинила ти* молитвами твоїми, Благоіменна,* і місто врятувала,* яке священні твої мощі, мученице, почитає:* від них воно приймає ріки зцілень Божественним Духом.* У ньому бо постраждавши,* ти ворога упокорила* і перемоги вінець отримала, всехвальна.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(г. 8): </w:t>
      </w:r>
      <w:r w:rsidRPr="00DF28EF">
        <w:rPr>
          <w:rFonts w:ascii="Times New Roman" w:hAnsi="Times New Roman"/>
          <w:sz w:val="24"/>
          <w:szCs w:val="24"/>
          <w:lang w:val="uk-UA"/>
        </w:rPr>
        <w:t>Предивне чудо сталося в подвизі всеславної Агафії* і мучениці Христа Бога,* подібне до Мойсеєвого.* Той бо, встановлюючи народові Закон,* отримав на горі написані на скрижалях* Богонакреслені письмена;* а тут ангел з неба приніс на гріб скрижаль із написом:* «Ум преподобний,* добровільна жертва Богові* і Вітчизні ізбавління».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свята: </w:t>
      </w:r>
      <w:r w:rsidRPr="00DF28EF">
        <w:rPr>
          <w:rFonts w:ascii="Times New Roman" w:hAnsi="Times New Roman"/>
          <w:sz w:val="24"/>
          <w:szCs w:val="24"/>
          <w:lang w:val="uk-UA"/>
        </w:rPr>
        <w:t>Херувимами носимий* і оспівуваний Серафимами* днесь у Божественну Святиню по Закону принесений,* сідає, мов на престол, на старечі руки* і від Йосифа приймає дари, як подобає Богові:* як пару горлиць – непорочну Церкву* і від язичників новообраний народ,* двох же пташат голубиних – як Засновник Старого і Нового.* Симеон же, передвіщення свого прийнявши сповнення,* благословляючи Діву, Богородицю Марію,* образи страждання Того, Хто від Неї, передрік* і просить у Нього відпущення, взиваючи:* «Нині відпусти мене, Владико,* як передше возвістив мені:* бо побачив я Тебе, Предвічне Світло,* Спаса і Господа народу, що Христове Ім’я носить!»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DF28E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Прокімен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120 (г. 6):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Допомога моя від Господа,* що створив небо і землю.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Очі мої підводжу я вгору, звідки прийде моя допомога.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«Обійми́, – гово́рить, – Симео́не,* Зверши́теля все́світу рука́ми.* О ста́рче! Візьми́ Христа́,*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ко́го Діва Отрокови́ця зроди́ла без сімені* на ра́дість ро́ду на́шого!»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iCs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Нині відпуска́єш раба́ Твого́, Влади́ко,* за сло́вом Твоїм, у ми́рі.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Зако́ну Творця́ і Бо́га,* пе́ред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iCs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Світло на одкрове́ння наро́дам* і сла́ву лю́ду Твого́, Ізра́їля.</w:t>
      </w:r>
    </w:p>
    <w:p w:rsidR="00C84711" w:rsidRPr="00DF28EF" w:rsidRDefault="00C84711" w:rsidP="00FA35F8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:rsidR="00C84711" w:rsidRPr="00DF28EF" w:rsidRDefault="00C84711" w:rsidP="00FA35F8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Слава, 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Кому горні служителі з трепетом моляться,* </w:t>
      </w:r>
      <w:r>
        <w:rPr>
          <w:rFonts w:ascii="Times New Roman" w:hAnsi="Times New Roman"/>
          <w:sz w:val="24"/>
          <w:szCs w:val="24"/>
          <w:lang w:val="uk-UA"/>
        </w:rPr>
        <w:t>т</w:t>
      </w:r>
      <w:r w:rsidRPr="00DF28EF">
        <w:rPr>
          <w:rFonts w:ascii="Times New Roman" w:hAnsi="Times New Roman"/>
          <w:sz w:val="24"/>
          <w:szCs w:val="24"/>
          <w:lang w:val="uk-UA"/>
        </w:rPr>
        <w:t>ого долі нині Симеон у земні обійми прийнявши,* з’єднання Бога з людьми проголошує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DF28EF">
        <w:rPr>
          <w:rFonts w:ascii="Times New Roman" w:hAnsi="Times New Roman"/>
          <w:sz w:val="24"/>
          <w:szCs w:val="24"/>
          <w:lang w:val="uk-UA"/>
        </w:rPr>
        <w:t>* і бачачи Небесного Бога як смертного,* розлучаючись із усіма, що на землі, радісно взивав:* «Ти, що сущим у пітьмі невечірнє світло одкриваєш,* Господи, слава Тобі!»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>(г. 4):</w:t>
      </w:r>
      <w:r w:rsidRPr="00DF28EF">
        <w:t xml:space="preserve"> Агниця Твоя, Ісусе, Агафія,* кличе великим голосом:* Тебе, жениху мій, люблю і, Тебе шукаючи, стра</w:t>
      </w:r>
      <w:r>
        <w:t>ж</w:t>
      </w:r>
      <w:r w:rsidRPr="00DF28EF">
        <w:t>даю,* і разом з Тобою розпинаюся, і погреб</w:t>
      </w:r>
      <w:r>
        <w:t>а</w:t>
      </w:r>
      <w:r w:rsidRPr="00DF28EF">
        <w:t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</w:t>
      </w:r>
      <w:r>
        <w:t xml:space="preserve"> Її</w:t>
      </w:r>
      <w:r w:rsidRPr="00DF28EF">
        <w:t xml:space="preserve">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>Слава: і нині:</w:t>
      </w:r>
      <w:r w:rsidRPr="00DF28EF">
        <w:t xml:space="preserve"> </w:t>
      </w: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DF28EF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святої мучениці </w:t>
      </w:r>
      <w:r w:rsidRPr="00DF28EF">
        <w:rPr>
          <w:rFonts w:ascii="Times New Roman" w:hAnsi="Times New Roman"/>
          <w:color w:val="000000"/>
          <w:sz w:val="24"/>
          <w:szCs w:val="24"/>
          <w:lang w:val="uk-UA" w:eastAsia="ru-RU"/>
        </w:rPr>
        <w:t>Агафії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DF28EF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DF28EF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84711" w:rsidRPr="00DF28EF" w:rsidRDefault="00C84711" w:rsidP="00FA35F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F28EF">
        <w:rPr>
          <w:rFonts w:ascii="Times New Roman" w:hAnsi="Times New Roman" w:cs="Times New Roman"/>
          <w:b/>
        </w:rPr>
        <w:t>УТРЕНЯ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84711" w:rsidRPr="00DF28EF" w:rsidRDefault="00C84711" w:rsidP="00FA35F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DF28E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DF28EF">
        <w:rPr>
          <w:rFonts w:ascii="Times New Roman" w:hAnsi="Times New Roman"/>
          <w:i/>
          <w:color w:val="FF0000"/>
          <w:lang w:val="uk-UA"/>
        </w:rPr>
        <w:t xml:space="preserve"> (Пс. 117), глас 1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 </w:t>
      </w:r>
      <w:r w:rsidRPr="00DF28EF">
        <w:rPr>
          <w:i/>
          <w:color w:val="FF0000"/>
        </w:rPr>
        <w:t>(2 р.)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 xml:space="preserve">Слава: </w:t>
      </w:r>
      <w:r w:rsidRPr="00DF28EF">
        <w:rPr>
          <w:i/>
          <w:color w:val="FF0000"/>
        </w:rPr>
        <w:t>(г. 4):</w:t>
      </w:r>
      <w:r w:rsidRPr="00DF28EF">
        <w:t xml:space="preserve"> Агниця Твоя, Ісусе, Агафія,* кличе великим голосом:* Тебе, жениху мій, люблю</w:t>
      </w:r>
      <w:r>
        <w:t>,</w:t>
      </w:r>
      <w:r w:rsidRPr="00DF28EF">
        <w:t xml:space="preserve"> і </w:t>
      </w:r>
      <w:r>
        <w:t>т</w:t>
      </w:r>
      <w:r w:rsidRPr="00DF28EF">
        <w:t>ебе шукаючи, стра</w:t>
      </w:r>
      <w:r>
        <w:t>ж</w:t>
      </w:r>
      <w:r w:rsidRPr="00DF28EF">
        <w:t>даю,* і разом з Тобою розпинаюся, і погреб</w:t>
      </w:r>
      <w:r>
        <w:t>а</w:t>
      </w:r>
      <w:r w:rsidRPr="00DF28EF">
        <w:t xml:space="preserve"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</w:t>
      </w:r>
      <w:r>
        <w:t>Ї</w:t>
      </w:r>
      <w:r w:rsidRPr="00DF28EF">
        <w:t>ї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>І нині:</w:t>
      </w:r>
      <w:r w:rsidRPr="00DF28EF">
        <w:t xml:space="preserve"> </w:t>
      </w: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DF28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DF28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1: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Землю, що виникла колись у глибинах,* осяяло сонце,* бо, як стіна, стала з обох боків згусла вода,* коли нар</w:t>
      </w:r>
      <w:r>
        <w:rPr>
          <w:rFonts w:ascii="Times New Roman" w:hAnsi="Times New Roman"/>
          <w:b/>
          <w:sz w:val="24"/>
          <w:szCs w:val="24"/>
          <w:lang w:val="uk-UA"/>
        </w:rPr>
        <w:t>о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>д проходив і побожно кликав:* Співаймо Господові, бо він дивно прославився!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3: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Тверди</w:t>
      </w:r>
      <w:r>
        <w:rPr>
          <w:rFonts w:ascii="Times New Roman" w:hAnsi="Times New Roman"/>
          <w:b/>
          <w:sz w:val="24"/>
          <w:szCs w:val="24"/>
          <w:lang w:val="uk-UA"/>
        </w:rPr>
        <w:t>не тих, що на тебе надіються,*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утверди, Господи, Церкву,* яку ти придбав пресвятою своєю кров'ю.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83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Первенець, народжений 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Отця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надвічно,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як первенець-Немовлятко, від Діви нетлінної народився, щоб спасти Адама.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Щоб відновити першого чоловіка, що через спокусу на дитячий розум перейшов,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Бог-Слово,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як Дитятко,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землі з'явився.</w:t>
      </w:r>
    </w:p>
    <w:p w:rsidR="00C84711" w:rsidRPr="00DF28EF" w:rsidRDefault="00C84711" w:rsidP="00FA35F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Поріддя землі, природою подібне до Бога,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було повернулося в неї, Створитель, ставши Немовлятком, знов, як незмінне, його явив.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i/>
          <w:color w:val="FF0000"/>
          <w:lang w:val="uk-UA"/>
        </w:rPr>
        <w:t>Мала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DF28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9408E1" w:rsidRDefault="00C84711" w:rsidP="00FA35F8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408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й</w:t>
      </w:r>
      <w:r w:rsidRPr="009408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(г. 4)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4: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6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Старче Симеоне, тайнознавче невимовного, — виголосила Богородиця, — прийми на руки 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мовлятко, Слово-Христа, про кот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рого сповіщено Духом, і взивай до Нього: «Все сповнилося хвалою Тобі».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:rsidR="00C84711" w:rsidRPr="00DF28EF" w:rsidRDefault="00C84711" w:rsidP="00FA35F8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C84711" w:rsidRPr="00DF28EF" w:rsidRDefault="00C84711" w:rsidP="00FA35F8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5: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миру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 руках Своїх».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Вклонившись і припадаючи до ніг Богоматери побожно, старець промовив: «Огонь Ти носиш, Чиста; боюсь я обняти Немовлятко — Бога, незаходимий Світ і Владику спокою».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6:</w:t>
      </w:r>
      <w:r w:rsidRPr="00DF28EF">
        <w:rPr>
          <w:rFonts w:ascii="Times New Roman" w:eastAsia="Gungsuh" w:hAnsi="Times New Roman"/>
          <w:b/>
          <w:sz w:val="24"/>
          <w:szCs w:val="24"/>
          <w:lang w:val="uk-UA"/>
        </w:rPr>
        <w:t xml:space="preserve"> Старець, побачивши очима спасіння,* що людям від Бога прийшло, закликав,* Христе, ти Бог мій!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Ти, як камінь, на Сіоні поклався: для непокірливих камінь падіння, а вірним непохитне спасіння.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i/>
          <w:color w:val="FF0000"/>
          <w:lang w:val="uk-UA"/>
        </w:rPr>
        <w:t>Мала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DF28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 xml:space="preserve">Кондак (г. 1): </w:t>
      </w:r>
      <w:r w:rsidRPr="00DF28EF"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7:</w:t>
      </w:r>
      <w:r w:rsidRPr="00DF28EF">
        <w:rPr>
          <w:rFonts w:ascii="Times New Roman" w:eastAsia="Gungsuh" w:hAnsi="Times New Roman"/>
          <w:b/>
          <w:sz w:val="24"/>
          <w:szCs w:val="24"/>
          <w:lang w:val="uk-UA"/>
        </w:rPr>
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«Бажаючи сповістити Адама, що пробував у пеклі, і Єві принести благовіст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ь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, іду я», — виголошував Симеон праведний, радіючи з пророками: «Благословенний Ти, Боже отців наших».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8: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Бувши Богом, Цей Бог-Слово, ставши Немовлятком, буде причиною падіння непокірливим і спасіння всім, що з вірою співають: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«Всі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творіння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Господні,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благословляйте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Господа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і прославляйте Його повіки».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Благословім Отця, і Сина, і Святого Духа – Господа,* нині і повсякчас, і на віки вічні. Амінь.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Радійте нині, вірні, бачучи Бога, як Немовлятко, Дівою народжене, і виголошуйте: «Благословіть, усі творіння, Господа і прославляйте повіки».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DF28EF">
        <w:rPr>
          <w:rFonts w:ascii="Times New Roman" w:hAnsi="Times New Roman"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(г. 4):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DF28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Нині відпускаєш слугу твого, Владико,* за твоїм словом, у мирі.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Світло на просвіту поганам* і славу люду твого,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7):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>(г. 4):</w:t>
      </w:r>
      <w:r w:rsidRPr="00DF28EF">
        <w:t xml:space="preserve"> Агниця Твоя, Ісусе, Агафія,* кличе великим голосом:* Тебе, жениху мій, люблю і, Тебе шукаючи, стра</w:t>
      </w:r>
      <w:r>
        <w:t>ж</w:t>
      </w:r>
      <w:r w:rsidRPr="00DF28EF">
        <w:t>даю,* і разом з Тобою розпинаюся, і погреб</w:t>
      </w:r>
      <w:r>
        <w:t>а</w:t>
      </w:r>
      <w:r w:rsidRPr="00DF28EF">
        <w:t xml:space="preserve"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</w:t>
      </w:r>
      <w:r>
        <w:t>Ї</w:t>
      </w:r>
      <w:r w:rsidRPr="00DF28EF">
        <w:t>ї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>Слава: і нині:</w:t>
      </w:r>
      <w:r w:rsidRPr="00DF28EF">
        <w:t xml:space="preserve"> </w:t>
      </w: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святої мучениці </w:t>
      </w:r>
      <w:r w:rsidRPr="00DF28EF">
        <w:rPr>
          <w:rFonts w:ascii="Times New Roman" w:hAnsi="Times New Roman"/>
          <w:color w:val="000000"/>
          <w:sz w:val="24"/>
          <w:szCs w:val="24"/>
          <w:lang w:val="uk-UA" w:eastAsia="ru-RU"/>
        </w:rPr>
        <w:t>Агафії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DF28EF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C84711" w:rsidRPr="00DF28EF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D1567"/>
    <w:rsid w:val="00201A6C"/>
    <w:rsid w:val="00206AD2"/>
    <w:rsid w:val="00244320"/>
    <w:rsid w:val="002878E9"/>
    <w:rsid w:val="002918E6"/>
    <w:rsid w:val="002A7F0E"/>
    <w:rsid w:val="002E4A38"/>
    <w:rsid w:val="00336B31"/>
    <w:rsid w:val="00374F7B"/>
    <w:rsid w:val="003755BD"/>
    <w:rsid w:val="00416B6B"/>
    <w:rsid w:val="004476A3"/>
    <w:rsid w:val="00513B45"/>
    <w:rsid w:val="00562A07"/>
    <w:rsid w:val="005B561A"/>
    <w:rsid w:val="005D3CB1"/>
    <w:rsid w:val="005E0FE5"/>
    <w:rsid w:val="006D0E30"/>
    <w:rsid w:val="006D5444"/>
    <w:rsid w:val="007240DF"/>
    <w:rsid w:val="007401F7"/>
    <w:rsid w:val="007646B9"/>
    <w:rsid w:val="007A147F"/>
    <w:rsid w:val="007B3747"/>
    <w:rsid w:val="007F4812"/>
    <w:rsid w:val="008602BA"/>
    <w:rsid w:val="0087479A"/>
    <w:rsid w:val="008B75EF"/>
    <w:rsid w:val="00912862"/>
    <w:rsid w:val="009170DF"/>
    <w:rsid w:val="009212AF"/>
    <w:rsid w:val="009408E1"/>
    <w:rsid w:val="009B0A1A"/>
    <w:rsid w:val="009B5CE7"/>
    <w:rsid w:val="009C40BD"/>
    <w:rsid w:val="00A231E9"/>
    <w:rsid w:val="00B51505"/>
    <w:rsid w:val="00B8616E"/>
    <w:rsid w:val="00BC0824"/>
    <w:rsid w:val="00BE02F8"/>
    <w:rsid w:val="00C84711"/>
    <w:rsid w:val="00C90C23"/>
    <w:rsid w:val="00C97ED3"/>
    <w:rsid w:val="00D13197"/>
    <w:rsid w:val="00DA0472"/>
    <w:rsid w:val="00DA1463"/>
    <w:rsid w:val="00DE6101"/>
    <w:rsid w:val="00DF28EF"/>
    <w:rsid w:val="00E21064"/>
    <w:rsid w:val="00E36909"/>
    <w:rsid w:val="00E41E79"/>
    <w:rsid w:val="00E62766"/>
    <w:rsid w:val="00E65130"/>
    <w:rsid w:val="00F536D8"/>
    <w:rsid w:val="00FA35F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56</TotalTime>
  <Pages>30</Pages>
  <Words>10598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2022-01-25T02:40:00Z</dcterms:created>
  <dcterms:modified xsi:type="dcterms:W3CDTF">2022-01-25T15:30:00Z</dcterms:modified>
</cp:coreProperties>
</file>