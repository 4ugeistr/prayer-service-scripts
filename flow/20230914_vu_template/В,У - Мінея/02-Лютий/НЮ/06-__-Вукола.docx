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1B2" w:rsidRPr="003B119F" w:rsidRDefault="005661B2" w:rsidP="00A957F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  <w:r w:rsidRPr="003B119F"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 19 Субота</w:t>
      </w:r>
      <w:r w:rsidRPr="003B119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19 (6) Прп. Вукола, єп. Смирнського. Св. свщмч. Сілвана, єп. Ємеського, і тих, що з ним.</w:t>
      </w:r>
      <w:r w:rsidRPr="003B119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Pr="003B119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:rsidR="005661B2" w:rsidRPr="003B119F" w:rsidRDefault="005661B2" w:rsidP="00A957FA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19F">
        <w:rPr>
          <w:rFonts w:ascii="Times New Roman" w:hAnsi="Times New Roman" w:cs="Times New Roman"/>
          <w:b/>
        </w:rPr>
        <w:t>ВЕЧІРНЯ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19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19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19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B11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19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19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19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19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5661B2" w:rsidRPr="003B119F" w:rsidRDefault="005661B2" w:rsidP="00A957F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Творе́ць усе́світу і Відкупи́тель наш* Ма́тір’ю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5): </w:t>
      </w:r>
      <w:r w:rsidRPr="003B119F">
        <w:rPr>
          <w:rFonts w:ascii="Times New Roman" w:hAnsi="Times New Roman"/>
          <w:sz w:val="24"/>
          <w:szCs w:val="24"/>
          <w:lang w:val="uk-UA"/>
        </w:rPr>
        <w:t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3B119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Боже, ти мій заступник,* і милість твоя вийде мені назустріч.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Доме Євфратів):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bCs/>
          <w:sz w:val="24"/>
          <w:szCs w:val="24"/>
          <w:lang w:val="uk-UA"/>
        </w:rPr>
        <w:t>Творця́ і Влади́ку* як Младе́нця на рука́х* несучи́, Чи́стая* і Пречи́стая Діва* до Хра́му вхо́дить.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Cs/>
          <w:iCs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bCs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Cs/>
          <w:sz w:val="24"/>
          <w:szCs w:val="24"/>
          <w:lang w:val="uk-UA"/>
        </w:rPr>
        <w:t>Прийми́, о Симео́не,* Го́спода сла́ви,* як було́ тобі провіщено* від Ду́ха Свято́го:* ось бо прийшо́в Він!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Cs/>
          <w:iCs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bCs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5661B2" w:rsidRPr="003B119F" w:rsidRDefault="005661B2" w:rsidP="00A957FA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Ни́ні поба́чили,* Благи́й Бо́же, о́чі мої* Твою́ обітницю;* звільни́ мене́ ско́ро,* раба́ Твого́, Чоловіколю́бче.</w:t>
      </w:r>
    </w:p>
    <w:p w:rsidR="005661B2" w:rsidRPr="003B119F" w:rsidRDefault="005661B2" w:rsidP="00A957FA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Слава,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>
        <w:rPr>
          <w:rFonts w:ascii="Times New Roman" w:hAnsi="Times New Roman"/>
          <w:sz w:val="24"/>
          <w:szCs w:val="24"/>
          <w:lang w:val="uk-UA"/>
        </w:rPr>
        <w:t>Ве́тхий д</w:t>
      </w:r>
      <w:r w:rsidRPr="003B119F">
        <w:rPr>
          <w:rFonts w:ascii="Times New Roman" w:hAnsi="Times New Roman"/>
          <w:sz w:val="24"/>
          <w:szCs w:val="24"/>
          <w:lang w:val="uk-UA"/>
        </w:rPr>
        <w:t>н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3B119F">
        <w:rPr>
          <w:rFonts w:ascii="Times New Roman" w:hAnsi="Times New Roman"/>
          <w:sz w:val="24"/>
          <w:szCs w:val="24"/>
          <w:lang w:val="uk-UA"/>
        </w:rPr>
        <w:t>ми, ста́вши Немовля́м по пло́ті,* Ма́тір’ю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>(г. 4):</w:t>
      </w:r>
      <w:r w:rsidRPr="003B119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>Слава: і нині:</w:t>
      </w:r>
      <w:r w:rsidRPr="003B119F">
        <w:t xml:space="preserve"> </w:t>
      </w: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3B119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преподобного отця нашого </w:t>
      </w:r>
      <w:r w:rsidRPr="003B119F">
        <w:rPr>
          <w:rFonts w:ascii="Times New Roman" w:hAnsi="Times New Roman"/>
          <w:color w:val="000000"/>
          <w:sz w:val="24"/>
          <w:szCs w:val="24"/>
          <w:lang w:val="uk-UA" w:eastAsia="ru-RU"/>
        </w:rPr>
        <w:t>Вукола, єпископа Смирнського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B119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3B119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5661B2" w:rsidRPr="003B119F" w:rsidRDefault="005661B2" w:rsidP="00A957FA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19F">
        <w:rPr>
          <w:rFonts w:ascii="Times New Roman" w:hAnsi="Times New Roman" w:cs="Times New Roman"/>
          <w:b/>
        </w:rPr>
        <w:t>УТРЕНЯ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5661B2" w:rsidRPr="003B119F" w:rsidRDefault="005661B2" w:rsidP="00A957F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19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3B119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3B119F">
        <w:rPr>
          <w:i/>
          <w:color w:val="FF0000"/>
        </w:rPr>
        <w:t>(2 р.)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 xml:space="preserve">Слава: </w:t>
      </w:r>
      <w:r w:rsidRPr="003B119F">
        <w:rPr>
          <w:i/>
          <w:color w:val="FF0000"/>
        </w:rPr>
        <w:t>(г. 4):</w:t>
      </w:r>
      <w:r w:rsidRPr="003B119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>І нині:</w:t>
      </w:r>
      <w:r w:rsidRPr="003B119F">
        <w:t xml:space="preserve"> </w:t>
      </w: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1: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5661B2" w:rsidRPr="003B119F" w:rsidRDefault="005661B2" w:rsidP="00A957FA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3: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Твердине т</w:t>
      </w:r>
      <w:r>
        <w:rPr>
          <w:rFonts w:ascii="Times New Roman" w:hAnsi="Times New Roman"/>
          <w:b/>
          <w:sz w:val="24"/>
          <w:szCs w:val="24"/>
          <w:lang w:val="uk-UA"/>
        </w:rPr>
        <w:t>их, що на тебе надіються,*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:rsidR="005661B2" w:rsidRPr="003B119F" w:rsidRDefault="005661B2" w:rsidP="00A957FA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(г. 4)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4: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5661B2" w:rsidRPr="003B119F" w:rsidRDefault="005661B2" w:rsidP="00A957FA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5661B2" w:rsidRPr="003B119F" w:rsidRDefault="005661B2" w:rsidP="00A957FA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5: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гонь Ти носиш, Чиста; боюсь я обняти Немовлятко — Бога, незаходимий Світ і Владику спокою».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5661B2" w:rsidRPr="003B119F" w:rsidRDefault="005661B2" w:rsidP="00A957FA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6:</w:t>
      </w:r>
      <w:r w:rsidRPr="003B119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− ти Бог мій!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5661B2" w:rsidRPr="003B119F" w:rsidRDefault="005661B2" w:rsidP="00A957F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 xml:space="preserve">Кондак (г. 1): </w:t>
      </w:r>
      <w:r w:rsidRPr="003B119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5661B2" w:rsidRPr="003B119F" w:rsidRDefault="005661B2" w:rsidP="00A957F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7:</w:t>
      </w:r>
      <w:r w:rsidRPr="003B119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«Бажаючи сповістити Адама, що пробував 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пеклі, і Єві принести благовість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5661B2" w:rsidRPr="003B119F" w:rsidRDefault="005661B2" w:rsidP="00A957FA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8: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5661B2" w:rsidRPr="003B119F" w:rsidRDefault="005661B2" w:rsidP="00A957F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Благословім Отц</w:t>
      </w:r>
      <w:r>
        <w:rPr>
          <w:rFonts w:ascii="Times New Roman" w:hAnsi="Times New Roman"/>
          <w:b/>
          <w:sz w:val="24"/>
          <w:szCs w:val="24"/>
          <w:lang w:val="uk-UA"/>
        </w:rPr>
        <w:t>я, і Сина, і Святого Духа – Гос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>пода,* нині і повсякчас, і на віки вічні. Амінь.</w:t>
      </w:r>
    </w:p>
    <w:p w:rsidR="005661B2" w:rsidRPr="003B119F" w:rsidRDefault="005661B2" w:rsidP="00A957F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чи Бога, як Немовлятко, Дівою народжене, і виголошуйте: «Благословіть, усі творіння, Господа і прославляйте повіки».</w:t>
      </w:r>
    </w:p>
    <w:p w:rsidR="005661B2" w:rsidRPr="003B119F" w:rsidRDefault="005661B2" w:rsidP="00A957F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19F">
        <w:rPr>
          <w:rFonts w:ascii="Times New Roman" w:hAnsi="Times New Roman"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(г. 4):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B11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5661B2" w:rsidRPr="003B119F" w:rsidRDefault="005661B2" w:rsidP="00A957F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19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3B119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i/>
          <w:color w:val="FF0000"/>
        </w:rPr>
        <w:t>(г. 4):</w:t>
      </w:r>
      <w:r w:rsidRPr="003B119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:rsidR="005661B2" w:rsidRPr="003B119F" w:rsidRDefault="005661B2" w:rsidP="00A957FA">
      <w:pPr>
        <w:pStyle w:val="NormalWeb"/>
        <w:spacing w:before="0" w:beforeAutospacing="0" w:after="120" w:afterAutospacing="0" w:line="20" w:lineRule="atLeast"/>
        <w:jc w:val="both"/>
      </w:pPr>
      <w:r w:rsidRPr="003B119F">
        <w:rPr>
          <w:b/>
        </w:rPr>
        <w:t>Слава: і нині:</w:t>
      </w:r>
      <w:r w:rsidRPr="003B119F">
        <w:t xml:space="preserve"> </w:t>
      </w:r>
      <w:r w:rsidRPr="003B119F">
        <w:rPr>
          <w:i/>
          <w:color w:val="FF0000"/>
        </w:rPr>
        <w:t>(г. 1):</w:t>
      </w:r>
      <w:r w:rsidRPr="003B119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3B119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119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61B2" w:rsidRPr="003B119F" w:rsidRDefault="005661B2" w:rsidP="00A957FA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1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119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преподобного отця нашого </w:t>
      </w:r>
      <w:r w:rsidRPr="003B119F">
        <w:rPr>
          <w:rFonts w:ascii="Times New Roman" w:hAnsi="Times New Roman"/>
          <w:color w:val="000000"/>
          <w:sz w:val="24"/>
          <w:szCs w:val="24"/>
          <w:lang w:val="uk-UA" w:eastAsia="ru-RU"/>
        </w:rPr>
        <w:t>Вукола, єпископа Смирнського</w:t>
      </w:r>
      <w:r w:rsidRPr="003B119F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 w:rsidRPr="003B119F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B119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5661B2" w:rsidRPr="003B119F" w:rsidRDefault="005661B2" w:rsidP="00A957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1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1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19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661B2" w:rsidRPr="003B119F" w:rsidRDefault="005661B2" w:rsidP="00A957F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661B2" w:rsidRPr="003B119F" w:rsidSect="001E5823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D1567"/>
    <w:rsid w:val="001E5823"/>
    <w:rsid w:val="00201A6C"/>
    <w:rsid w:val="00206AD2"/>
    <w:rsid w:val="002878E9"/>
    <w:rsid w:val="002918E6"/>
    <w:rsid w:val="002A7F0E"/>
    <w:rsid w:val="002E4A38"/>
    <w:rsid w:val="00336B31"/>
    <w:rsid w:val="00374F7B"/>
    <w:rsid w:val="003755BD"/>
    <w:rsid w:val="003B119F"/>
    <w:rsid w:val="00416B6B"/>
    <w:rsid w:val="004476A3"/>
    <w:rsid w:val="00513B45"/>
    <w:rsid w:val="00562A07"/>
    <w:rsid w:val="005661B2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D5027"/>
    <w:rsid w:val="007F4812"/>
    <w:rsid w:val="008602BA"/>
    <w:rsid w:val="0087479A"/>
    <w:rsid w:val="008B75EF"/>
    <w:rsid w:val="00912862"/>
    <w:rsid w:val="009170DF"/>
    <w:rsid w:val="009212AF"/>
    <w:rsid w:val="009B0A1A"/>
    <w:rsid w:val="009B5CE7"/>
    <w:rsid w:val="009C40BD"/>
    <w:rsid w:val="00A231E9"/>
    <w:rsid w:val="00A957FA"/>
    <w:rsid w:val="00B51505"/>
    <w:rsid w:val="00B8616E"/>
    <w:rsid w:val="00BA40A7"/>
    <w:rsid w:val="00BC0824"/>
    <w:rsid w:val="00BE02F8"/>
    <w:rsid w:val="00C90C23"/>
    <w:rsid w:val="00C97ED3"/>
    <w:rsid w:val="00D13197"/>
    <w:rsid w:val="00DA0472"/>
    <w:rsid w:val="00DA1463"/>
    <w:rsid w:val="00DE6101"/>
    <w:rsid w:val="00DF4D9F"/>
    <w:rsid w:val="00E21064"/>
    <w:rsid w:val="00E36909"/>
    <w:rsid w:val="00E62766"/>
    <w:rsid w:val="00E65130"/>
    <w:rsid w:val="00EF0B48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29</Pages>
  <Words>10381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2022-01-25T02:43:00Z</dcterms:created>
  <dcterms:modified xsi:type="dcterms:W3CDTF">2022-01-25T15:34:00Z</dcterms:modified>
</cp:coreProperties>
</file>