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1666" w:rsidRPr="00F6094C" w:rsidRDefault="00091666" w:rsidP="00F6094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  <w:lang w:eastAsia="ru-RU"/>
        </w:rPr>
        <w:t>Серпень 6 Субота</w:t>
      </w:r>
      <w:r w:rsidRPr="00F6094C">
        <w:rPr>
          <w:rFonts w:ascii="Times New Roman" w:hAnsi="Times New Roman" w:cs="Times New Roman"/>
          <w:color w:val="FF0000"/>
          <w:sz w:val="24"/>
          <w:szCs w:val="24"/>
          <w:lang w:eastAsia="ru-RU"/>
        </w:rPr>
        <w:br/>
        <w:t>6 (24) + Свв. мчч. Бориса і Гліба, у хрещенні Романа і Давида.</w:t>
      </w:r>
      <w:r w:rsidRPr="00F6094C">
        <w:rPr>
          <w:rFonts w:ascii="Times New Roman" w:hAnsi="Times New Roman" w:cs="Times New Roman"/>
          <w:color w:val="FF0000"/>
          <w:sz w:val="24"/>
          <w:szCs w:val="24"/>
          <w:lang w:eastAsia="ru-RU"/>
        </w:rPr>
        <w:br/>
      </w:r>
      <w:r w:rsidRPr="00F6094C">
        <w:rPr>
          <w:rFonts w:ascii="Segoe UI Symbol" w:hAnsi="Segoe UI Symbol" w:cs="Segoe UI Symbol"/>
          <w:noProof/>
          <w:color w:val="FF0000"/>
          <w:sz w:val="24"/>
          <w:szCs w:val="24"/>
        </w:rPr>
        <w:t>🕃</w:t>
      </w:r>
      <w:r w:rsidRPr="00F6094C">
        <w:rPr>
          <w:rFonts w:ascii="Times New Roman" w:hAnsi="Times New Roman" w:cs="Times New Roman"/>
          <w:color w:val="FF0000"/>
          <w:sz w:val="24"/>
          <w:szCs w:val="24"/>
          <w:lang w:eastAsia="ru-RU"/>
        </w:rPr>
        <w:t xml:space="preserve"> Св. влкмчц. Христини.</w:t>
      </w:r>
      <w:r w:rsidRPr="00F6094C">
        <w:rPr>
          <w:rFonts w:ascii="Times New Roman" w:hAnsi="Times New Roman" w:cs="Times New Roman"/>
          <w:color w:val="FF0000"/>
          <w:sz w:val="24"/>
          <w:szCs w:val="24"/>
          <w:lang w:eastAsia="ru-RU"/>
        </w:rPr>
        <w:br/>
      </w:r>
    </w:p>
    <w:p w:rsidR="00091666" w:rsidRPr="00F6094C" w:rsidRDefault="00091666" w:rsidP="00F6094C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 w:rsidRPr="00F6094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 w:rsidRPr="00F6094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eastAsia="Gungsuh" w:hAnsi="Times New Roman" w:cs="Times New Roman"/>
          <w:sz w:val="24"/>
          <w:szCs w:val="24"/>
        </w:rPr>
        <w:t>Вітри своїми посланцями учиняєш,* полум'я вогненне − слугами своїми.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Поставив їм границю, якої не перейдуть,* щоб знову покрити землю.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eastAsia="Gungsuh" w:hAnsi="Times New Roman" w:cs="Times New Roman"/>
          <w:sz w:val="24"/>
          <w:szCs w:val="24"/>
        </w:rPr>
        <w:t>Високі гори для оленів,* скелі − для зайців притулок.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eastAsia="Gungsuh" w:hAnsi="Times New Roman" w:cs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Вечірні молитви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F6094C"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F6094C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6094C"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F6094C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6094C"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F6094C">
        <w:rPr>
          <w:rFonts w:ascii="Times New Roman" w:eastAsia="Gungsuh" w:hAnsi="Times New Roman" w:cs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6094C"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F6094C"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Блажен муж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Блажен муж, – алилуя – що за радою безбожних не ходить. Алилуя.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eastAsia="Gungsuh" w:hAnsi="Times New Roman" w:cs="Times New Roman"/>
          <w:sz w:val="24"/>
          <w:szCs w:val="24"/>
        </w:rPr>
        <w:t>Постав, Господи, моїм устам сторожу;* до дверей губ моїх − варту!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eastAsia="Gungsuh" w:hAnsi="Times New Roman" w:cs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Стихири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2, подібний: Якими похвальними):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Якими похвальними вінками заквітчаємо оспівуваних мучеників?* Розділені вони тілом, але з'єднані духом* – доброзичливі заступники віруючого люду,* окраса русько-української землі й утіха вселенної.* Вони мудрістю своєю здолали диявольську силу,* за допомогою Христа, що подає світові велику милість.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Якими похвальними оздобами* прикрасимо оспівуваних Бориса, що мужньо витерпів страждання,* і Гліба, що йому дорівнював ревністю?* Обидва вони – я</w:t>
      </w:r>
      <w:r>
        <w:rPr>
          <w:rFonts w:ascii="Times New Roman" w:hAnsi="Times New Roman" w:cs="Times New Roman"/>
          <w:sz w:val="24"/>
          <w:szCs w:val="24"/>
        </w:rPr>
        <w:t>скраві</w:t>
      </w:r>
      <w:r w:rsidRPr="00F6094C">
        <w:rPr>
          <w:rFonts w:ascii="Times New Roman" w:hAnsi="Times New Roman" w:cs="Times New Roman"/>
          <w:sz w:val="24"/>
          <w:szCs w:val="24"/>
        </w:rPr>
        <w:t xml:space="preserve"> світила,* що сяйвом чесноти освічують усіх побожних.* Навчившись Христових заповідей, вони гідно прославилися* й умолюють того, хто подає всім велику милість.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Якими одуховленими словами відзначимо світлий празник преславних мучеників,* що заради Христа покинули тлінну земну славу?* Одному бік пробито списом,* а другого – заколено, немов ягня.* Христос Бог достойно прославив їх,* тож вони прийняли дар зціляти і всім достойно вимолюють велику милість.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Псалмами й піснями вихваляємо, мученики Борисе </w:t>
      </w:r>
      <w:r>
        <w:rPr>
          <w:rFonts w:ascii="Times New Roman" w:hAnsi="Times New Roman" w:cs="Times New Roman"/>
          <w:sz w:val="24"/>
          <w:szCs w:val="24"/>
        </w:rPr>
        <w:t xml:space="preserve">й Глібе,* вашу славну пам'ять,* </w:t>
      </w:r>
      <w:r w:rsidRPr="00F6094C">
        <w:rPr>
          <w:rFonts w:ascii="Times New Roman" w:hAnsi="Times New Roman" w:cs="Times New Roman"/>
          <w:sz w:val="24"/>
          <w:szCs w:val="24"/>
        </w:rPr>
        <w:t>бо засяяла вона, як боговгодна й світлоносна,* оздоблена славою і благодаттю.* Тому хори ангелів веселяться нині з апостолами,* хвалять подвиги ваших страждань* і оспівують Христа Спаса, Бога нашого, що прославив вас.* Моліть його, щоб він просвітив і спас душі наші.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Чеснотами божественними славні* і мученицьким подвигом прикрашені,* сяєте ви, преславні Мученики,* і ясніше від сонця просвічуєте тих, що з вірою вшановують вашу світлоносну память.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Мучеників похвало, Борисе і Глібе!* Здобувши над оманою світлу перемогу,* ви, як переможці, за любов свою* сподобилися прославлення ваших нетлінних тіл.* Тому від гріховних упадків захороняйте тих,* що з вірою вшановують вашу пам'ять.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Прийдіть, звеличмо чудотворців і мучеників,* що законно постраждали й перемогли супротивного ворога.* Нині вони, прикрашені світлом, стоять перед Христом, радіючи.* Тому й ми весело і з любов'ю вшануймо їхню пам'ять, кличучи:* Радуйтеся, заступники вселенної і переможці ворогів!* Радуйтеся, лікарі хворих і гонителі бісів!* Радуйтеся, люб'язна двійко, прекрасні брати,* Борисе славний і Глібе чудний!* Ви, любимці Христові, благайте за нас Пресвяту Тройцю,* щоб умиротворити світ і спасти душі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І нині</w:t>
      </w:r>
      <w:r w:rsidRPr="00F6094C">
        <w:rPr>
          <w:rFonts w:ascii="Times New Roman" w:hAnsi="Times New Roman" w:cs="Times New Roman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догмат (г. 6)</w:t>
      </w:r>
      <w:r w:rsidRPr="00F6094C">
        <w:rPr>
          <w:rFonts w:ascii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Вхід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F6094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Будьмо уважні!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Мир всім.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:rsidR="00091666" w:rsidRPr="00F6094C" w:rsidRDefault="00091666" w:rsidP="00F6094C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Прокімен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Псалом 58 (г. 7):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Боже, ти мій заступник,* і милість твоя вийде мені назустріч.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Читання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З книги пророка Ісаї читання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F6094C">
        <w:rPr>
          <w:rFonts w:ascii="Times New Roman" w:hAnsi="Times New Roman" w:cs="Times New Roman"/>
          <w:sz w:val="24"/>
          <w:szCs w:val="24"/>
        </w:rPr>
        <w:t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(Іс. 43, 9-14)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F6094C">
        <w:rPr>
          <w:rFonts w:ascii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З книги Мудрості читання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Чтець: </w:t>
      </w:r>
      <w:r w:rsidRPr="00F6094C">
        <w:rPr>
          <w:rFonts w:ascii="Times New Roman" w:hAnsi="Times New Roman" w:cs="Times New Roman"/>
          <w:sz w:val="24"/>
          <w:szCs w:val="24"/>
        </w:rPr>
        <w:t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(Муд. 5, 15-6, 3)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Єктенія усильного благання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Сподоби, Господи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Прохальна єктенія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Мир всім.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Дав ти як знамено):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Прийдіть, любителі невинности,* і чистим серцем та смиренною душею* вшануймо святих братів,* що полюбили Христа,* який усіма володіє:* Бориса – мученика славного,* і Гліба − подивугідного лагідністю.* Вони бо, бувши душею і тілом чисті,* демонів здолали.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Візвали праведні,* і Господь вислухав їх.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Ви, славні брати рідні,* виросли з святого кореня* і воістину полюбили шляхетність.* Забажавши нетлінної слави,* ви життя вічне* і незнищенне царство вибрали.* Постраждавши за правду,* ви прийняли вінки перемоги,* страстотерпці і молільники за душі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Багато скорбот у праведних,* але з усіх них Господь їх рятує.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Вчинками й ділами* виконували ви Христові заповіді й накази.* Без ненависти зустріли ви ворогів,* які прийшли вас несправедливо вбити</w:t>
      </w:r>
      <w:r>
        <w:rPr>
          <w:rFonts w:ascii="Times New Roman" w:hAnsi="Times New Roman" w:cs="Times New Roman"/>
          <w:sz w:val="24"/>
          <w:szCs w:val="24"/>
        </w:rPr>
        <w:t>,* і</w:t>
      </w:r>
      <w:r w:rsidRPr="00F6094C">
        <w:rPr>
          <w:rFonts w:ascii="Times New Roman" w:hAnsi="Times New Roman" w:cs="Times New Roman"/>
          <w:sz w:val="24"/>
          <w:szCs w:val="24"/>
        </w:rPr>
        <w:t xml:space="preserve"> подібно як первомученик Стефан,* ви молилися, кажучи:* Не постав їм цього за гріх,* Чоловіколюбче,* Ісусе Боже наш.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Прийдіть, вірні українських церков,* і погляньмо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6094C">
        <w:rPr>
          <w:rFonts w:ascii="Times New Roman" w:hAnsi="Times New Roman" w:cs="Times New Roman"/>
          <w:sz w:val="24"/>
          <w:szCs w:val="24"/>
        </w:rPr>
        <w:t xml:space="preserve"> як невинно приймає засуд мученик Борис,* якого за підшіптуванням диявола прокололи списом у бік,* вчинивши кровопролиття.* Гляньмо і на Гліба, що немов ягня,* був заколений тим же братом Святополком.* Вони вінками завінчалися,* а він у забутті згинув і </w:t>
      </w:r>
      <w:r>
        <w:rPr>
          <w:rFonts w:ascii="Times New Roman" w:hAnsi="Times New Roman" w:cs="Times New Roman"/>
          <w:sz w:val="24"/>
          <w:szCs w:val="24"/>
        </w:rPr>
        <w:t>у</w:t>
      </w:r>
      <w:r w:rsidRPr="00F6094C">
        <w:rPr>
          <w:rFonts w:ascii="Times New Roman" w:hAnsi="Times New Roman" w:cs="Times New Roman"/>
          <w:sz w:val="24"/>
          <w:szCs w:val="24"/>
        </w:rPr>
        <w:t xml:space="preserve"> вогні мучиться.* Вони прийняли славу і моляться за душі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І нині</w:t>
      </w:r>
      <w:r w:rsidRPr="00F6094C">
        <w:rPr>
          <w:rFonts w:ascii="Times New Roman" w:hAnsi="Times New Roman" w:cs="Times New Roman"/>
          <w:sz w:val="24"/>
          <w:szCs w:val="24"/>
        </w:rPr>
        <w:t>: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Пісня Симеона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Тропарі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Правдиві страстотерпці і істинні Євангелія Христового послухачі,* доброчесний Романе з незлобивим Давидом,* ви не спротивилися ворогові – братові,* що вбивав ваші тіла, а душ не міг діткнутися.* Нехай, отже, плаче злий властолюбець,* а ви, радіючи з ангельськими ликами, стоячи перед Святою Тройцею,* моліться, щоб країна рідних ваших благовгодна була* і щоб сини руські спаслися.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Style w:val="FontStyle22"/>
          <w:rFonts w:ascii="Times New Roman" w:eastAsia="MS Gothic" w:hAnsi="Times New Roman" w:cs="Times New Roman"/>
          <w:b/>
          <w:sz w:val="24"/>
          <w:szCs w:val="24"/>
        </w:rPr>
        <w:t xml:space="preserve">Слава і нині: </w:t>
      </w:r>
      <w:r w:rsidRPr="00F6094C">
        <w:rPr>
          <w:rFonts w:ascii="Times New Roman" w:hAnsi="Times New Roman" w:cs="Times New Roman"/>
          <w:sz w:val="24"/>
          <w:szCs w:val="24"/>
        </w:rPr>
        <w:t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Благослови.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  <w:r w:rsidRPr="00F6094C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F6094C">
        <w:rPr>
          <w:rFonts w:ascii="Times New Roman" w:hAnsi="Times New Roman" w:cs="Times New Roman"/>
          <w:color w:val="FF0000"/>
          <w:sz w:val="24"/>
          <w:szCs w:val="24"/>
          <w:lang w:eastAsia="uk-UA"/>
        </w:rPr>
        <w:t> </w:t>
      </w:r>
      <w:r w:rsidRPr="00F6094C">
        <w:rPr>
          <w:rFonts w:ascii="Times New Roman" w:hAnsi="Times New Roman" w:cs="Times New Roman"/>
          <w:sz w:val="24"/>
          <w:szCs w:val="24"/>
          <w:lang w:eastAsia="uk-UA"/>
        </w:rPr>
        <w:t xml:space="preserve">Христос, істинний Бог наш, молитвами пречистої своєї Матері, святих славних і всехвальних апостолів, </w:t>
      </w:r>
      <w:r w:rsidRPr="00F6094C">
        <w:rPr>
          <w:rFonts w:ascii="Times New Roman" w:hAnsi="Times New Roman" w:cs="Times New Roman"/>
          <w:sz w:val="24"/>
          <w:szCs w:val="24"/>
        </w:rPr>
        <w:t>святих мучеників Бориса і Гліба, у святім хрещенні названих Романом і Давидом, світлу пам’ять яких днесь урочисто святкуємо</w:t>
      </w:r>
      <w:r w:rsidRPr="00F6094C">
        <w:rPr>
          <w:rFonts w:ascii="Times New Roman" w:hAnsi="Times New Roman" w:cs="Times New Roman"/>
          <w:sz w:val="24"/>
          <w:szCs w:val="24"/>
          <w:lang w:eastAsia="uk-UA"/>
        </w:rPr>
        <w:t xml:space="preserve">, і святого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  <w:lang w:eastAsia="uk-UA"/>
        </w:rPr>
        <w:t>(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  <w:lang w:eastAsia="uk-UA"/>
        </w:rPr>
        <w:t xml:space="preserve">), </w:t>
      </w:r>
      <w:r w:rsidRPr="00F6094C">
        <w:rPr>
          <w:rFonts w:ascii="Times New Roman" w:hAnsi="Times New Roman" w:cs="Times New Roman"/>
          <w:sz w:val="24"/>
          <w:szCs w:val="24"/>
          <w:lang w:eastAsia="uk-UA"/>
        </w:rPr>
        <w:t>і всіх святих, помилує і спасе нас, як благий і чоловіколюбець.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Після Вечірні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 w:rsidRPr="00F6094C">
        <w:rPr>
          <w:rFonts w:ascii="Times New Roman" w:hAnsi="Times New Roman" w:cs="Times New Roman"/>
          <w:sz w:val="24"/>
          <w:szCs w:val="24"/>
        </w:rPr>
        <w:t>Засіяла днесь преславна пам’ять ваша,* благородні страстотерпці Христові, Романе й Давиде,* що скликуєте нас на прославу Христа, Бога нашого.* Тому, прибігаючи до ковчега ваших мощів,* приймаємо дар оздор</w:t>
      </w:r>
      <w:r>
        <w:rPr>
          <w:rFonts w:ascii="Times New Roman" w:hAnsi="Times New Roman" w:cs="Times New Roman"/>
          <w:sz w:val="24"/>
          <w:szCs w:val="24"/>
        </w:rPr>
        <w:t>овлення вашими молитвами, святі</w:t>
      </w:r>
      <w:r w:rsidRPr="00F6094C">
        <w:rPr>
          <w:rFonts w:ascii="Times New Roman" w:hAnsi="Times New Roman" w:cs="Times New Roman"/>
          <w:sz w:val="24"/>
          <w:szCs w:val="24"/>
        </w:rPr>
        <w:t>,* бо ви є божественні лікарі.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br w:type="page"/>
      </w:r>
    </w:p>
    <w:p w:rsidR="00091666" w:rsidRPr="00F6094C" w:rsidRDefault="00091666" w:rsidP="00F6094C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УТРЕНЯ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091666" w:rsidRPr="00F6094C" w:rsidRDefault="00091666" w:rsidP="00F6094C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91666" w:rsidRPr="00F6094C" w:rsidRDefault="00091666" w:rsidP="00F6094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091666" w:rsidRPr="00F6094C" w:rsidRDefault="00091666" w:rsidP="00F6094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Утренні молитви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Бог Господь...</w:t>
      </w:r>
      <w:r w:rsidRPr="00F6094C">
        <w:rPr>
          <w:rFonts w:ascii="Times New Roman" w:hAnsi="Times New Roman" w:cs="Times New Roman"/>
          <w:i/>
          <w:color w:val="FF0000"/>
        </w:rPr>
        <w:t xml:space="preserve"> (Пс. 117), глас 2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Тропарі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Правдиві страстотерпці і істинні Євангелія Христового послухачі,* доброчесний Романе з незлобивим Давидом,* ви не спротивилися ворогові – братові,* що вбивав ваші тіла, а душ не міг діткнутися.* Нехай, отже, плаче злий властолюбець,* а ви, радіючи з ангельськими ликами, стоячи перед Святою Тройцею,* моліться, щоб країна рідних ваших благовгодна була* і щоб сини руські спаслися. </w:t>
      </w: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(2 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Style w:val="FontStyle22"/>
          <w:rFonts w:ascii="Times New Roman" w:eastAsia="MS Gothic" w:hAnsi="Times New Roman" w:cs="Times New Roman"/>
          <w:b/>
          <w:sz w:val="24"/>
          <w:szCs w:val="24"/>
        </w:rPr>
        <w:t xml:space="preserve">Слава і нині: </w:t>
      </w:r>
      <w:r w:rsidRPr="00F6094C">
        <w:rPr>
          <w:rFonts w:ascii="Times New Roman" w:hAnsi="Times New Roman" w:cs="Times New Roman"/>
          <w:sz w:val="24"/>
          <w:szCs w:val="24"/>
        </w:rPr>
        <w:t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Перший сідальний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Терпеливо й мужньо приймаючи страждання з любови до Христа,* споглядали ви, Борисе й Глібе,* на милостивого чоловіколюбця Бога,* що подає світові велику милість.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>: Безматернього на небі, Богородице,* понад усяке розуміння і чутку, породила ти на землі без отця.* Моли його за душі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Другий сідальний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З молодости полюбивши Христа, ви, святі й славні </w:t>
      </w:r>
      <w:r>
        <w:rPr>
          <w:rFonts w:ascii="Times New Roman" w:hAnsi="Times New Roman" w:cs="Times New Roman"/>
          <w:sz w:val="24"/>
          <w:szCs w:val="24"/>
        </w:rPr>
        <w:t>б</w:t>
      </w:r>
      <w:r w:rsidRPr="00F6094C">
        <w:rPr>
          <w:rFonts w:ascii="Times New Roman" w:hAnsi="Times New Roman" w:cs="Times New Roman"/>
          <w:sz w:val="24"/>
          <w:szCs w:val="24"/>
        </w:rPr>
        <w:t>рати,* разом шукали безгрішного життя,* вибравши чесноту й стриманість від душевних і тілесних пристрастей.* Тому, за Божою благодаттю,* ви одержали ласку оздоровляти тих, що вас звеличують.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>: Єдина могутня й ласкава* провіднице людського роду, Богородице Діво!* Моли безперестанно з пророками й мучениками,* із святителями, посниками і преподобними того,* кого ти надприродно породила, Бога Слово, щоб усі спаслися.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Величання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Величаємо вас, святі Страстотерпці,* і вшановуємо ваші страждання,* що їх ви перенесли за Христа.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Бог для нас − охорона й сила, допомога в недолях, що часто трапляються.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Пролили кров їхню, немов воду.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Пам'ять про праведника буде вічна. Лихої слави він не лякається.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>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 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F6094C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Сідальний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Зрозумівши Христові заповіді* і полюбивши його, Страстотерпці славні,* ви не злякалися тих, що тіла ваші вбивали,* бо в руки Христові віддали свої прекрасні душі.* Один, списом пробитий, веселився,* а другий, наче ягнятко незлосливе, заколений, молився.* Отже, Мученики-брати, одержавши дар зцілення,* моліть Христа Бога, щоб подав прощення гріхів тим,* що шанують вашу святу пам'ять.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Степенна пісня Антифон 1</w:t>
      </w:r>
      <w:r w:rsidRPr="00F6094C">
        <w:rPr>
          <w:rFonts w:ascii="Times New Roman" w:hAnsi="Times New Roman" w:cs="Times New Roman"/>
          <w:i/>
          <w:color w:val="FF0000"/>
        </w:rPr>
        <w:t xml:space="preserve"> (глас 4)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Прокімен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Псалом 33 (г. 4)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Візвали праведні і Господь вислухав їх,* і від усіх скорбот їхніх урятував їх.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6094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Багато скорбот у праведних, але з усіх них Господь їх рятує.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Господи, помилуй.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30j0zll" w:colFirst="0" w:colLast="0"/>
      <w:bookmarkEnd w:id="0"/>
      <w:r w:rsidRPr="00F6094C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sz w:val="24"/>
          <w:szCs w:val="24"/>
        </w:rPr>
        <w:t>Усе, що живе, нехай хвалить Господа.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Мир всім!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 xml:space="preserve">Від </w:t>
      </w:r>
      <w:r w:rsidRPr="00F6094C">
        <w:rPr>
          <w:rFonts w:ascii="Times New Roman" w:hAnsi="Times New Roman" w:cs="Times New Roman"/>
          <w:i/>
          <w:sz w:val="24"/>
          <w:szCs w:val="24"/>
        </w:rPr>
        <w:t>Луки</w:t>
      </w:r>
      <w:r w:rsidRPr="00F6094C"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Будьмо уважні.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Але перед усім цим на вас накладуть руки й переслідувати будуть, і волочитимуть по синагогах та по тюрмах, водитимуть перед царів і правителів з-за імени мого. І це дасть вам нагоду свідчити. Візьміть собі до серця, що вам не треба готуватися наперед, що маєте відповідати, я бо дам вам слово й мудрість, якій ніхто з ваших противників не зможе протиставитись і перечити. Вас видадуть батьки, брати, рідні й друзі, і декому з вас смерть заподіють. Вас будуть ненавидіти всі за моє ім'я. Але волосина з голови у вас не пропаде! Вашим стражданням ви спасете душі свої. Коли ж побачите Єрусалим, оточений військами, знайте тоді, що його спустошення наблизилось. Тоді ті, що в Юдеї, нехай тікають у гори, а ті, що будуть у середині міста, нехай вийдуть з нього; ті ж, що будуть на полях, нехай до нього не входять. Це бо дні кари, коли то все, що написане, здійсниться. Горе вагітним та тим, що грудьми годують, у ті дні! Бо на землі буде нужда велика й гнів проти народу цього. Вони поляжуть від леза меча й підуть у неволю поміж усі народи. Єрусалим топтатимуть погани, поки не закінчиться час поган. І будуть знаки на сонці, місяці й на зорях, а на землі переполох народів, стривоження шумом моря та його хвилями. Люди змертвіють від страху, очікуючи те, що на світ надійде, бо захитаються небесні сили. Тоді побачать Сина Чоловічого, що йтиме у хмарі з силою і славою великою. Як це почне збуватись, випростайтесь і підніміть ваші голови вгору, бо ваше визволення близьке”.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(Лк. 106 зач.; 21, 12-19)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Псалом 50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І нині</w:t>
      </w:r>
      <w:r w:rsidRPr="00F6094C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Брати прекрасні, Борисе й Глібе!* Страждання ваші подають зцілення нам,* що з вірою в недугах і болях вас призиваємо;* даром ви прийняли, даром ви й роздаєте.* Маючи сміливий доступ до Христа Господа,* моліться за душі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Єктенія: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F6094C">
        <w:rPr>
          <w:rFonts w:ascii="Times New Roman" w:hAnsi="Times New Roman" w:cs="Times New Roman"/>
          <w:sz w:val="24"/>
          <w:szCs w:val="24"/>
        </w:rPr>
        <w:t>, і святих мучеників Бориса і Гліба, у святім хрещенні названих Романом і Давидом, світлу пам’ять яких днесь урочисто святкуємо</w:t>
      </w:r>
      <w:r w:rsidRPr="00F6094C">
        <w:rPr>
          <w:rFonts w:ascii="Times New Roman" w:hAnsi="Times New Roman" w:cs="Times New Roman"/>
          <w:sz w:val="24"/>
          <w:szCs w:val="24"/>
          <w:lang w:eastAsia="uk-UA"/>
        </w:rPr>
        <w:t>,</w:t>
      </w:r>
      <w:r>
        <w:rPr>
          <w:rFonts w:ascii="Times New Roman" w:hAnsi="Times New Roman" w:cs="Times New Roman"/>
          <w:sz w:val="24"/>
          <w:szCs w:val="24"/>
          <w:lang w:eastAsia="uk-UA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і всіх Святи́х: мо́лимо Тебе́, многоми́лостивий Го́споди, ви́слухай нас грішних, що мо́лимось Тобі, і поми́луй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Ірмос 1: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b/>
          <w:sz w:val="24"/>
          <w:szCs w:val="24"/>
        </w:rPr>
        <w:t>Прийдіть, вірні,* заспіваймо пісню Христу Богові,* що розділив море,* і через нього перевів народ,* який вивів з єгипетської неволі,* бо він прославився.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Богомудрі брати, великі мученики, що з усіма святими стоїте перед Святою Трійцею, моліться, щоб Господь очистив душі й уста нам, що насмілились вшанувати піснею вас.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Заспіваймо, вірні, пісню хвалебну, святкуючи пам'ять прославлених чистотою душ і тіл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Бориса славного й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Гліба боголюбивого, вкупі прославляючи.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Богородиці: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Звеличаємо, вірні, достойно вибрану з усіх родів Діву, що незбагненно Бога-Слово тілом породила.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Ірмос 3: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b/>
          <w:sz w:val="24"/>
          <w:szCs w:val="24"/>
        </w:rPr>
        <w:t>Почув я, Господи,* вістку про твоє провидіння* і прославив тебе, єдиний Чоловіколюбче.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Веселиться Церква Христова, шануючи пам'ять вашу, святі мученики, й виголошує Творцеві: «Ти моя кріпость, Господи, і пристановище, й підпора моя».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Ні царства не бажали ви, ні срібла, ні золота, а тільки, Христа полюбивши, виголошували: «Святий Ти, Господи».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Богородиці: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Задля спасіння людей од вічної кари за гріх, що стався в Едемі через неслухняність Адама й Єви, Ти, Пречиста, з Божої волі породила джерело всякого добра, Спаса нашого.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lk62566339"/>
      <w:r w:rsidRPr="00F6094C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1"/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iCs/>
          <w:color w:val="FF0000"/>
          <w:sz w:val="24"/>
          <w:szCs w:val="24"/>
        </w:rPr>
        <w:t>Сідальний, (г. 1)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З молодости Христа полюбивши, чесні брати, ви життя безгрішне в чистоті душевній і тілесній проводили; і за допомогою Божої благодати подаєте зцілення всяких недуг тим, що вас шанують.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Ірмос 4: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b/>
          <w:sz w:val="24"/>
          <w:szCs w:val="24"/>
        </w:rPr>
        <w:t>Ти розігнав мряку описаних прообразів</w:t>
      </w:r>
      <w:r>
        <w:rPr>
          <w:rFonts w:ascii="Times New Roman" w:hAnsi="Times New Roman" w:cs="Times New Roman"/>
          <w:b/>
          <w:sz w:val="24"/>
          <w:szCs w:val="24"/>
        </w:rPr>
        <w:t>,* і</w:t>
      </w:r>
      <w:r w:rsidRPr="00F6094C">
        <w:rPr>
          <w:rFonts w:ascii="Times New Roman" w:hAnsi="Times New Roman" w:cs="Times New Roman"/>
          <w:b/>
          <w:sz w:val="24"/>
          <w:szCs w:val="24"/>
        </w:rPr>
        <w:t xml:space="preserve"> з настанням істини,* серця вірних опромінив Богоотроковицею;* тож і нас повчи, Христе,* своїм світлом.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Як два ясних світила, освітлюєте ви, богоносці, вірних. Спасайте ж нас і від нападу ворогів, щоб ми шанували вас, як заступників наших.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Щасливі вірою в Бога, взяли ви на себе подвиг, ще бувши юнаками, як цвіт віку молодого, й не дбали про насолоду тілесну, а читали книги божественні, і так, просвітивши себе заповідями Божими, темного демона погубили.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Богородиці: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По слову Тво</w:t>
      </w:r>
      <w:r>
        <w:rPr>
          <w:rFonts w:ascii="Times New Roman" w:hAnsi="Times New Roman" w:cs="Times New Roman"/>
          <w:color w:val="000000"/>
          <w:sz w:val="24"/>
          <w:szCs w:val="24"/>
        </w:rPr>
        <w:t>є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 xml:space="preserve">му, Непорочна, щасливою називаємо Тебе ми, всі роди християнські, бо Ти воістину Бога породила, звершеного по природі Божественній і </w:t>
      </w:r>
      <w:r>
        <w:rPr>
          <w:rFonts w:ascii="Times New Roman" w:hAnsi="Times New Roman" w:cs="Times New Roman"/>
          <w:color w:val="000000"/>
          <w:sz w:val="24"/>
          <w:szCs w:val="24"/>
        </w:rPr>
        <w:t>люд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ській.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Ірмос 5: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b/>
          <w:sz w:val="24"/>
          <w:szCs w:val="24"/>
        </w:rPr>
        <w:t>Світла подателю і віків творче, Господи,* навчи нас світлом твоїх повелінь,* бо, крім тебе, іншого Бога не знаємо.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Настало всечесне й урочисте свято славних Бориса й Гліба, бо вони приносять нам радість вічну, за яку ми прославляємо Господа, що їх прославив.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Як діти боголюбивого батька, ви світом побожности в рідній землі засяяли, як брати улюблені, тим-то через заздрощі й мученицьку смерть ви прийняли.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Богородиці: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Як найвищу над усе й святішу від янголів небесних, прославляємо Тебе, бо Ти небо з землею з'єднала. Але, Мати Божа, і нині зглянься на тих, що Тебе величають, і посором зухвальство ворогів наших.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Ірмос 6: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b/>
          <w:sz w:val="24"/>
          <w:szCs w:val="24"/>
        </w:rPr>
        <w:t>Безодня гріхів велика оточила мене,* тож, як пророк, взиваю до тебе, Господи:* Від загибелі спаси мене!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Моліться, святі мученики, за тих, що світле свято ваше справляють, і від усякої напасти в спокої й побожності охороняйте отчизну вашу.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Як юнаки бадьорі, мужньо подолали лютого супротивника святий Борис укупі з Глібом і, показавши себе переможцями ділом і словом, вінців славних від Бога сподобилися.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Богородиці: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Слова пророчі провістили Тебе, Богородице, а ми, бачачи, що справдилися пророцтва, величаємо Тебе, як істинну оселю дівоцтва й чистоти.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 w:rsidRPr="00F6094C">
        <w:rPr>
          <w:rFonts w:ascii="Times New Roman" w:hAnsi="Times New Roman" w:cs="Times New Roman"/>
          <w:sz w:val="24"/>
          <w:szCs w:val="24"/>
        </w:rPr>
        <w:t>Засіяла днесь преславна пам’ять ваша,* благородні страстотерпці Христові, Романе й Давиде,* що скликуєте нас на прославу Христа, Бога нашого.* Тому, прибігаючи до ковчега ваших мощів,* приймаємо дар оздор</w:t>
      </w:r>
      <w:r>
        <w:rPr>
          <w:rFonts w:ascii="Times New Roman" w:hAnsi="Times New Roman" w:cs="Times New Roman"/>
          <w:sz w:val="24"/>
          <w:szCs w:val="24"/>
        </w:rPr>
        <w:t>овлення вашими молитвами, святі</w:t>
      </w:r>
      <w:r w:rsidRPr="00F6094C">
        <w:rPr>
          <w:rFonts w:ascii="Times New Roman" w:hAnsi="Times New Roman" w:cs="Times New Roman"/>
          <w:sz w:val="24"/>
          <w:szCs w:val="24"/>
        </w:rPr>
        <w:t>,* бо ви є божественні лікарі.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Ірмос 7: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b/>
          <w:sz w:val="24"/>
          <w:szCs w:val="24"/>
        </w:rPr>
        <w:t>Халдейська піч, напалена вогнем,* зросилася присутністю Божого Духа,* а юнаки співали:* Благословенний ти, Боже отців наших!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63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Божественна й пресвітла пам'ять ваша, як небо, світом осяяне, з'явилася, як сонце світоносне просвіщаючи тих, що без сумніву до Христа виголошують: «Благословенний Ти в храмі слави Твоєї, Господи».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widowControl w:val="0"/>
        <w:shd w:val="clear" w:color="auto" w:fill="FFFFFF"/>
        <w:tabs>
          <w:tab w:val="left" w:pos="763"/>
        </w:tabs>
        <w:autoSpaceDE w:val="0"/>
        <w:autoSpaceDN w:val="0"/>
        <w:adjustRightInd w:val="0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Постраждати за Христа ви мали волю, й через те, як нагороду від Бога, одержали благодать пристрасти й недуги відгонити від тих, що вихваляють вас і виголошують: «Благословенний Бог отців наших».</w:t>
      </w:r>
    </w:p>
    <w:p w:rsidR="00091666" w:rsidRPr="00F6094C" w:rsidRDefault="00091666" w:rsidP="00F6094C">
      <w:pPr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 xml:space="preserve">: </w:t>
      </w: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Богородиці: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Свята й Божественна Ти є оселя Божого Сина, Тобою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бо принесено радість, Богородице, тим, що виголошують: «Благословенна Ти м</w:t>
      </w:r>
      <w:r>
        <w:rPr>
          <w:rFonts w:ascii="Times New Roman" w:hAnsi="Times New Roman" w:cs="Times New Roman"/>
          <w:color w:val="000000"/>
          <w:sz w:val="24"/>
          <w:szCs w:val="24"/>
        </w:rPr>
        <w:t>і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ж ж</w:t>
      </w:r>
      <w:r>
        <w:rPr>
          <w:rFonts w:ascii="Times New Roman" w:hAnsi="Times New Roman" w:cs="Times New Roman"/>
          <w:color w:val="000000"/>
          <w:sz w:val="24"/>
          <w:szCs w:val="24"/>
        </w:rPr>
        <w:t>інк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ами, всенепорочна Владичице».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Ірмос 8: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b/>
          <w:sz w:val="24"/>
          <w:szCs w:val="24"/>
        </w:rPr>
        <w:t>Тебе, що покриваєш водою піднебесне,* обмежуєш море піском і тримаєш усе,* хвалить сонце, славить місяць;* тобі пісню співає усе створіння,* як творцеві всього, повіки.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Світла пам'ять ваша, святі мученики, нині збирає вірних на свято врочисте, щоб прославити чесні страждання ваші й виголосити: «Благословіть, усі творіння, Господа».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shd w:val="clear" w:color="auto" w:fill="FFFFFF"/>
        <w:tabs>
          <w:tab w:val="left" w:pos="80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Богом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прославлені,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мученики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Тебе,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Христе,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єдиного полюбили й людей навчили прославляти Тебе, Творця всіх: «Благословіть, усі творіння, Господа».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</w:pPr>
      <w:r w:rsidRPr="00F6094C">
        <w:rPr>
          <w:rFonts w:ascii="Times New Roman" w:hAnsi="Times New Roman" w:cs="Times New Roman"/>
          <w:b/>
          <w:bCs/>
          <w:color w:val="000000"/>
          <w:sz w:val="24"/>
          <w:szCs w:val="24"/>
          <w:lang w:eastAsia="en-AU"/>
        </w:rPr>
        <w:t>Благословім Отця і Сина і Святого Духа Господа, нині і повсякчас, і на віки віків. Амінь.</w:t>
      </w:r>
    </w:p>
    <w:p w:rsidR="00091666" w:rsidRPr="00F6094C" w:rsidRDefault="00091666" w:rsidP="00F6094C">
      <w:pPr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Богородиці: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Щоб спасти нас, засяяв із Тебе, Діво чиста, Господь; моли ж Його, Владичице, просвітити тих, що шанують Тебе, і визволити з біди тих, що виголошують: «Благословіть, усі творіння, Господа».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Пісня Богородиці</w:t>
      </w:r>
    </w:p>
    <w:p w:rsidR="00091666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Пісня 9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Ірмос (г. 2):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b/>
          <w:sz w:val="24"/>
          <w:szCs w:val="24"/>
        </w:rPr>
        <w:t>Ввесь ти наше прагнення,* ввесь – наша насолода* − Слово Боже, Сину Діви,* Боже єдиний, Господи, між святими пресвятий.* Тому тебе всі з твоєю Матір'ю величаємо.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Святі мученики, Борисе і Глібе, моліть Бога за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О, божественна й світлосяйна двійко братів рідних!* Моліться, щоб очиститися нам від гріхів* і поправитися раніше, ніж прийде кінець життя,* щоб ми неперестанно вас звеличували.</w:t>
      </w:r>
    </w:p>
    <w:p w:rsidR="00091666" w:rsidRPr="00F6094C" w:rsidRDefault="00091666" w:rsidP="00F6094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Приспів:</w:t>
      </w:r>
      <w:r w:rsidRPr="00F6094C"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Святі мученики, Борисе й Глібе, моліть Бога за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Хоч на землі й поховано вас, як мертвих,* але на небесах ви прославилися з Божими слугами.* Тим-то, Славні, маючи сміливість до Бога,* вогняним страхом ви, Блаженні,* прогнали ворога лукавого,* що стояв над гробом вашим.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>: О чудо незбагненне,* чудо воістину велике й преславне.* Як же то вмістився в твоє лоно Бог неосяжний?* Моли його, Діво, за тих, що тебе величають,* щоб він спас нас від біди й ворогів беззаконних.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</w:rPr>
        <w:t>Священик: 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F6094C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rPr>
          <w:rStyle w:val="FontStyle22"/>
          <w:rFonts w:ascii="Times New Roman" w:eastAsia="MS Gothic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</w:rPr>
      </w:pPr>
      <w:r w:rsidRPr="00F6094C">
        <w:rPr>
          <w:rStyle w:val="FontStyle23"/>
          <w:rFonts w:ascii="Times New Roman" w:hAnsi="Times New Roman" w:cs="Times New Roman"/>
          <w:b/>
          <w:color w:val="FF0000"/>
          <w:sz w:val="24"/>
          <w:szCs w:val="24"/>
        </w:rPr>
        <w:t>Світильний</w:t>
      </w:r>
      <w:r w:rsidRPr="00F6094C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>: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Ви, як воістину пресвітлі світильники,* весь світ вірою просвітили,* угодники Божі, Борисе і Глібе.* Тому ми піснями прославляємо Христа Бога нашого,* що вас дивно прославив.</w:t>
      </w: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:</w:t>
      </w:r>
    </w:p>
    <w:p w:rsidR="00091666" w:rsidRPr="00F6094C" w:rsidRDefault="00091666" w:rsidP="00F6094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091666" w:rsidRPr="00F6094C" w:rsidRDefault="00091666" w:rsidP="00F6094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Стихири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1, подібний: Небесних хорів):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Сьогодні нам засяяла світлопромінна,* славна і свята пам'ять* мучеників Бориса і Гліба.* Вони, всю землю нашу просвітивши* і мрячну ідольську темряву розвіявши,* подають нам цілющу благодать.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6094C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Цінними краплинами своєї крови, Борисе і Глібе,* ви обагрили ваші ризи.* Тому, з вірою святкуючи вашу пам'ять,* моліться, благаємо вас,* щоб умиротворити світ і спасти душі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6094C">
        <w:rPr>
          <w:rFonts w:ascii="Times New Roman" w:hAnsi="Times New Roman" w:cs="Times New Roman"/>
          <w:sz w:val="24"/>
          <w:szCs w:val="24"/>
        </w:rPr>
        <w:t>: Радуйся, Богородице Діво,* бо ти народила Царя небесного,* Спасителя й просвітителя душ наших.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Велике славослов'я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6094C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Слава во вишніх Богу</w:t>
      </w:r>
      <w:r>
        <w:rPr>
          <w:rFonts w:ascii="Times New Roman" w:hAnsi="Times New Roman" w:cs="Times New Roman"/>
          <w:sz w:val="24"/>
          <w:szCs w:val="24"/>
        </w:rPr>
        <w:t>,*</w:t>
      </w:r>
      <w:r w:rsidRPr="00F6094C">
        <w:rPr>
          <w:rFonts w:ascii="Times New Roman" w:hAnsi="Times New Roman" w:cs="Times New Roman"/>
          <w:sz w:val="24"/>
          <w:szCs w:val="24"/>
        </w:rPr>
        <w:t xml:space="preserve"> і на землі мир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6094C">
        <w:rPr>
          <w:rFonts w:ascii="Times New Roman" w:hAnsi="Times New Roman" w:cs="Times New Roman"/>
          <w:sz w:val="24"/>
          <w:szCs w:val="24"/>
        </w:rPr>
        <w:t>* в людях благовоління.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Тропар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Правдиві страстотерпці і істинні Євангелія Христового послухачі,* доброчесний Романе з незлобивим Давидом,* ви не спротивилися ворогові – братові,* що вбивав ваші тіла, а душ не міг діткнутися.* Нехай, отже, плаче злий властолюбець,* а ви, радіючи з ангельськими ликами, стоячи перед Святою Тройцею,* моліться, щоб країна рідних ваших благовгодна була* і щоб сини руські спаслися.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Style w:val="FontStyle22"/>
          <w:rFonts w:ascii="Times New Roman" w:eastAsia="MS Gothic" w:hAnsi="Times New Roman" w:cs="Times New Roman"/>
          <w:b/>
          <w:sz w:val="24"/>
          <w:szCs w:val="24"/>
        </w:rPr>
        <w:t xml:space="preserve">Слава і нині: </w:t>
      </w:r>
      <w:r w:rsidRPr="00F6094C">
        <w:rPr>
          <w:rFonts w:ascii="Times New Roman" w:hAnsi="Times New Roman" w:cs="Times New Roman"/>
          <w:sz w:val="24"/>
          <w:szCs w:val="24"/>
        </w:rPr>
        <w:t>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</w:rPr>
      </w:pPr>
      <w:r w:rsidRPr="00F6094C">
        <w:rPr>
          <w:rFonts w:ascii="Times New Roman" w:hAnsi="Times New Roman" w:cs="Times New Roman"/>
          <w:b/>
          <w:i/>
          <w:color w:val="FF0000"/>
        </w:rPr>
        <w:t>Прохальна єктенія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F6094C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І духові твоєму.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Тобі, Господи.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:rsidR="00091666" w:rsidRPr="00F6094C" w:rsidRDefault="00091666" w:rsidP="00F6094C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6094C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sz w:val="24"/>
          <w:szCs w:val="24"/>
        </w:rPr>
        <w:t>Премудрість.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Благослови.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6094C">
        <w:rPr>
          <w:rFonts w:ascii="Times New Roman" w:hAnsi="Times New Roman" w:cs="Times New Roman"/>
          <w:i/>
          <w:sz w:val="24"/>
          <w:szCs w:val="24"/>
        </w:rPr>
        <w:t>.</w:t>
      </w:r>
      <w:r w:rsidRPr="00F6094C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iCs/>
          <w:color w:val="FF0000"/>
          <w:sz w:val="24"/>
          <w:szCs w:val="24"/>
          <w:lang w:eastAsia="uk-UA"/>
        </w:rPr>
        <w:t>Священик:</w:t>
      </w:r>
      <w:r w:rsidRPr="00F6094C">
        <w:rPr>
          <w:rFonts w:ascii="Times New Roman" w:hAnsi="Times New Roman" w:cs="Times New Roman"/>
          <w:color w:val="FF0000"/>
          <w:sz w:val="24"/>
          <w:szCs w:val="24"/>
          <w:lang w:eastAsia="uk-UA"/>
        </w:rPr>
        <w:t> </w:t>
      </w:r>
      <w:r w:rsidRPr="00F6094C">
        <w:rPr>
          <w:rFonts w:ascii="Times New Roman" w:hAnsi="Times New Roman" w:cs="Times New Roman"/>
          <w:sz w:val="24"/>
          <w:szCs w:val="24"/>
          <w:lang w:eastAsia="uk-UA"/>
        </w:rPr>
        <w:t xml:space="preserve">Христос, істинний Бог наш, молитвами пречистої своєї Матері, святих славних і всехвальних апостолів, </w:t>
      </w:r>
      <w:r w:rsidRPr="00F6094C">
        <w:rPr>
          <w:rFonts w:ascii="Times New Roman" w:hAnsi="Times New Roman" w:cs="Times New Roman"/>
          <w:sz w:val="24"/>
          <w:szCs w:val="24"/>
        </w:rPr>
        <w:t>святих мучеників Бориса і Гліба, у святім хрещенні названих Романом і Давидом, світлу пам’ять яких днесь урочисто святкуємо</w:t>
      </w:r>
      <w:r w:rsidRPr="00F6094C">
        <w:rPr>
          <w:rFonts w:ascii="Times New Roman" w:hAnsi="Times New Roman" w:cs="Times New Roman"/>
          <w:sz w:val="24"/>
          <w:szCs w:val="24"/>
          <w:lang w:eastAsia="uk-UA"/>
        </w:rPr>
        <w:t xml:space="preserve">, і святого 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  <w:lang w:eastAsia="uk-UA"/>
        </w:rPr>
        <w:t>(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F6094C">
        <w:rPr>
          <w:rFonts w:ascii="Times New Roman" w:hAnsi="Times New Roman" w:cs="Times New Roman"/>
          <w:i/>
          <w:color w:val="FF0000"/>
          <w:sz w:val="24"/>
          <w:szCs w:val="24"/>
          <w:lang w:eastAsia="uk-UA"/>
        </w:rPr>
        <w:t xml:space="preserve">), </w:t>
      </w:r>
      <w:r w:rsidRPr="00F6094C">
        <w:rPr>
          <w:rFonts w:ascii="Times New Roman" w:hAnsi="Times New Roman" w:cs="Times New Roman"/>
          <w:sz w:val="24"/>
          <w:szCs w:val="24"/>
          <w:lang w:eastAsia="uk-UA"/>
        </w:rPr>
        <w:t>і всіх святих, помилує і спасе нас, як благий і чоловіколюбець.</w:t>
      </w:r>
    </w:p>
    <w:p w:rsidR="00091666" w:rsidRPr="00F6094C" w:rsidRDefault="00091666" w:rsidP="00F6094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6094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6094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094C">
        <w:rPr>
          <w:rFonts w:ascii="Times New Roman" w:hAnsi="Times New Roman" w:cs="Times New Roman"/>
          <w:sz w:val="24"/>
          <w:szCs w:val="24"/>
        </w:rPr>
        <w:t>Амінь.</w:t>
      </w:r>
    </w:p>
    <w:sectPr w:rsidR="00091666" w:rsidRPr="00F6094C" w:rsidSect="00AC632F">
      <w:pgSz w:w="11906" w:h="16838"/>
      <w:pgMar w:top="1134" w:right="850" w:bottom="1134" w:left="1701" w:header="708" w:footer="708" w:gutter="0"/>
      <w:pgNumType w:start="1"/>
      <w:cols w:space="720"/>
      <w:rtlGutter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?l?r ?S?V?b?N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?l?r ??Ѓfc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03D72"/>
    <w:rsid w:val="00007971"/>
    <w:rsid w:val="00091666"/>
    <w:rsid w:val="000E19CF"/>
    <w:rsid w:val="00222443"/>
    <w:rsid w:val="00270139"/>
    <w:rsid w:val="003A4A6F"/>
    <w:rsid w:val="0075272F"/>
    <w:rsid w:val="00903D72"/>
    <w:rsid w:val="00AC632F"/>
    <w:rsid w:val="00B510BE"/>
    <w:rsid w:val="00F609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PeterCyr" w:eastAsia="PeterCyr" w:hAnsi="PeterCyr" w:cs="PeterCyr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semiHidden="0" w:uiPriority="0" w:unhideWhenUsed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="Times New Roman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Heading4">
    <w:name w:val="heading 4"/>
    <w:basedOn w:val="Normal1"/>
    <w:next w:val="Normal1"/>
    <w:link w:val="Heading4Char"/>
    <w:uiPriority w:val="99"/>
    <w:qFormat/>
    <w:rsid w:val="00AC632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9"/>
    <w:qFormat/>
    <w:rsid w:val="00AC632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9"/>
    <w:qFormat/>
    <w:rsid w:val="00AC632F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B65"/>
    <w:rPr>
      <w:rFonts w:asciiTheme="minorHAnsi" w:eastAsiaTheme="minorEastAsia" w:hAnsiTheme="minorHAnsi" w:cstheme="minorBidi"/>
      <w:b/>
      <w:bCs/>
      <w:sz w:val="28"/>
      <w:szCs w:val="28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B65"/>
    <w:rPr>
      <w:rFonts w:asciiTheme="minorHAnsi" w:eastAsiaTheme="minorEastAsia" w:hAnsiTheme="minorHAnsi" w:cstheme="minorBidi"/>
      <w:b/>
      <w:bCs/>
      <w:i/>
      <w:iCs/>
      <w:sz w:val="26"/>
      <w:szCs w:val="26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B65"/>
    <w:rPr>
      <w:rFonts w:asciiTheme="minorHAnsi" w:eastAsiaTheme="minorEastAsia" w:hAnsiTheme="minorHAnsi" w:cstheme="minorBidi"/>
      <w:b/>
      <w:bCs/>
      <w:lang w:val="uk-UA"/>
    </w:rPr>
  </w:style>
  <w:style w:type="paragraph" w:customStyle="1" w:styleId="Normal1">
    <w:name w:val="Normal1"/>
    <w:uiPriority w:val="99"/>
    <w:rsid w:val="00AC632F"/>
    <w:rPr>
      <w:sz w:val="36"/>
      <w:szCs w:val="36"/>
      <w:lang w:val="uk-UA"/>
    </w:rPr>
  </w:style>
  <w:style w:type="paragraph" w:styleId="Title">
    <w:name w:val="Title"/>
    <w:basedOn w:val="Normal1"/>
    <w:next w:val="Normal1"/>
    <w:link w:val="TitleChar"/>
    <w:uiPriority w:val="99"/>
    <w:qFormat/>
    <w:rsid w:val="00AC632F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11B65"/>
    <w:rPr>
      <w:rFonts w:asciiTheme="majorHAnsi" w:eastAsiaTheme="majorEastAsia" w:hAnsiTheme="majorHAnsi" w:cstheme="majorBidi"/>
      <w:b/>
      <w:bCs/>
      <w:kern w:val="28"/>
      <w:sz w:val="32"/>
      <w:szCs w:val="32"/>
      <w:lang w:val="uk-UA"/>
    </w:rPr>
  </w:style>
  <w:style w:type="paragraph" w:styleId="FootnoteText">
    <w:name w:val="footnote text"/>
    <w:basedOn w:val="Normal"/>
    <w:link w:val="FootnoteTextChar"/>
    <w:uiPriority w:val="99"/>
    <w:semiHidden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Pr>
      <w:rFonts w:ascii="Times New Roman" w:hAnsi="Times New Roman" w:cs="Times New Roman"/>
    </w:rPr>
  </w:style>
  <w:style w:type="character" w:styleId="FootnoteReference">
    <w:name w:val="footnote reference"/>
    <w:basedOn w:val="DefaultParagraphFont"/>
    <w:uiPriority w:val="99"/>
    <w:semiHidden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0">
    <w:name w:val="Font Style20"/>
    <w:basedOn w:val="DefaultParagraphFont"/>
    <w:uiPriority w:val="99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  <w:lang w:eastAsia="uk-UA"/>
    </w:rPr>
  </w:style>
  <w:style w:type="character" w:customStyle="1" w:styleId="FontStyle26">
    <w:name w:val="Font Style26"/>
    <w:basedOn w:val="DefaultParagraphFont"/>
    <w:uiPriority w:val="99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Pr>
      <w:rFonts w:cs="Times New Roman"/>
    </w:rPr>
  </w:style>
  <w:style w:type="character" w:styleId="PageNumber">
    <w:name w:val="page number"/>
    <w:basedOn w:val="DefaultParagraphFont"/>
    <w:uiPriority w:val="99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Pr>
      <w:rFonts w:ascii="Lucida Grande CY" w:hAnsi="Lucida Grande CY" w:cs="Times New Roman"/>
      <w:sz w:val="24"/>
      <w:szCs w:val="24"/>
      <w:lang w:val="en-US" w:eastAsia="en-US"/>
    </w:rPr>
  </w:style>
  <w:style w:type="paragraph" w:styleId="Subtitle">
    <w:name w:val="Subtitle"/>
    <w:basedOn w:val="Normal"/>
    <w:next w:val="Normal"/>
    <w:link w:val="SubtitleChar"/>
    <w:uiPriority w:val="99"/>
    <w:qFormat/>
    <w:rsid w:val="00AC632F"/>
    <w:pPr>
      <w:keepNext/>
      <w:keepLines/>
      <w:spacing w:before="360" w:after="80"/>
    </w:pPr>
    <w:rPr>
      <w:rFonts w:ascii="Georgia" w:eastAsia="PeterCyr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511B65"/>
    <w:rPr>
      <w:rFonts w:asciiTheme="majorHAnsi" w:eastAsiaTheme="majorEastAsia" w:hAnsiTheme="majorHAnsi" w:cstheme="majorBidi"/>
      <w:sz w:val="24"/>
      <w:szCs w:val="24"/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16</TotalTime>
  <Pages>35</Pages>
  <Words>12511</Words>
  <Characters>-32766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ALEX</cp:lastModifiedBy>
  <cp:revision>5</cp:revision>
  <dcterms:created xsi:type="dcterms:W3CDTF">2022-07-20T07:28:00Z</dcterms:created>
  <dcterms:modified xsi:type="dcterms:W3CDTF">2022-07-24T12:38:00Z</dcterms:modified>
</cp:coreProperties>
</file>