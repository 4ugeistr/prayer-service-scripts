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6A1" w:rsidRPr="00C45264" w:rsidRDefault="002E56A1" w:rsidP="00DC2E59">
      <w:pPr>
        <w:spacing w:after="120" w:line="20" w:lineRule="atLeast"/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 w:eastAsia="ru-RU"/>
        </w:rPr>
        <w:t>Січень 9 Неділя</w:t>
      </w:r>
      <w:r w:rsidRPr="00C45264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  <w:t xml:space="preserve">9 (27) </w:t>
      </w: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  <w:t xml:space="preserve">Неділя 29-та по Зісланні Святого Духа. </w:t>
      </w:r>
    </w:p>
    <w:p w:rsidR="002E56A1" w:rsidRPr="00C45264" w:rsidRDefault="002E56A1" w:rsidP="00DC2E5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  <w:t>Неділя по Різдві – Пам'ять св. і праведних Йосифа Обручника, Давида царя і Якова, по плоті брата Господнього. Глас 4. Єв. 7.</w:t>
      </w:r>
      <w:r w:rsidRPr="00C45264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 w:rsidRPr="00C45264">
        <w:rPr>
          <w:rFonts w:ascii="Times New Roman" w:hAnsi="Times New Roman"/>
          <w:noProof/>
          <w:color w:val="FF0000"/>
          <w:sz w:val="24"/>
          <w:szCs w:val="24"/>
          <w:lang w:val="uk-UA"/>
        </w:rPr>
        <w:t>🕃</w:t>
      </w:r>
      <w:r w:rsidRPr="00C45264">
        <w:rPr>
          <w:rFonts w:ascii="Times New Roman" w:hAnsi="Times New Roman"/>
          <w:b/>
          <w:color w:val="FF0000"/>
          <w:sz w:val="24"/>
          <w:szCs w:val="24"/>
          <w:lang w:val="uk-UA" w:eastAsia="ru-RU"/>
        </w:rPr>
        <w:t xml:space="preserve"> Св. ап., первомч. й архидиякона Стефана</w:t>
      </w:r>
      <w:r w:rsidRPr="00C45264"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. 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І преподобного отця нашого і ісповідника Теодора Начертанного, творця канонів.</w:t>
      </w:r>
      <w:r w:rsidRPr="00C45264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:rsidR="002E56A1" w:rsidRPr="00C45264" w:rsidRDefault="002E56A1" w:rsidP="00DC2E59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2E56A1" w:rsidRPr="00C45264" w:rsidRDefault="002E56A1" w:rsidP="00DC2E5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4526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4526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4526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4526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4526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45264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4526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4526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Блажен муж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bookmarkStart w:id="1" w:name="_Hlk59289072"/>
      <w:r w:rsidRPr="00C45264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bookmarkEnd w:id="1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2E56A1" w:rsidRPr="00C45264" w:rsidRDefault="002E56A1" w:rsidP="00DC2E5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4.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45264">
        <w:rPr>
          <w:rFonts w:ascii="Times New Roman" w:hAnsi="Times New Roman"/>
          <w:sz w:val="24"/>
          <w:szCs w:val="24"/>
          <w:lang w:val="uk-UA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eastAsia="Gungsuh" w:hAnsi="Times New Roman"/>
          <w:sz w:val="24"/>
          <w:szCs w:val="24"/>
          <w:lang w:val="uk-UA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Богоотця Давида царя прославмо всі,* бо від нього походить жезл — Діва,* з Якої засяяв цвіт — Христос,* і Адама з Євою з тління визволив* як Милосердний.</w:t>
      </w:r>
    </w:p>
    <w:p w:rsidR="002E56A1" w:rsidRPr="00C45264" w:rsidRDefault="002E56A1" w:rsidP="00C4526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Побачив явно на старість Йосиф обручник,* як справдилися пророцтва,* прийнявши воістину дивні заручини і відкриття ангелів,* що співали славу Богу,* Який послав на землю мир.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Брата Божого прославмо всі,* як дійсного святителя, що засяяв, як мужній мученик.* Його ж молитвами, Ісусе Боже наш,* що у вертепі народився і пеленами був повитий,* спаси всіх, хто оспівує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Пам’ять святкуємо Давида і Якова благочестивих,* царя пророка і апостола першого єпископа;* їх бо вченням ми, визволившись від омани,* прославляємо Христа, що від Діви воплотився* і засяяв, щоб спасти душі наші.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4):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2E56A1" w:rsidRPr="00C45264" w:rsidRDefault="002E56A1" w:rsidP="00DC2E5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45264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C45264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2E56A1" w:rsidRPr="00C45264" w:rsidRDefault="002E56A1" w:rsidP="00DC2E59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Бо він утвердив вселенну, і вона не захитається.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2" w:name="_Hlk61261619"/>
      <w:r w:rsidRPr="00C45264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45264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2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37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ти вийшов на хрест,*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Господь царює,* у велич він зодягнувся.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Бо він утвердив вселенну,* і вона не захитається.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Господи,* належить святість на довгі літа.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4526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(г. 6): </w:t>
      </w:r>
      <w:r w:rsidRPr="00C45264">
        <w:rPr>
          <w:rFonts w:ascii="Times New Roman" w:hAnsi="Times New Roman"/>
          <w:sz w:val="24"/>
          <w:szCs w:val="24"/>
          <w:lang w:val="uk-UA"/>
        </w:rPr>
        <w:t>Священикам – пам’яттю, а царям – могутністю і веселістю* стало Різдво Твоє,* і ним хвалячись, промовляємо:* «Отче наш, Ти, що єси на небесах,* нехай святиться Ім’я Твоє, Чоловіколюбче!»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Днесь невидима природа через Діву з людьми з’єднується;* нині Істота неосяжна у Вифлеємі пеленами повивається;* нині Бог зіркою приводить волхвів на поклоніння,* провіщаючи Своє триденне погребення;— через золото, ливан і смирну* Йому ж співаємо: Христе Боже, що від Діви воплотився,* спаси душі наші.</w:t>
      </w: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2E56A1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:rsidR="002E56A1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Бо побачили очі мої* спасіння твоє, </w:t>
      </w:r>
    </w:p>
    <w:p w:rsidR="002E56A1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о приготував ти* перед усіма народами.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Світло на просвіту поганам, і славу люду твого, Ізраїля.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45264">
        <w:rPr>
          <w:rFonts w:ascii="Times New Roman" w:hAnsi="Times New Roman"/>
          <w:sz w:val="24"/>
          <w:szCs w:val="24"/>
          <w:lang w:val="uk-UA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:rsidR="002E56A1" w:rsidRPr="00C45264" w:rsidRDefault="002E56A1" w:rsidP="00DC2E5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Благовістуй, Йосифе, чудеса Давидові, богоотцю.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Ти бачив Діву, що родила;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з пастирями славословив Ти,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з волхвами поклонився Ти, від ангела вістку прийнявши.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Моли Христа Бога спасти душі наші.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45264">
        <w:rPr>
          <w:rFonts w:ascii="Times New Roman" w:hAnsi="Times New Roman"/>
          <w:sz w:val="24"/>
          <w:szCs w:val="24"/>
          <w:lang w:val="uk-UA"/>
        </w:rPr>
        <w:t>, і святих і праведних Йосифа Обручника, Давида царя і Якова, по плоті брата Господнього, і всіх святих, помилує і спасе нас, як благий і чоловіколюбець.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C45264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2E56A1" w:rsidRPr="00C45264" w:rsidRDefault="002E56A1" w:rsidP="00DC2E59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:rsidR="002E56A1" w:rsidRPr="00C45264" w:rsidRDefault="002E56A1" w:rsidP="00DC2E5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2E56A1" w:rsidRPr="00C45264" w:rsidRDefault="002E56A1" w:rsidP="00DC2E5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4526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88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4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C45264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2E56A1" w:rsidRPr="00C45264" w:rsidRDefault="002E56A1" w:rsidP="00DC2E5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Благовістуй, Йосифе, чудеса Давидові, богоотцю.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Ти бачив Діву, що родила;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з пастирями славословив Ти,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з волхвами поклонився Ти, від ангела вістку прийнявши.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Моли Христа Бога спасти душі наші.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697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4526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45264">
        <w:rPr>
          <w:rFonts w:ascii="Times New Roman" w:hAnsi="Times New Roman"/>
          <w:sz w:val="24"/>
          <w:szCs w:val="24"/>
          <w:lang w:val="uk-UA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45264">
        <w:rPr>
          <w:rFonts w:ascii="Times New Roman" w:hAnsi="Times New Roman"/>
          <w:sz w:val="24"/>
          <w:szCs w:val="24"/>
          <w:lang w:val="uk-UA"/>
        </w:rPr>
        <w:t>: Тебе, Богородице, величаємо, співаючи:* Ти гора, від якої несказанно відколовся камінь* і знищив адські брами.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1261705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C4526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(самоподібний):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45264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45264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4526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Іпакой</w:t>
      </w:r>
      <w:r w:rsidRPr="00C45264">
        <w:rPr>
          <w:rFonts w:ascii="Times New Roman" w:hAnsi="Times New Roman"/>
          <w:i/>
          <w:color w:val="FF0000"/>
          <w:lang w:val="uk-UA"/>
        </w:rPr>
        <w:t>, глас 4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Степенна пісня</w:t>
      </w:r>
      <w:r w:rsidRPr="00C45264">
        <w:rPr>
          <w:rFonts w:ascii="Times New Roman" w:hAnsi="Times New Roman"/>
          <w:i/>
          <w:color w:val="FF0000"/>
          <w:lang w:val="uk-UA"/>
        </w:rPr>
        <w:t>, глас 4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C45264">
        <w:rPr>
          <w:b/>
          <w:i/>
          <w:color w:val="FF0000"/>
        </w:rPr>
        <w:t>Антифон 1: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Від юности моєї вельми воюють зі мною пристрасті,* але ти сам, Спасе мій, захорони мене і спаси.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45264">
        <w:rPr>
          <w:rFonts w:ascii="Times New Roman" w:hAnsi="Times New Roman"/>
          <w:sz w:val="24"/>
          <w:szCs w:val="24"/>
          <w:lang w:val="uk-UA"/>
        </w:rPr>
        <w:t>: Кожна душа живиться Святим Духом і чистотою пишається,* і таїнственно просвітлюється єдністю Святої Тройці.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C45264">
        <w:rPr>
          <w:b/>
          <w:i/>
          <w:color w:val="FF0000"/>
        </w:rPr>
        <w:t>Антифон 2: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C45264">
        <w:rPr>
          <w:color w:val="000000"/>
        </w:rPr>
        <w:t>Із глибини душі моєї щиро взивав я до Тебе, Господи, і нехай вислухають мене Божественні вуха Твої.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C45264">
        <w:rPr>
          <w:color w:val="000000"/>
        </w:rPr>
        <w:t>Всякий, хто покладає надію на Господа, вищий за всіх скорботних.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C45264">
        <w:rPr>
          <w:b/>
          <w:color w:val="000000"/>
        </w:rPr>
        <w:t>Слава і нині:</w:t>
      </w:r>
      <w:r w:rsidRPr="00C45264">
        <w:rPr>
          <w:color w:val="000000"/>
        </w:rPr>
        <w:t xml:space="preserve"> Духом Святим проливаються благодатні потоки і напоюють усе творіння на оживлення.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C45264">
        <w:rPr>
          <w:b/>
          <w:i/>
          <w:color w:val="FF0000"/>
        </w:rPr>
        <w:t>Антифон 3: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C45264">
        <w:rPr>
          <w:color w:val="000000"/>
        </w:rPr>
        <w:t>Нехай піднесеться серце моє до Тебе, Слово, і нехай ніщо із земного не звабить мене до слабкості.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C45264">
        <w:rPr>
          <w:color w:val="000000"/>
        </w:rPr>
        <w:t>Як любить хто свою матір, то Господа повинен більше любити.</w:t>
      </w:r>
    </w:p>
    <w:p w:rsidR="002E56A1" w:rsidRPr="00C45264" w:rsidRDefault="002E56A1" w:rsidP="00DC2E59">
      <w:pPr>
        <w:pStyle w:val="NormalWeb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C45264">
        <w:rPr>
          <w:b/>
          <w:color w:val="000000"/>
        </w:rPr>
        <w:t>Слава і нині:</w:t>
      </w:r>
      <w:r w:rsidRPr="00C45264">
        <w:rPr>
          <w:color w:val="00000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Прокімен</w:t>
      </w:r>
      <w:r w:rsidRPr="00C45264">
        <w:rPr>
          <w:rFonts w:ascii="Times New Roman" w:hAnsi="Times New Roman"/>
          <w:i/>
          <w:color w:val="FF0000"/>
          <w:lang w:val="uk-UA"/>
        </w:rPr>
        <w:t>, глас 4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43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Воскресни, Господи, поможи нам, і визволь нас Імени Твого ради.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Боже, нашими вухами ми чули і батьки наші оповіли нам.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2566263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7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(Йо. зач. 63; 20, 1-10)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Воскресіння Христове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C45264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45264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45264">
        <w:rPr>
          <w:rFonts w:ascii="Times New Roman" w:hAnsi="Times New Roman"/>
          <w:sz w:val="24"/>
          <w:szCs w:val="24"/>
          <w:lang w:val="uk-UA"/>
        </w:rPr>
        <w:t>, і святих і праведних Йосифа Обручника, Давида царя і Якова, по плоті брата Господнього, яких світлу пам’ять днесь святкуємо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C45264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lk61261735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bookmarkEnd w:id="8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9" w:name="_Hlk61261754"/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45264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</w:t>
      </w:r>
      <w:r>
        <w:rPr>
          <w:rFonts w:ascii="Times New Roman" w:hAnsi="Times New Roman"/>
          <w:sz w:val="24"/>
          <w:szCs w:val="24"/>
          <w:lang w:val="uk-UA"/>
        </w:rPr>
        <w:t>ь</w:t>
      </w:r>
      <w:r w:rsidRPr="00C45264">
        <w:rPr>
          <w:rFonts w:ascii="Times New Roman" w:hAnsi="Times New Roman"/>
          <w:sz w:val="24"/>
          <w:szCs w:val="24"/>
          <w:lang w:val="uk-UA"/>
        </w:rPr>
        <w:t>, знову нас придбав, Він бо прославився.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45264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2566339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0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C4526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2E56A1" w:rsidRPr="00C45264" w:rsidRDefault="002E56A1" w:rsidP="00DC2E5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C45264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45264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C45264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45264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C45264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C4526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  <w:lang w:val="uk-UA"/>
        </w:rPr>
        <w:t xml:space="preserve">«Що то за мова? – сказали пастухи, – </w:t>
      </w:r>
      <w:r w:rsidRPr="00C45264">
        <w:rPr>
          <w:rFonts w:ascii="Times New Roman" w:hAnsi="Times New Roman"/>
          <w:sz w:val="24"/>
          <w:szCs w:val="24"/>
          <w:lang w:val="uk-UA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Тягне дочка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C45264">
        <w:rPr>
          <w:rFonts w:ascii="Times New Roman" w:hAnsi="Times New Roman"/>
          <w:sz w:val="24"/>
          <w:szCs w:val="24"/>
          <w:lang w:val="uk-UA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C45264">
        <w:rPr>
          <w:rFonts w:ascii="Times New Roman" w:hAnsi="Times New Roman"/>
          <w:sz w:val="24"/>
          <w:szCs w:val="24"/>
          <w:lang w:val="uk-UA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2E56A1" w:rsidRDefault="002E56A1" w:rsidP="00DC2E59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45264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C45264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9"/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2E56A1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color w:val="FF0000"/>
          <w:lang w:val="uk-UA"/>
        </w:rPr>
      </w:pPr>
      <w:r w:rsidRPr="00C45264">
        <w:rPr>
          <w:rFonts w:ascii="Times New Roman" w:hAnsi="Times New Roman"/>
          <w:b/>
          <w:color w:val="FF0000"/>
          <w:lang w:val="uk-UA"/>
        </w:rPr>
        <w:t>Пісня 9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 (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г. 1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): </w:t>
      </w:r>
      <w:r w:rsidRPr="00C45264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45264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58748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4526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1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Возносіте Господа Бога нашого.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45264">
        <w:rPr>
          <w:rFonts w:ascii="Times New Roman" w:hAnsi="Times New Roman"/>
          <w:color w:val="000000"/>
          <w:sz w:val="24"/>
          <w:szCs w:val="24"/>
          <w:shd w:val="clear" w:color="auto" w:fill="FFFFFF"/>
          <w:lang w:val="uk-UA"/>
        </w:rPr>
        <w:t>Вшануймо, вірні, з Яковом, славним Богобратом, Давида богоотця, Йосифа ж божественного, обручника Богородиці; вони послужили Божественному Різдву у Вифлеємі-граді, побожно з ангелами, волхвами і пастирями пісню Йому співаючи як Богові і Владиці.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2E56A1" w:rsidRPr="00C45264" w:rsidRDefault="002E56A1" w:rsidP="00DC2E5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2E56A1" w:rsidRPr="00C45264" w:rsidRDefault="002E56A1" w:rsidP="00DC2E5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Бога у святині його,* хваліте його у твердині сили його.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Коли час настав пришестя Твого на землю,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перший перепис вселенної відбувся;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тоді забажав єси записати імена людей, віруючих різдву Твоєму.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Тому таке повеління від Кесаря проголошено: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вічного Твого Царства непідвладність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Р</w:t>
      </w:r>
      <w:r w:rsidRPr="00C45264">
        <w:rPr>
          <w:rFonts w:ascii="Times New Roman" w:hAnsi="Times New Roman"/>
          <w:sz w:val="24"/>
          <w:szCs w:val="24"/>
          <w:lang w:val="uk-UA"/>
        </w:rPr>
        <w:t>іздвом Твоїм наново була явлена.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Тим-то й ми понад майнову данину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приносимо Тобі православного богослов’я багатство,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як Богові і Спасові душ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(г.5):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</w:t>
      </w:r>
      <w:r>
        <w:rPr>
          <w:rFonts w:ascii="Times New Roman" w:hAnsi="Times New Roman"/>
          <w:sz w:val="24"/>
          <w:szCs w:val="24"/>
          <w:lang w:val="uk-UA"/>
        </w:rPr>
        <w:t>е про</w:t>
      </w:r>
      <w:r w:rsidRPr="00C45264">
        <w:rPr>
          <w:rFonts w:ascii="Times New Roman" w:hAnsi="Times New Roman"/>
          <w:sz w:val="24"/>
          <w:szCs w:val="24"/>
          <w:lang w:val="uk-UA"/>
        </w:rPr>
        <w:t>славляють,* очищення з гріхів і велику милість.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2" w:name="_Hlk61261778"/>
      <w:bookmarkStart w:id="13" w:name="_Hlk61258808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  <w:bookmarkEnd w:id="12"/>
    </w:p>
    <w:bookmarkEnd w:id="13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Слава во вишніх Богу</w:t>
      </w:r>
      <w:r>
        <w:rPr>
          <w:rFonts w:ascii="Times New Roman" w:hAnsi="Times New Roman"/>
          <w:sz w:val="24"/>
          <w:szCs w:val="24"/>
          <w:lang w:val="uk-UA"/>
        </w:rPr>
        <w:t>,*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і на землі мир</w:t>
      </w:r>
      <w:r>
        <w:rPr>
          <w:rFonts w:ascii="Times New Roman" w:hAnsi="Times New Roman"/>
          <w:sz w:val="24"/>
          <w:szCs w:val="24"/>
          <w:lang w:val="uk-UA"/>
        </w:rPr>
        <w:t>,*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в людях благовоління.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Тропар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[і за всечесніших отців наших Протоархимандрита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4526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45264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4" w:name="_Hlk61258389"/>
      <w:r w:rsidRPr="00C45264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4"/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4526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56A1" w:rsidRPr="00C45264" w:rsidRDefault="002E56A1" w:rsidP="00DC2E59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</w:t>
      </w:r>
      <w:r w:rsidRPr="00C45264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C45264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45264">
        <w:rPr>
          <w:rFonts w:ascii="Times New Roman" w:hAnsi="Times New Roman"/>
          <w:sz w:val="24"/>
          <w:szCs w:val="24"/>
          <w:lang w:val="uk-UA"/>
        </w:rPr>
        <w:t>, і святих і праведних Йосифа Обручника, Давида царя і Якова, по плоті брата Господнього, і всіх святих, помилує і спасе нас, як благий і чоловіколюбець.</w:t>
      </w:r>
    </w:p>
    <w:p w:rsidR="002E56A1" w:rsidRPr="00C45264" w:rsidRDefault="002E56A1" w:rsidP="00DC2E5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4526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4526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45264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56A1" w:rsidRPr="00C45264" w:rsidRDefault="002E56A1" w:rsidP="00DC2E5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2E56A1" w:rsidRPr="00C45264" w:rsidSect="00794C5C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6A1" w:rsidRDefault="002E56A1" w:rsidP="0049740B">
      <w:r>
        <w:separator/>
      </w:r>
    </w:p>
  </w:endnote>
  <w:endnote w:type="continuationSeparator" w:id="0">
    <w:p w:rsidR="002E56A1" w:rsidRDefault="002E56A1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6A1" w:rsidRDefault="002E56A1" w:rsidP="0049740B">
      <w:r>
        <w:separator/>
      </w:r>
    </w:p>
  </w:footnote>
  <w:footnote w:type="continuationSeparator" w:id="0">
    <w:p w:rsidR="002E56A1" w:rsidRDefault="002E56A1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0526D"/>
    <w:rsid w:val="00012BEC"/>
    <w:rsid w:val="00036C9B"/>
    <w:rsid w:val="0005065F"/>
    <w:rsid w:val="000655C4"/>
    <w:rsid w:val="00074999"/>
    <w:rsid w:val="000B587A"/>
    <w:rsid w:val="000D0382"/>
    <w:rsid w:val="000E61FB"/>
    <w:rsid w:val="000F1744"/>
    <w:rsid w:val="000F6EF0"/>
    <w:rsid w:val="00100042"/>
    <w:rsid w:val="00101467"/>
    <w:rsid w:val="001061CF"/>
    <w:rsid w:val="00123678"/>
    <w:rsid w:val="001549E5"/>
    <w:rsid w:val="001811EB"/>
    <w:rsid w:val="001909A4"/>
    <w:rsid w:val="001B2471"/>
    <w:rsid w:val="001C14AC"/>
    <w:rsid w:val="001C4D9F"/>
    <w:rsid w:val="001D20B1"/>
    <w:rsid w:val="001E4872"/>
    <w:rsid w:val="002235D4"/>
    <w:rsid w:val="00247841"/>
    <w:rsid w:val="00286EC9"/>
    <w:rsid w:val="002A78C6"/>
    <w:rsid w:val="002E56A1"/>
    <w:rsid w:val="00303148"/>
    <w:rsid w:val="00326423"/>
    <w:rsid w:val="003301A6"/>
    <w:rsid w:val="00342EB1"/>
    <w:rsid w:val="00344D1B"/>
    <w:rsid w:val="00345EFC"/>
    <w:rsid w:val="003C3209"/>
    <w:rsid w:val="003C5746"/>
    <w:rsid w:val="003C7ADC"/>
    <w:rsid w:val="0040588F"/>
    <w:rsid w:val="004114A1"/>
    <w:rsid w:val="00420A76"/>
    <w:rsid w:val="00451D09"/>
    <w:rsid w:val="004774B5"/>
    <w:rsid w:val="0049740B"/>
    <w:rsid w:val="004A5704"/>
    <w:rsid w:val="004B226A"/>
    <w:rsid w:val="004D16EF"/>
    <w:rsid w:val="004D32E4"/>
    <w:rsid w:val="004D3681"/>
    <w:rsid w:val="00530533"/>
    <w:rsid w:val="0053147F"/>
    <w:rsid w:val="00537E38"/>
    <w:rsid w:val="005543E2"/>
    <w:rsid w:val="00566298"/>
    <w:rsid w:val="005A39F0"/>
    <w:rsid w:val="005B57D3"/>
    <w:rsid w:val="005D5625"/>
    <w:rsid w:val="005D5FAB"/>
    <w:rsid w:val="006116DE"/>
    <w:rsid w:val="00611A0E"/>
    <w:rsid w:val="006128DB"/>
    <w:rsid w:val="00613357"/>
    <w:rsid w:val="00613B76"/>
    <w:rsid w:val="00623872"/>
    <w:rsid w:val="0063674B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E5100"/>
    <w:rsid w:val="007F1A30"/>
    <w:rsid w:val="00801161"/>
    <w:rsid w:val="0080294C"/>
    <w:rsid w:val="00835757"/>
    <w:rsid w:val="00852F8A"/>
    <w:rsid w:val="0086777E"/>
    <w:rsid w:val="00881008"/>
    <w:rsid w:val="0088243A"/>
    <w:rsid w:val="00894B80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710F9"/>
    <w:rsid w:val="00972FE9"/>
    <w:rsid w:val="00982400"/>
    <w:rsid w:val="00A0340F"/>
    <w:rsid w:val="00A04731"/>
    <w:rsid w:val="00A07456"/>
    <w:rsid w:val="00A07EFD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B3CDD"/>
    <w:rsid w:val="00BB5C31"/>
    <w:rsid w:val="00BD3910"/>
    <w:rsid w:val="00BF03F8"/>
    <w:rsid w:val="00BF4BBE"/>
    <w:rsid w:val="00C10601"/>
    <w:rsid w:val="00C14366"/>
    <w:rsid w:val="00C44686"/>
    <w:rsid w:val="00C45264"/>
    <w:rsid w:val="00C5429C"/>
    <w:rsid w:val="00C77635"/>
    <w:rsid w:val="00C81C74"/>
    <w:rsid w:val="00C83771"/>
    <w:rsid w:val="00C90104"/>
    <w:rsid w:val="00C90F96"/>
    <w:rsid w:val="00CE3510"/>
    <w:rsid w:val="00CF5841"/>
    <w:rsid w:val="00D020C9"/>
    <w:rsid w:val="00D1010C"/>
    <w:rsid w:val="00D24580"/>
    <w:rsid w:val="00D56586"/>
    <w:rsid w:val="00D7742C"/>
    <w:rsid w:val="00DA240F"/>
    <w:rsid w:val="00DC2E59"/>
    <w:rsid w:val="00DD266B"/>
    <w:rsid w:val="00DF7FCE"/>
    <w:rsid w:val="00E71FFE"/>
    <w:rsid w:val="00E8035E"/>
    <w:rsid w:val="00EB213C"/>
    <w:rsid w:val="00ED02B4"/>
    <w:rsid w:val="00ED349C"/>
    <w:rsid w:val="00EE7ABC"/>
    <w:rsid w:val="00F03276"/>
    <w:rsid w:val="00F046FB"/>
    <w:rsid w:val="00F10397"/>
    <w:rsid w:val="00F20D31"/>
    <w:rsid w:val="00F65517"/>
    <w:rsid w:val="00F74305"/>
    <w:rsid w:val="00F814C9"/>
    <w:rsid w:val="00F97C2A"/>
    <w:rsid w:val="00FA1C71"/>
    <w:rsid w:val="00FB6209"/>
    <w:rsid w:val="00FE7702"/>
    <w:rsid w:val="00FF5105"/>
    <w:rsid w:val="00FF68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23678"/>
    <w:rPr>
      <w:rFonts w:ascii="Calibri Light" w:hAnsi="Calibri Light" w:cs="Times New Roman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23678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rsid w:val="00A0745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560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32</TotalTime>
  <Pages>36</Pages>
  <Words>12954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8</cp:revision>
  <dcterms:created xsi:type="dcterms:W3CDTF">2021-12-15T00:52:00Z</dcterms:created>
  <dcterms:modified xsi:type="dcterms:W3CDTF">2021-12-17T08:26:00Z</dcterms:modified>
</cp:coreProperties>
</file>