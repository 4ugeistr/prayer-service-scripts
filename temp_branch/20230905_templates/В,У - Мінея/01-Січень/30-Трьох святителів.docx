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43F" w:rsidRPr="00531D6C" w:rsidRDefault="0097543F" w:rsidP="00D52794">
      <w:pPr>
        <w:spacing w:after="120" w:line="20" w:lineRule="atLeast"/>
        <w:rPr>
          <w:rFonts w:ascii="Times New Roman" w:hAnsi="Times New Roman"/>
          <w:b/>
          <w:color w:val="FF0000"/>
          <w:sz w:val="24"/>
          <w:szCs w:val="24"/>
          <w:lang w:val="uk-UA"/>
        </w:rPr>
      </w:pPr>
      <w:r w:rsidRPr="00531D6C">
        <w:rPr>
          <w:rFonts w:ascii="Times New Roman" w:hAnsi="Times New Roman"/>
          <w:color w:val="FF0000"/>
          <w:sz w:val="24"/>
          <w:szCs w:val="24"/>
          <w:lang w:val="uk-UA" w:eastAsia="ru-RU"/>
        </w:rPr>
        <w:t>Лютий 12 П'ятниця</w:t>
      </w:r>
      <w:r w:rsidRPr="00531D6C">
        <w:rPr>
          <w:rFonts w:ascii="Times New Roman" w:hAnsi="Times New Roman"/>
          <w:color w:val="FF0000"/>
          <w:sz w:val="24"/>
          <w:szCs w:val="24"/>
          <w:lang w:val="uk-UA" w:eastAsia="ru-RU"/>
        </w:rPr>
        <w:br/>
      </w:r>
      <w:r w:rsidRPr="00531D6C">
        <w:rPr>
          <w:rFonts w:ascii="Times New Roman" w:hAnsi="Times New Roman"/>
          <w:color w:val="FF0000"/>
          <w:sz w:val="24"/>
          <w:szCs w:val="24"/>
          <w:lang w:val="uk-UA"/>
        </w:rPr>
        <w:t>🕁</w:t>
      </w:r>
      <w:r w:rsidRPr="00531D6C">
        <w:rPr>
          <w:rFonts w:ascii="Times New Roman" w:hAnsi="Times New Roman"/>
          <w:sz w:val="24"/>
          <w:szCs w:val="24"/>
          <w:lang w:val="uk-UA"/>
        </w:rPr>
        <w:t xml:space="preserve"> </w:t>
      </w:r>
      <w:r w:rsidRPr="00531D6C">
        <w:rPr>
          <w:rFonts w:ascii="Times New Roman" w:hAnsi="Times New Roman"/>
          <w:color w:val="FF0000"/>
          <w:sz w:val="24"/>
          <w:szCs w:val="24"/>
          <w:lang w:val="uk-UA" w:eastAsia="ru-RU"/>
        </w:rPr>
        <w:t xml:space="preserve">12 (30) </w:t>
      </w:r>
      <w:r w:rsidRPr="00531D6C">
        <w:rPr>
          <w:rFonts w:ascii="Times New Roman" w:hAnsi="Times New Roman"/>
          <w:b/>
          <w:i/>
          <w:color w:val="FF0000"/>
          <w:sz w:val="24"/>
          <w:szCs w:val="24"/>
          <w:lang w:val="uk-UA" w:eastAsia="ru-RU"/>
        </w:rPr>
        <w:t>Трьох святителів: свв. вел. архиєреїв Василія Великого, Григорія Богослова і Йоана Золотоустого.</w:t>
      </w:r>
      <w:r w:rsidRPr="00531D6C">
        <w:rPr>
          <w:rFonts w:ascii="Times New Roman" w:hAnsi="Times New Roman"/>
          <w:color w:val="FF0000"/>
          <w:sz w:val="24"/>
          <w:szCs w:val="24"/>
          <w:lang w:val="uk-UA" w:eastAsia="ru-RU"/>
        </w:rPr>
        <w:t xml:space="preserve"> Св. свщмч. Іполита.</w:t>
      </w:r>
      <w:r w:rsidRPr="00531D6C">
        <w:rPr>
          <w:rFonts w:ascii="Times New Roman" w:hAnsi="Times New Roman"/>
          <w:color w:val="FF0000"/>
          <w:sz w:val="24"/>
          <w:szCs w:val="24"/>
          <w:lang w:val="uk-UA" w:eastAsia="ru-RU"/>
        </w:rPr>
        <w:br/>
      </w:r>
    </w:p>
    <w:p w:rsidR="0097543F" w:rsidRPr="00531D6C" w:rsidRDefault="0097543F" w:rsidP="00D52794">
      <w:pPr>
        <w:pStyle w:val="Heading1"/>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ВЕЧІРНЯ</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Повеліте!</w:t>
      </w:r>
      <w:r w:rsidRPr="00531D6C">
        <w:rPr>
          <w:rFonts w:ascii="Times New Roman" w:hAnsi="Times New Roman"/>
          <w:i/>
          <w:sz w:val="24"/>
          <w:szCs w:val="24"/>
          <w:lang w:val="uk-UA"/>
        </w:rPr>
        <w:t xml:space="preserve"> </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Тоді священик перед престолом виголошує: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святій одноістотній і животворящій, нероздільній Тройці, завжди,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Амінь. </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Прийдіте, поклонімся* Цареві нашому Богу.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Прийдіте, поклонімся* Христові, Цареві нашому Богу.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Прийдіте, поклонімся і припадім* до самого Господа Ісуса Христа, Царя і Бога нашого.</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Псалом 103</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Благослови, душе моя, Господа!* Господи, Боже мій, ти вельми великий!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одягнувся величчю і красою,* ти світлом, наче ризою, покрився.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розіп'яв, неначе намет, небо,* ти збудував твої горниці у водах.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Із хмар собі робиш колісницю,* ходиш на крилах вітру.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Вітри своїми посланцями учиняєш,* полум'я вогненне − слугами своїми.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заснував землю на її підвалинах,* не захитається по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Безоднею, немов одежею, покрив її,* понад горами стали води.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Перед погрозою твоєю вони тікали,* перед голосом грому твого тремтіли.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Підвелися гори, зійшли долини до місця,* що ти їм призначив.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Поставив їм границю, якої не перейдуть,* щоб знову покрити землю.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Джерела посилаєш у ріки,* які течуть проміж горами.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Усю звірину, що в полі, вони напувають,* дикі осли там гасять свою спрагу.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Над ними кублиться небесне птаство,* з-поміж гілляк дає свій голос.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напуваєш гори з твоїх горниць,* земля насичується плодом діл твоїх.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Вирощуєш траву для скоту, зела – на вжиток людям,* щоб хліб із землі добували: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Насичуються дерева Господні,* кедри ливанські, що посадив їх.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 них гніздяться птиці;* бусли – на кипарисах їхнє житло.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Високі гори для оленів,* скелі − для зайців притулок.</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створив місяць, щоб значити пори;* сонце знає свій захід.</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Наводиш темряву, і ніч надходить,* що в ній ворушаться усі звірі дібровні.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Левенята рикають за здобиччю своєю,* поживи від Бога для себе просять.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Ховаються, як тільки зійде сонце,* лягають у своїх норах.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Виходить чоловік до свого діла,* і до своєї праці аж до вечора.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Яка їх, твоїх діл, Господи, сила!* У мудрості все ти створив, − повна земля твоїх створінь.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Ось море велике, прешироке,</w:t>
      </w:r>
      <w:r>
        <w:rPr>
          <w:rFonts w:ascii="Times New Roman" w:hAnsi="Times New Roman"/>
          <w:sz w:val="24"/>
          <w:szCs w:val="24"/>
          <w:lang w:val="uk-UA"/>
        </w:rPr>
        <w:t>*</w:t>
      </w:r>
      <w:r w:rsidRPr="00531D6C">
        <w:rPr>
          <w:rFonts w:ascii="Times New Roman" w:hAnsi="Times New Roman"/>
          <w:sz w:val="24"/>
          <w:szCs w:val="24"/>
          <w:lang w:val="uk-UA"/>
        </w:rPr>
        <w:t xml:space="preserve"> у ньому плазунів без ліку, звірів малих і великих.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Там кораблі проходять,* є і левіятан, якого ти створив, щоб ним бавитися.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Усі вони від тебе дожидають,* щоб дав їм у свій час поживу.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Коли даєш їм, вони її збирають,* як розтулюєш твою руку, вони насичуються благом.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Зішлеш свій дух, – вони оживають,* і ти відновлюєш лице землі.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слава Господня буде повіки,* нехай Господь радіє творами своїми.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Спогляне він на землю, і вона стрясається,* торкнеться гір, вони димують.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буду Господеві співати поки життя мого,* псалми співатиму, поки буду жити.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буде приємна йому моя пісня;* у Господі я веселитимусь.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w:t>
      </w:r>
      <w:r>
        <w:rPr>
          <w:rFonts w:ascii="Times New Roman" w:hAnsi="Times New Roman"/>
          <w:sz w:val="24"/>
          <w:szCs w:val="24"/>
          <w:lang w:val="uk-UA"/>
        </w:rPr>
        <w:t xml:space="preserve"> </w:t>
      </w:r>
      <w:r w:rsidRPr="00531D6C">
        <w:rPr>
          <w:rFonts w:ascii="Times New Roman" w:hAnsi="Times New Roman"/>
          <w:sz w:val="24"/>
          <w:szCs w:val="24"/>
          <w:lang w:val="uk-UA"/>
        </w:rPr>
        <w:t>І нині і повсякчас, і на віки віків. Амінь.</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Алилуя, алилуя, алилуя: Слава тобі, Боже! </w:t>
      </w:r>
      <w:r w:rsidRPr="00531D6C">
        <w:rPr>
          <w:rFonts w:ascii="Times New Roman" w:hAnsi="Times New Roman"/>
          <w:i/>
          <w:color w:val="FF0000"/>
          <w:sz w:val="24"/>
          <w:szCs w:val="24"/>
          <w:lang w:val="uk-UA"/>
        </w:rPr>
        <w:t>(3 р.)</w:t>
      </w:r>
    </w:p>
    <w:p w:rsidR="0097543F" w:rsidRPr="00531D6C" w:rsidRDefault="0097543F" w:rsidP="00874D9E">
      <w:pPr>
        <w:pStyle w:val="Heading3"/>
        <w:spacing w:before="0" w:after="120" w:line="20" w:lineRule="atLeast"/>
        <w:jc w:val="center"/>
        <w:rPr>
          <w:rFonts w:ascii="Times New Roman" w:hAnsi="Times New Roman"/>
          <w:b w:val="0"/>
          <w:i/>
          <w:color w:val="FF0000"/>
          <w:lang w:val="uk-UA"/>
        </w:rPr>
      </w:pPr>
      <w:r w:rsidRPr="00531D6C">
        <w:rPr>
          <w:rFonts w:ascii="Times New Roman" w:hAnsi="Times New Roman"/>
          <w:i/>
          <w:color w:val="FF0000"/>
          <w:lang w:val="uk-UA"/>
        </w:rPr>
        <w:t>Вечірні молитви</w:t>
      </w:r>
    </w:p>
    <w:p w:rsidR="0097543F" w:rsidRPr="00531D6C" w:rsidRDefault="0097543F" w:rsidP="00874D9E">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 xml:space="preserve">Під час 103-го псалма священик мовить перед св. дверми вечірні молитви. </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1.</w:t>
      </w:r>
      <w:r w:rsidRPr="00531D6C">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2. </w:t>
      </w:r>
      <w:r w:rsidRPr="00531D6C">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3.</w:t>
      </w:r>
      <w:r w:rsidRPr="00531D6C">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4. </w:t>
      </w:r>
      <w:r w:rsidRPr="00531D6C">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5.</w:t>
      </w:r>
      <w:r w:rsidRPr="00531D6C">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6.</w:t>
      </w:r>
      <w:r w:rsidRPr="00531D6C">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7.</w:t>
      </w:r>
      <w:r w:rsidRPr="00531D6C">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97543F" w:rsidRPr="00531D6C" w:rsidRDefault="0097543F" w:rsidP="00874D9E">
      <w:pPr>
        <w:spacing w:after="120" w:line="20" w:lineRule="atLeast"/>
        <w:jc w:val="both"/>
        <w:rPr>
          <w:rFonts w:ascii="Times New Roman" w:hAnsi="Times New Roman"/>
          <w:sz w:val="24"/>
          <w:szCs w:val="24"/>
          <w:lang w:val="uk-UA"/>
        </w:rPr>
      </w:pPr>
      <w:r w:rsidRPr="00531D6C">
        <w:rPr>
          <w:rFonts w:ascii="Times New Roman" w:hAnsi="Times New Roman"/>
          <w:color w:val="FF0000"/>
          <w:sz w:val="24"/>
          <w:szCs w:val="24"/>
          <w:lang w:val="uk-UA"/>
        </w:rPr>
        <w:t>8.</w:t>
      </w:r>
      <w:r w:rsidRPr="00531D6C">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Велика 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 мирі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мир з висот і спасіння душ наших,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мир всього світу, добрий стан святих Божих Церков і з'єднання всіх,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За святішого вселенського Архиєрея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Папу Римського, за блаженнішого Патріарха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преосвященнішого Митрополита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боголюбивого Єпископа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чесне пресвітерство, у Христі дияконство, за ввесь причет і людей,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Богом бережений народ наш, за правління і все військо,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місто це (</w:t>
      </w:r>
      <w:r w:rsidRPr="00531D6C">
        <w:rPr>
          <w:rFonts w:ascii="Times New Roman" w:hAnsi="Times New Roman"/>
          <w:i/>
          <w:color w:val="FF0000"/>
          <w:sz w:val="24"/>
          <w:szCs w:val="24"/>
          <w:lang w:val="uk-UA"/>
        </w:rPr>
        <w:t>або</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за село це, </w:t>
      </w:r>
      <w:r w:rsidRPr="00531D6C">
        <w:rPr>
          <w:rFonts w:ascii="Times New Roman" w:hAnsi="Times New Roman"/>
          <w:i/>
          <w:color w:val="FF0000"/>
          <w:sz w:val="24"/>
          <w:szCs w:val="24"/>
          <w:lang w:val="uk-UA"/>
        </w:rPr>
        <w:t>або</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добре поліття, за врожай плодів земних і часи мирні,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Щоб визволитися нам від усякої скорби, гніву і нужди,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FD3473" w:rsidRDefault="0097543F" w:rsidP="00D52794">
      <w:pPr>
        <w:spacing w:after="120" w:line="20" w:lineRule="atLeast"/>
        <w:jc w:val="both"/>
        <w:rPr>
          <w:rFonts w:ascii="Times New Roman" w:hAnsi="Times New Roman"/>
          <w:i/>
          <w:color w:val="FF0000"/>
          <w:sz w:val="24"/>
          <w:szCs w:val="24"/>
          <w:lang w:val="uk-UA"/>
        </w:rPr>
      </w:pPr>
      <w:r w:rsidRPr="00FD3473">
        <w:rPr>
          <w:rFonts w:ascii="Times New Roman" w:hAnsi="Times New Roman"/>
          <w:sz w:val="24"/>
          <w:szCs w:val="24"/>
          <w:lang w:val="uk-UA"/>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i/>
          <w:sz w:val="24"/>
          <w:szCs w:val="24"/>
          <w:lang w:val="uk-UA"/>
        </w:rPr>
      </w:pPr>
      <w:r w:rsidRPr="00531D6C">
        <w:rPr>
          <w:rFonts w:ascii="Times New Roman" w:hAnsi="Times New Roman"/>
          <w:i/>
          <w:color w:val="FF0000"/>
          <w:sz w:val="24"/>
          <w:szCs w:val="24"/>
          <w:lang w:val="uk-UA"/>
        </w:rPr>
        <w:t>Блажен муж</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Блажен муж, – алилуя – що за радою безбожних не ходить.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Господь дбає про путь праведних,* а путь безбожних загине.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r w:rsidRPr="00531D6C">
        <w:rPr>
          <w:rFonts w:ascii="Times New Roman" w:hAnsi="Times New Roman"/>
          <w:sz w:val="24"/>
          <w:szCs w:val="24"/>
          <w:lang w:val="uk-UA"/>
        </w:rPr>
        <w:t xml:space="preserve"> </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Служіте Господеві в страсі* і радуйтеся у тремтінні. Алилуя.</w:t>
      </w:r>
      <w:r w:rsidRPr="00531D6C">
        <w:rPr>
          <w:rFonts w:ascii="Times New Roman" w:hAnsi="Times New Roman"/>
          <w:i/>
          <w:color w:val="FF0000"/>
          <w:sz w:val="24"/>
          <w:szCs w:val="24"/>
          <w:lang w:val="uk-UA"/>
        </w:rPr>
        <w:t xml:space="preserve"> (3 р.)</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Блаженні всі,* що на нього надіються.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О Господи, як багато моїх ворогів* багато їх повстали проти мене.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У Господа спасіння;* і на твій народ – благословення твоє.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Слава Отцю, і Сину, і Святому Духові: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нині і повсякчас, і на віки віків. Амінь. Алилуя.</w:t>
      </w:r>
      <w:r w:rsidRPr="00531D6C">
        <w:rPr>
          <w:rFonts w:ascii="Times New Roman" w:hAnsi="Times New Roman"/>
          <w:color w:val="FF0000"/>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Алилуя, алилуя, алилуя: Слава тобі, Боже!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pStyle w:val="Heading3"/>
        <w:spacing w:before="0" w:after="120" w:line="20" w:lineRule="atLeast"/>
        <w:jc w:val="center"/>
        <w:rPr>
          <w:rFonts w:ascii="Times New Roman" w:hAnsi="Times New Roman"/>
          <w:i/>
          <w:color w:val="243F6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FD3473" w:rsidRDefault="0097543F" w:rsidP="00D52794">
      <w:pPr>
        <w:spacing w:after="120" w:line="20" w:lineRule="atLeast"/>
        <w:jc w:val="both"/>
        <w:rPr>
          <w:rFonts w:ascii="Times New Roman" w:hAnsi="Times New Roman"/>
          <w:sz w:val="24"/>
          <w:szCs w:val="24"/>
          <w:lang w:val="uk-UA"/>
        </w:rPr>
      </w:pPr>
      <w:r w:rsidRPr="00FD3473">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Псалом 140</w:t>
      </w:r>
    </w:p>
    <w:p w:rsidR="0097543F" w:rsidRPr="00531D6C" w:rsidRDefault="0097543F" w:rsidP="007D3296">
      <w:pPr>
        <w:spacing w:after="120" w:line="20" w:lineRule="atLeast"/>
        <w:jc w:val="center"/>
        <w:rPr>
          <w:rFonts w:ascii="Times New Roman" w:hAnsi="Times New Roman"/>
          <w:i/>
          <w:color w:val="FF0000"/>
          <w:sz w:val="24"/>
          <w:szCs w:val="24"/>
          <w:lang w:val="uk-UA"/>
        </w:rPr>
      </w:pPr>
      <w:r>
        <w:rPr>
          <w:rFonts w:ascii="Times New Roman" w:hAnsi="Times New Roman"/>
          <w:i/>
          <w:color w:val="FF0000"/>
          <w:sz w:val="24"/>
          <w:szCs w:val="24"/>
          <w:lang w:val="uk-UA"/>
        </w:rPr>
        <w:t>Д</w:t>
      </w:r>
      <w:r w:rsidRPr="00531D6C">
        <w:rPr>
          <w:rFonts w:ascii="Times New Roman" w:hAnsi="Times New Roman"/>
          <w:i/>
          <w:color w:val="FF0000"/>
          <w:sz w:val="24"/>
          <w:szCs w:val="24"/>
          <w:lang w:val="uk-UA"/>
        </w:rPr>
        <w:t>ва перші стихи 140-го псалма, на глас 4:</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Постав, Господи, моїм устам сторожу;* до дверей губ моїх − варту!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дай схилитися серцеві моєму* до чогось злого.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Ані чинити лихі вчинки з людьми, що творять беззаконня,* – ні ласощів їхніх я не хочу їсти.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все-таки молитимусь,* незважаючи на їхні злі вчинки.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Якщо суддів їхніх скинуть в ущелини скелі,* то почують, що слова мої любі.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Немовби хтось розбив і розрив землю,* розкидано їхні кості перед адом.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до тебе, Господи, мій Боже, мої очі;* до тебе прибігаю, не губи душі моєї.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Збережи мене від петлі, що її наставили на мене,* і від сильця тих, що творять беззаконня.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грішники впадуть у власні сіті всі разом,* а я пройду безпечно.</w:t>
      </w:r>
    </w:p>
    <w:p w:rsidR="0097543F" w:rsidRPr="00531D6C" w:rsidRDefault="0097543F" w:rsidP="00D52794">
      <w:pPr>
        <w:spacing w:after="120" w:line="20" w:lineRule="atLeast"/>
        <w:jc w:val="center"/>
        <w:rPr>
          <w:rFonts w:ascii="Times New Roman" w:hAnsi="Times New Roman"/>
          <w:b/>
          <w:color w:val="FF0000"/>
          <w:sz w:val="24"/>
          <w:szCs w:val="24"/>
          <w:lang w:val="uk-UA"/>
        </w:rPr>
      </w:pPr>
      <w:r w:rsidRPr="00531D6C">
        <w:rPr>
          <w:rFonts w:ascii="Times New Roman" w:hAnsi="Times New Roman"/>
          <w:b/>
          <w:color w:val="FF0000"/>
          <w:sz w:val="24"/>
          <w:szCs w:val="24"/>
          <w:lang w:val="uk-UA"/>
        </w:rPr>
        <w:t>Псалом 141</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голосом моїм до Господа взиваю,* я голосом моїм до Господа молюся.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Скаргу мою перед ним виливаю,* мою скруту йому я виявляю.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Поглянь праворуч і подивися:* нема нікого, хто дбав би за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Нема куди мені втікати,* нема нікого, хто піклувався би мною.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 тебе, Господи, взиваю й кажу:* Ти моє прибіжище, в землі живих ти − моя доля!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Зверни увагу на моє благання,* бо я вельми нещасний.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Спаси мене від гонителів моїх,* бо вони сильніші від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Виведи з в'язниці мою душу,* щоб дякувати імені твоєму.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Мене обступлять праведники,* бо ти добро мені вчиниш.</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Стихири</w:t>
      </w:r>
    </w:p>
    <w:p w:rsidR="0097543F" w:rsidRPr="00531D6C" w:rsidRDefault="0097543F" w:rsidP="00D52794">
      <w:pPr>
        <w:spacing w:after="120" w:line="20" w:lineRule="atLeast"/>
        <w:jc w:val="center"/>
        <w:rPr>
          <w:rFonts w:ascii="Times New Roman" w:hAnsi="Times New Roman"/>
          <w:b/>
          <w:color w:val="FF0000"/>
          <w:sz w:val="24"/>
          <w:szCs w:val="24"/>
          <w:lang w:val="uk-UA"/>
        </w:rPr>
      </w:pPr>
      <w:r w:rsidRPr="00531D6C">
        <w:rPr>
          <w:rFonts w:ascii="Times New Roman" w:hAnsi="Times New Roman"/>
          <w:b/>
          <w:color w:val="FF0000"/>
          <w:sz w:val="24"/>
          <w:szCs w:val="24"/>
          <w:lang w:val="uk-UA"/>
        </w:rPr>
        <w:t>Псалом 129</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З глибин взиваю до тебе, Господи,* Господи, почуй мій голос.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4, подібний: Як хороброго):</w:t>
      </w:r>
      <w:r w:rsidRPr="00531D6C">
        <w:rPr>
          <w:rFonts w:ascii="Times New Roman" w:hAnsi="Times New Roman"/>
          <w:sz w:val="24"/>
          <w:szCs w:val="24"/>
          <w:lang w:val="uk-UA"/>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Нехай будуть твої вуха уважні,* до голосу благання мого.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Коли ти, Господи, зважатимеш на беззаконня,* то хто встоїться, Господи. Та в тебе є прощення.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Стих: </w:t>
      </w:r>
      <w:r w:rsidRPr="00531D6C">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2, подібний: Якими похвальними):</w:t>
      </w:r>
      <w:r w:rsidRPr="00531D6C">
        <w:rPr>
          <w:rFonts w:ascii="Times New Roman" w:hAnsi="Times New Roman"/>
          <w:sz w:val="24"/>
          <w:szCs w:val="24"/>
          <w:lang w:val="uk-UA"/>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Від ранньої сторожі до ночі* від ранньої сторожі нехай уповає Ізраїль на Господа.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Стих: </w:t>
      </w:r>
      <w:r w:rsidRPr="00531D6C">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rsidR="0097543F" w:rsidRPr="00531D6C" w:rsidRDefault="0097543F" w:rsidP="00D52794">
      <w:pPr>
        <w:spacing w:after="120" w:line="20" w:lineRule="atLeast"/>
        <w:jc w:val="center"/>
        <w:rPr>
          <w:rFonts w:ascii="Times New Roman" w:hAnsi="Times New Roman"/>
          <w:b/>
          <w:color w:val="FF0000"/>
          <w:sz w:val="24"/>
          <w:szCs w:val="24"/>
          <w:lang w:val="uk-UA"/>
        </w:rPr>
      </w:pPr>
      <w:r w:rsidRPr="00531D6C">
        <w:rPr>
          <w:rFonts w:ascii="Times New Roman" w:hAnsi="Times New Roman"/>
          <w:b/>
          <w:color w:val="FF0000"/>
          <w:sz w:val="24"/>
          <w:szCs w:val="24"/>
          <w:lang w:val="uk-UA"/>
        </w:rPr>
        <w:t>Псалом 116</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Хваліте Господа всі народи!* Прославляйте його всі люди!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6):</w:t>
      </w:r>
      <w:r w:rsidRPr="00531D6C">
        <w:rPr>
          <w:rFonts w:ascii="Times New Roman" w:hAnsi="Times New Roman"/>
          <w:sz w:val="24"/>
          <w:szCs w:val="24"/>
          <w:lang w:val="uk-UA"/>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Стих: </w:t>
      </w:r>
      <w:r w:rsidRPr="00531D6C">
        <w:rPr>
          <w:rFonts w:ascii="Times New Roman" w:hAnsi="Times New Roman"/>
          <w:sz w:val="24"/>
          <w:szCs w:val="24"/>
          <w:lang w:val="uk-UA"/>
        </w:rPr>
        <w:t>Велике бо до нас його милосердя, і вірність Господа повіки.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6):</w:t>
      </w:r>
      <w:r w:rsidRPr="00531D6C">
        <w:rPr>
          <w:rFonts w:ascii="Times New Roman" w:hAnsi="Times New Roman"/>
          <w:sz w:val="24"/>
          <w:szCs w:val="24"/>
          <w:lang w:val="uk-UA"/>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І нині</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догмат (г. 6)</w:t>
      </w:r>
      <w:r w:rsidRPr="00531D6C">
        <w:rPr>
          <w:rFonts w:ascii="Times New Roman" w:hAnsi="Times New Roman"/>
          <w:sz w:val="24"/>
          <w:szCs w:val="24"/>
          <w:lang w:val="uk-UA"/>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Вхід</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0C28B0">
        <w:rPr>
          <w:rFonts w:ascii="Times New Roman" w:hAnsi="Times New Roman"/>
          <w:i/>
          <w:color w:val="FF0000"/>
          <w:sz w:val="24"/>
          <w:szCs w:val="24"/>
          <w:lang w:val="uk-UA"/>
        </w:rPr>
        <w:t>Дияко</w:t>
      </w:r>
      <w:r>
        <w:rPr>
          <w:rFonts w:ascii="Times New Roman" w:hAnsi="Times New Roman"/>
          <w:i/>
          <w:color w:val="FF0000"/>
          <w:sz w:val="24"/>
          <w:szCs w:val="24"/>
          <w:lang w:val="uk-UA"/>
        </w:rPr>
        <w:t>н</w:t>
      </w:r>
      <w:r w:rsidRPr="000C28B0">
        <w:rPr>
          <w:rFonts w:ascii="Times New Roman" w:hAnsi="Times New Roman"/>
          <w:i/>
          <w:color w:val="FF0000"/>
          <w:sz w:val="24"/>
          <w:szCs w:val="24"/>
          <w:lang w:val="uk-UA"/>
        </w:rPr>
        <w:t xml:space="preserve"> </w:t>
      </w:r>
      <w:r w:rsidRPr="00531D6C">
        <w:rPr>
          <w:rFonts w:ascii="Times New Roman" w:hAnsi="Times New Roman"/>
          <w:i/>
          <w:color w:val="FF0000"/>
          <w:sz w:val="24"/>
          <w:szCs w:val="24"/>
          <w:lang w:val="uk-UA"/>
        </w:rPr>
        <w:t>потиху:</w:t>
      </w:r>
      <w:r>
        <w:rPr>
          <w:rFonts w:ascii="Times New Roman" w:hAnsi="Times New Roman"/>
          <w:color w:val="000000"/>
          <w:sz w:val="24"/>
          <w:szCs w:val="24"/>
          <w:lang w:val="uk-UA"/>
        </w:rPr>
        <w:t xml:space="preserve"> Господеві помолімся</w:t>
      </w:r>
      <w:r w:rsidRPr="00531D6C">
        <w:rPr>
          <w:rFonts w:ascii="Times New Roman" w:hAnsi="Times New Roman"/>
          <w:color w:val="000000"/>
          <w:sz w:val="24"/>
          <w:szCs w:val="24"/>
          <w:lang w:val="uk-UA"/>
        </w:rPr>
        <w:t xml:space="preserve">, </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а священик мовить потиху молитву входу:</w:t>
      </w:r>
      <w:r w:rsidRPr="00531D6C">
        <w:rPr>
          <w:rFonts w:ascii="Times New Roman" w:hAnsi="Times New Roman"/>
          <w:color w:val="000000"/>
          <w:sz w:val="24"/>
          <w:szCs w:val="24"/>
          <w:lang w:val="uk-UA"/>
        </w:rPr>
        <w:t xml:space="preserve"> </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По молитві входу диякон, вказуючи орарем на схід, каже до священика:</w:t>
      </w:r>
      <w:r w:rsidRPr="00531D6C">
        <w:rPr>
          <w:rFonts w:ascii="Times New Roman" w:hAnsi="Times New Roman"/>
          <w:color w:val="000000"/>
          <w:sz w:val="24"/>
          <w:szCs w:val="24"/>
          <w:lang w:val="uk-UA"/>
        </w:rPr>
        <w:t xml:space="preserve"> Благослови, владико, святий вхід. </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Священик благословляє до сходу і каже:</w:t>
      </w:r>
      <w:r w:rsidRPr="00531D6C">
        <w:rPr>
          <w:rFonts w:ascii="Times New Roman" w:hAnsi="Times New Roman"/>
          <w:color w:val="000000"/>
          <w:sz w:val="24"/>
          <w:szCs w:val="24"/>
          <w:lang w:val="uk-UA"/>
        </w:rPr>
        <w:t xml:space="preserve"> </w:t>
      </w:r>
      <w:r w:rsidRPr="00531D6C">
        <w:rPr>
          <w:rFonts w:ascii="Times New Roman" w:hAnsi="Times New Roman"/>
          <w:sz w:val="24"/>
          <w:szCs w:val="24"/>
          <w:lang w:val="uk-UA"/>
        </w:rPr>
        <w:t>Благословенний вхід святих твоїх,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 Прості!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 будьмо уважні!</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Прокімен</w:t>
      </w:r>
    </w:p>
    <w:p w:rsidR="0097543F" w:rsidRPr="00531D6C" w:rsidRDefault="0097543F" w:rsidP="00D52794">
      <w:pPr>
        <w:spacing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Псалом 120 (г. 6):</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Допомога моя від Господа,* що створив небо і землю.</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Стих:</w:t>
      </w:r>
      <w:r>
        <w:rPr>
          <w:rFonts w:ascii="Times New Roman" w:hAnsi="Times New Roman"/>
          <w:i/>
          <w:sz w:val="24"/>
          <w:szCs w:val="24"/>
          <w:lang w:val="uk-UA"/>
        </w:rPr>
        <w:t xml:space="preserve"> </w:t>
      </w:r>
      <w:r w:rsidRPr="00531D6C">
        <w:rPr>
          <w:rFonts w:ascii="Times New Roman" w:hAnsi="Times New Roman"/>
          <w:sz w:val="24"/>
          <w:szCs w:val="24"/>
          <w:lang w:val="uk-UA"/>
        </w:rPr>
        <w:t>Очі мої підводжу я вгору, звідки прийде моя допомога.</w:t>
      </w:r>
    </w:p>
    <w:p w:rsidR="0097543F" w:rsidRPr="00531D6C" w:rsidRDefault="0097543F" w:rsidP="00D52794">
      <w:pPr>
        <w:pStyle w:val="Heading3"/>
        <w:spacing w:before="0" w:after="120" w:line="20" w:lineRule="atLeast"/>
        <w:jc w:val="center"/>
        <w:rPr>
          <w:rFonts w:ascii="Times New Roman" w:hAnsi="Times New Roman"/>
          <w:b w:val="0"/>
          <w:i/>
          <w:color w:val="FF0000"/>
          <w:sz w:val="24"/>
          <w:szCs w:val="24"/>
          <w:lang w:val="uk-UA"/>
        </w:rPr>
      </w:pPr>
      <w:bookmarkStart w:id="0" w:name="_Hlk59289126"/>
      <w:r w:rsidRPr="00531D6C">
        <w:rPr>
          <w:rFonts w:ascii="Times New Roman" w:hAnsi="Times New Roman"/>
          <w:i/>
          <w:color w:val="FF0000"/>
          <w:sz w:val="24"/>
          <w:szCs w:val="24"/>
          <w:lang w:val="uk-UA"/>
        </w:rPr>
        <w:t>Читання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Чтець:</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З книги Второзаконня читання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Чтець: </w:t>
      </w:r>
      <w:r w:rsidRPr="00531D6C">
        <w:rPr>
          <w:rFonts w:ascii="Times New Roman" w:hAnsi="Times New Roman"/>
          <w:sz w:val="24"/>
          <w:szCs w:val="24"/>
          <w:lang w:val="uk-UA"/>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531D6C">
        <w:rPr>
          <w:rFonts w:ascii="Times New Roman" w:hAnsi="Times New Roman"/>
          <w:i/>
          <w:color w:val="FF0000"/>
          <w:sz w:val="24"/>
          <w:szCs w:val="24"/>
          <w:lang w:val="uk-UA"/>
        </w:rPr>
        <w:t xml:space="preserve"> (Втор. 1, 8-17)</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Чтець:</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З книги Второзаконня читання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Чтець: </w:t>
      </w:r>
      <w:r w:rsidRPr="00531D6C">
        <w:rPr>
          <w:rFonts w:ascii="Times New Roman" w:hAnsi="Times New Roman"/>
          <w:sz w:val="24"/>
          <w:szCs w:val="24"/>
          <w:lang w:val="uk-UA"/>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531D6C">
        <w:rPr>
          <w:rFonts w:ascii="Times New Roman" w:hAnsi="Times New Roman"/>
          <w:i/>
          <w:color w:val="FF0000"/>
          <w:sz w:val="24"/>
          <w:szCs w:val="24"/>
          <w:lang w:val="uk-UA"/>
        </w:rPr>
        <w:t xml:space="preserve"> (Втор. 10, 14-21)</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Чтець:</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З книги Мудрості читання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Чтець: </w:t>
      </w:r>
      <w:r w:rsidRPr="00531D6C">
        <w:rPr>
          <w:rFonts w:ascii="Times New Roman" w:hAnsi="Times New Roman"/>
          <w:sz w:val="24"/>
          <w:szCs w:val="24"/>
          <w:lang w:val="uk-UA"/>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531D6C">
        <w:rPr>
          <w:rFonts w:ascii="Times New Roman" w:hAnsi="Times New Roman"/>
          <w:i/>
          <w:color w:val="FF0000"/>
          <w:sz w:val="24"/>
          <w:szCs w:val="24"/>
          <w:lang w:val="uk-UA"/>
        </w:rPr>
        <w:t xml:space="preserve"> (Муд. 3, 1-9)</w:t>
      </w:r>
    </w:p>
    <w:bookmarkEnd w:id="0"/>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Єктенія усильного благання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Промовмо всі з усієї душі і з усієї мислі нашої, промовмо.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Вседержителю, Боже отців наших, молимось тобі, вислухай і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Помилуй нас, Боже, з великої милости твоєї, молимось тобі, вислухай і помилуй.</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Ще молимось за святішого вселенського Архиєрея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Папу Римського, і за блаженнішого Патріарха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преосвященнішого Митрополита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боголюбивого Єпископа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всечесніших отців наших Протоархимандрита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Протоігумена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й 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r w:rsidRPr="00531D6C">
        <w:rPr>
          <w:rFonts w:ascii="Times New Roman" w:hAnsi="Times New Roman"/>
          <w:i/>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Ще молимось за Богом бережений народ наш, за правління і за все військо.</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r w:rsidRPr="00531D6C">
        <w:rPr>
          <w:rFonts w:ascii="Times New Roman" w:hAnsi="Times New Roman"/>
          <w:i/>
          <w:sz w:val="24"/>
          <w:szCs w:val="24"/>
          <w:lang w:val="uk-UA"/>
        </w:rPr>
        <w:t xml:space="preserve">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r w:rsidRPr="00531D6C">
        <w:rPr>
          <w:rFonts w:ascii="Times New Roman" w:hAnsi="Times New Roman"/>
          <w:i/>
          <w:sz w:val="24"/>
          <w:szCs w:val="24"/>
          <w:lang w:val="uk-UA"/>
        </w:rPr>
        <w:t xml:space="preserve"> </w:t>
      </w:r>
      <w:r w:rsidRPr="00531D6C">
        <w:rPr>
          <w:rFonts w:ascii="Times New Roman" w:hAnsi="Times New Roman"/>
          <w:i/>
          <w:color w:val="FF0000"/>
          <w:sz w:val="24"/>
          <w:szCs w:val="24"/>
          <w:lang w:val="uk-UA"/>
        </w:rPr>
        <w:t>(3 р.)</w:t>
      </w:r>
    </w:p>
    <w:p w:rsidR="0097543F" w:rsidRPr="007D3296" w:rsidRDefault="0097543F" w:rsidP="00D52794">
      <w:pPr>
        <w:spacing w:after="120" w:line="20" w:lineRule="atLeast"/>
        <w:jc w:val="both"/>
        <w:rPr>
          <w:rFonts w:ascii="Times New Roman" w:hAnsi="Times New Roman"/>
          <w:iCs/>
          <w:sz w:val="24"/>
          <w:szCs w:val="24"/>
          <w:lang w:val="uk-UA"/>
        </w:rPr>
      </w:pPr>
      <w:r w:rsidRPr="007D3296">
        <w:rPr>
          <w:rFonts w:ascii="Times New Roman" w:hAnsi="Times New Roman"/>
          <w:iCs/>
          <w:sz w:val="24"/>
          <w:szCs w:val="24"/>
          <w:lang w:val="uk-UA"/>
        </w:rPr>
        <w:t>[</w:t>
      </w:r>
      <w:r w:rsidRPr="007D3296">
        <w:rPr>
          <w:rFonts w:ascii="Times New Roman" w:hAnsi="Times New Roman"/>
          <w:sz w:val="24"/>
          <w:szCs w:val="24"/>
          <w:lang w:val="uk-UA"/>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7D3296">
        <w:rPr>
          <w:rFonts w:ascii="Times New Roman" w:hAnsi="Times New Roman"/>
          <w:iCs/>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Сподоби,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Сподоби, Господи, цього вечора* без гріха зберегтися нам.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буде, Господи, милість твоя на нас,* бо ми надіємось на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Господи,* навчи мене установ твоїх.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Владико,* врозуми мене установами твоїми.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Святий,* просвіти мене установами твоїми.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милість твоя повіки,* не покидай діло рук твоїх.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Тобі належить хвала,* тобі належить пісня.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Тобі належить слава:* Отцю, і Сину, і Святому Духові: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Нині і повсякчас,* і на віки віків. 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Прохальна 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Сповнім вечірню молитву нашу Господеві.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Вечора всього досконалого, святого, мирного і безгрішного у Господа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Ангела миру, вірного наставника, охоронця душ і тіл наших у Господа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Прощення і відпущення гріхів, і прогрішень наших у Господа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Доброго і пожиточного для душ наших і миру для світу у Господа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Осталий час життя нашого в мирі й покаянні скінчити у Господа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7D3296" w:rsidRDefault="0097543F" w:rsidP="00D52794">
      <w:pPr>
        <w:spacing w:after="120" w:line="20" w:lineRule="atLeast"/>
        <w:jc w:val="both"/>
        <w:rPr>
          <w:rFonts w:ascii="Times New Roman" w:hAnsi="Times New Roman"/>
          <w:sz w:val="24"/>
          <w:szCs w:val="24"/>
          <w:lang w:val="uk-UA"/>
        </w:rPr>
      </w:pPr>
      <w:r w:rsidRPr="007D3296">
        <w:rPr>
          <w:rFonts w:ascii="Times New Roman" w:hAnsi="Times New Roman"/>
          <w:sz w:val="24"/>
          <w:szCs w:val="24"/>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І духові твоєму.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Голови ваші перед Господом схиліть.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 читає молитву:</w:t>
      </w:r>
      <w:r w:rsidRPr="00531D6C">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pStyle w:val="Heading2"/>
        <w:spacing w:before="0" w:after="120" w:line="20" w:lineRule="atLeast"/>
        <w:jc w:val="center"/>
        <w:rPr>
          <w:rStyle w:val="FontStyle20"/>
          <w:rFonts w:ascii="Times New Roman" w:hAnsi="Times New Roman"/>
          <w:b/>
          <w:color w:val="FF0000"/>
          <w:sz w:val="24"/>
          <w:szCs w:val="24"/>
          <w:lang w:val="uk-UA"/>
        </w:rPr>
      </w:pPr>
      <w:r w:rsidRPr="00531D6C">
        <w:rPr>
          <w:rStyle w:val="FontStyle20"/>
          <w:rFonts w:ascii="Times New Roman" w:hAnsi="Times New Roman"/>
          <w:b/>
          <w:bCs w:val="0"/>
          <w:color w:val="FF0000"/>
          <w:sz w:val="24"/>
          <w:szCs w:val="24"/>
          <w:lang w:val="uk-UA"/>
        </w:rPr>
        <w:t>Стихири на Литії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2):</w:t>
      </w:r>
      <w:r w:rsidRPr="00531D6C">
        <w:rPr>
          <w:rFonts w:ascii="Times New Roman" w:hAnsi="Times New Roman"/>
          <w:sz w:val="24"/>
          <w:szCs w:val="24"/>
          <w:lang w:val="uk-UA"/>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Прославмо вірно* осяйні оті спалахи невгасного вогню,* що нас просвічують.* Бо в ньому</w:t>
      </w:r>
      <w:r w:rsidRPr="00531D6C">
        <w:rPr>
          <w:rFonts w:ascii="Times New Roman" w:hAnsi="Times New Roman"/>
          <w:sz w:val="24"/>
          <w:szCs w:val="24"/>
          <w:u w:val="single"/>
          <w:lang w:val="uk-UA"/>
        </w:rPr>
        <w:t xml:space="preserve"> </w:t>
      </w:r>
      <w:r w:rsidRPr="00531D6C">
        <w:rPr>
          <w:rFonts w:ascii="Times New Roman" w:hAnsi="Times New Roman"/>
          <w:sz w:val="24"/>
          <w:szCs w:val="24"/>
          <w:lang w:val="uk-UA"/>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6)</w:t>
      </w:r>
      <w:r w:rsidRPr="00531D6C">
        <w:rPr>
          <w:rFonts w:ascii="Times New Roman" w:hAnsi="Times New Roman"/>
          <w:sz w:val="24"/>
          <w:szCs w:val="24"/>
          <w:lang w:val="uk-UA"/>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Литійні молитви</w:t>
      </w:r>
    </w:p>
    <w:p w:rsidR="0097543F"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Коли хор закінчить литійні стихири, диякон голосно співає: </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w:t>
      </w:r>
      <w:r>
        <w:rPr>
          <w:rFonts w:ascii="Times New Roman" w:hAnsi="Times New Roman"/>
          <w:sz w:val="24"/>
          <w:szCs w:val="24"/>
          <w:lang w:val="uk-UA"/>
        </w:rPr>
        <w:t xml:space="preserve"> </w:t>
      </w:r>
      <w:r w:rsidRPr="00531D6C">
        <w:rPr>
          <w:rFonts w:ascii="Times New Roman" w:hAnsi="Times New Roman"/>
          <w:sz w:val="24"/>
          <w:szCs w:val="24"/>
          <w:lang w:val="uk-UA"/>
        </w:rPr>
        <w:t xml:space="preserve">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31D6C">
        <w:rPr>
          <w:rFonts w:ascii="Times New Roman" w:hAnsi="Times New Roman"/>
          <w:i/>
          <w:color w:val="FF0000"/>
          <w:sz w:val="24"/>
          <w:szCs w:val="24"/>
          <w:lang w:val="uk-UA"/>
        </w:rPr>
        <w:t>(ім’я, що його́ є храм цей)</w:t>
      </w:r>
      <w:r w:rsidRPr="00531D6C">
        <w:rPr>
          <w:rFonts w:ascii="Times New Roman" w:hAnsi="Times New Roman"/>
          <w:sz w:val="24"/>
          <w:szCs w:val="24"/>
          <w:lang w:val="uk-UA"/>
        </w:rPr>
        <w:t>, і всіх Святи́х: мо́лимо Тебе́, многоми́лостивий Го́споди, ви́слухай нас грішних, що мо́лимось Тобі, і поми́луй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(12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Ще молимось за святішого вселенського Архиєрея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Папу Римського, і за блаженнішого Патріарха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Преосвященнішого Митрополита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боголюбивого Єпископа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всечесніших отців наших: Протоархимандрита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Протоігумена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й 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531D6C">
        <w:rPr>
          <w:rFonts w:ascii="Times New Roman" w:hAnsi="Times New Roman"/>
          <w:i/>
          <w:color w:val="FF0000"/>
          <w:sz w:val="24"/>
          <w:szCs w:val="24"/>
          <w:lang w:val="uk-UA"/>
        </w:rPr>
        <w:t>або:</w:t>
      </w:r>
      <w:r w:rsidRPr="00531D6C">
        <w:rPr>
          <w:rFonts w:ascii="Times New Roman" w:hAnsi="Times New Roman"/>
          <w:sz w:val="24"/>
          <w:szCs w:val="24"/>
          <w:lang w:val="uk-UA"/>
        </w:rPr>
        <w:t xml:space="preserve"> селом) цим і тими, що живуть у ньому (</w:t>
      </w:r>
      <w:r w:rsidRPr="00531D6C">
        <w:rPr>
          <w:rFonts w:ascii="Times New Roman" w:hAnsi="Times New Roman"/>
          <w:i/>
          <w:color w:val="FF0000"/>
          <w:sz w:val="24"/>
          <w:szCs w:val="24"/>
          <w:lang w:val="uk-UA"/>
        </w:rPr>
        <w:t>або:</w:t>
      </w:r>
      <w:r w:rsidRPr="00531D6C">
        <w:rPr>
          <w:rFonts w:ascii="Times New Roman" w:hAnsi="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w:t>
      </w:r>
      <w:r>
        <w:rPr>
          <w:rFonts w:ascii="Times New Roman" w:hAnsi="Times New Roman"/>
          <w:sz w:val="24"/>
          <w:szCs w:val="24"/>
          <w:lang w:val="uk-UA"/>
        </w:rPr>
        <w:t>*</w:t>
      </w:r>
      <w:r w:rsidRPr="00531D6C">
        <w:rPr>
          <w:rFonts w:ascii="Times New Roman" w:hAnsi="Times New Roman"/>
          <w:sz w:val="24"/>
          <w:szCs w:val="24"/>
          <w:lang w:val="uk-UA"/>
        </w:rPr>
        <w:t xml:space="preserve"> за визволення полонених і за братів наших на служіннях,* і за всіх, що служать і слугували у святім храмі цім (у святій обителі цій), промовмо всі.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Киріє, елейсон </w:t>
      </w:r>
      <w:r w:rsidRPr="00531D6C">
        <w:rPr>
          <w:rFonts w:ascii="Times New Roman" w:hAnsi="Times New Roman"/>
          <w:i/>
          <w:color w:val="FF0000"/>
          <w:sz w:val="24"/>
          <w:szCs w:val="24"/>
          <w:lang w:val="uk-UA"/>
        </w:rPr>
        <w:t>(12 р.)</w:t>
      </w:r>
      <w:r w:rsidRPr="00531D6C">
        <w:rPr>
          <w:rFonts w:ascii="Times New Roman" w:hAnsi="Times New Roman"/>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I духові твоєму.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Голови ваші перед Господом схиліть.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Тобі,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w:t>
      </w:r>
      <w:r>
        <w:rPr>
          <w:rFonts w:ascii="Times New Roman" w:hAnsi="Times New Roman"/>
          <w:sz w:val="24"/>
          <w:szCs w:val="24"/>
          <w:lang w:val="uk-UA"/>
        </w:rPr>
        <w:t xml:space="preserve"> </w:t>
      </w:r>
      <w:r w:rsidRPr="00531D6C">
        <w:rPr>
          <w:rFonts w:ascii="Times New Roman" w:hAnsi="Times New Roman"/>
          <w:sz w:val="24"/>
          <w:szCs w:val="24"/>
          <w:lang w:val="uk-UA"/>
        </w:rPr>
        <w:t xml:space="preserve">днесь урочисто святкуємо; і святого </w:t>
      </w:r>
      <w:r w:rsidRPr="00531D6C">
        <w:rPr>
          <w:rFonts w:ascii="Times New Roman" w:hAnsi="Times New Roman"/>
          <w:i/>
          <w:sz w:val="24"/>
          <w:szCs w:val="24"/>
          <w:lang w:val="uk-UA"/>
        </w:rPr>
        <w:t>(</w:t>
      </w:r>
      <w:r w:rsidRPr="00531D6C">
        <w:rPr>
          <w:rFonts w:ascii="Times New Roman" w:hAnsi="Times New Roman"/>
          <w:i/>
          <w:color w:val="FF0000"/>
          <w:sz w:val="24"/>
          <w:szCs w:val="24"/>
          <w:lang w:val="uk-UA"/>
        </w:rPr>
        <w:t>ім'я, якого є храм</w:t>
      </w:r>
      <w:r w:rsidRPr="00531D6C">
        <w:rPr>
          <w:rFonts w:ascii="Times New Roman" w:hAnsi="Times New Roman"/>
          <w:i/>
          <w:sz w:val="24"/>
          <w:szCs w:val="24"/>
          <w:lang w:val="uk-UA"/>
        </w:rPr>
        <w:t>)</w:t>
      </w:r>
      <w:r w:rsidRPr="00531D6C">
        <w:rPr>
          <w:rFonts w:ascii="Times New Roman" w:hAnsi="Times New Roman"/>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Стихири на стиховні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1, подібний: Преславні мученики):</w:t>
      </w:r>
      <w:r w:rsidRPr="00531D6C">
        <w:rPr>
          <w:rFonts w:ascii="Times New Roman" w:hAnsi="Times New Roman"/>
          <w:sz w:val="24"/>
          <w:szCs w:val="24"/>
          <w:lang w:val="uk-UA"/>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Нехай торжествують праведні у славі,* на своїх ложах нехай ликують.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Священики твої зодягнуться в праведність,* і преподобні твої вельми радітимуть.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2):</w:t>
      </w:r>
      <w:r w:rsidRPr="00531D6C">
        <w:rPr>
          <w:rFonts w:ascii="Times New Roman" w:hAnsi="Times New Roman"/>
          <w:sz w:val="24"/>
          <w:szCs w:val="24"/>
          <w:lang w:val="uk-UA"/>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І нині</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2):</w:t>
      </w:r>
      <w:r w:rsidRPr="00531D6C">
        <w:rPr>
          <w:rFonts w:ascii="Times New Roman" w:hAnsi="Times New Roman"/>
          <w:sz w:val="24"/>
          <w:szCs w:val="24"/>
          <w:lang w:val="uk-UA"/>
        </w:rPr>
        <w:t xml:space="preserve"> Сьогодні Христос, як дитятко, приноситься у храмі</w:t>
      </w:r>
      <w:r>
        <w:rPr>
          <w:rFonts w:ascii="Times New Roman" w:hAnsi="Times New Roman"/>
          <w:sz w:val="24"/>
          <w:szCs w:val="24"/>
          <w:lang w:val="uk-UA"/>
        </w:rPr>
        <w:t>*</w:t>
      </w:r>
      <w:r w:rsidRPr="00531D6C">
        <w:rPr>
          <w:rFonts w:ascii="Times New Roman" w:hAnsi="Times New Roman"/>
          <w:sz w:val="24"/>
          <w:szCs w:val="24"/>
          <w:lang w:val="uk-UA"/>
        </w:rPr>
        <w:t xml:space="preserve">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Пісня Симеона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Святий Боже, святий Кріпкий, святий Безсмертний, помилуй нас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 і нині і повсякчас, і на віки віків.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Господи, помилуй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нині і повсякчас, і на віки віків.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b w:val="0"/>
          <w:i/>
          <w:color w:val="FF0000"/>
          <w:sz w:val="24"/>
          <w:szCs w:val="24"/>
          <w:lang w:val="uk-UA"/>
        </w:rPr>
      </w:pPr>
      <w:r w:rsidRPr="00531D6C">
        <w:rPr>
          <w:rStyle w:val="FontStyle27"/>
          <w:rFonts w:ascii="Times New Roman" w:hAnsi="Times New Roman"/>
          <w:b/>
          <w:bCs w:val="0"/>
          <w:iCs/>
          <w:color w:val="FF0000"/>
          <w:sz w:val="24"/>
          <w:szCs w:val="24"/>
          <w:lang w:val="uk-UA"/>
        </w:rPr>
        <w:t>Тропарі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4):</w:t>
      </w:r>
      <w:r w:rsidRPr="00531D6C">
        <w:rPr>
          <w:rFonts w:ascii="Times New Roman" w:hAnsi="Times New Roman"/>
          <w:sz w:val="24"/>
          <w:szCs w:val="24"/>
          <w:lang w:val="uk-UA"/>
        </w:rPr>
        <w:t xml:space="preserve"> Як рівноапостольні і вселенної вчителі,* моліть Владику всіх, щоб мир дарував вселенній* і душам нашим велику милість. </w:t>
      </w:r>
      <w:r w:rsidRPr="00531D6C">
        <w:rPr>
          <w:rFonts w:ascii="Times New Roman" w:hAnsi="Times New Roman"/>
          <w:i/>
          <w:color w:val="FF0000"/>
          <w:sz w:val="24"/>
          <w:szCs w:val="24"/>
          <w:lang w:val="uk-UA"/>
        </w:rPr>
        <w:t>(2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 (г. 1) </w:t>
      </w:r>
      <w:r w:rsidRPr="00531D6C">
        <w:rPr>
          <w:rFonts w:ascii="Times New Roman" w:hAnsi="Times New Roman"/>
          <w:sz w:val="24"/>
          <w:szCs w:val="24"/>
          <w:lang w:val="uk-UA"/>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97543F" w:rsidRPr="00531D6C" w:rsidRDefault="0097543F" w:rsidP="00D52794">
      <w:pPr>
        <w:pStyle w:val="Heading3"/>
        <w:spacing w:before="0" w:after="120" w:line="20" w:lineRule="atLeast"/>
        <w:jc w:val="center"/>
        <w:rPr>
          <w:rFonts w:ascii="Times New Roman" w:hAnsi="Times New Roman"/>
          <w:b w:val="0"/>
          <w:i/>
          <w:color w:val="FF0000"/>
          <w:sz w:val="24"/>
          <w:szCs w:val="24"/>
          <w:lang w:val="uk-UA"/>
        </w:rPr>
      </w:pPr>
      <w:r w:rsidRPr="00531D6C">
        <w:rPr>
          <w:rStyle w:val="FontStyle27"/>
          <w:rFonts w:ascii="Times New Roman" w:hAnsi="Times New Roman"/>
          <w:b/>
          <w:bCs w:val="0"/>
          <w:iCs/>
          <w:color w:val="FF0000"/>
          <w:sz w:val="24"/>
          <w:szCs w:val="24"/>
          <w:lang w:val="uk-UA"/>
        </w:rPr>
        <w:t>Благословення хлібів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531D6C" w:rsidRDefault="0097543F" w:rsidP="00D52794">
      <w:pPr>
        <w:spacing w:after="120" w:line="20" w:lineRule="atLeast"/>
        <w:jc w:val="both"/>
        <w:rPr>
          <w:rFonts w:ascii="Times New Roman" w:hAnsi="Times New Roman"/>
          <w:color w:val="FF0000"/>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Амінь. Нехай буде ім'я Господнє благословенне* від нині і до віку </w:t>
      </w:r>
      <w:r w:rsidRPr="00531D6C">
        <w:rPr>
          <w:rFonts w:ascii="Times New Roman" w:hAnsi="Times New Roman"/>
          <w:i/>
          <w:color w:val="FF0000"/>
          <w:sz w:val="24"/>
          <w:szCs w:val="24"/>
          <w:lang w:val="uk-UA"/>
        </w:rPr>
        <w:t>(3 р.)</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Псалом 33</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Благословлю Господа повсякчасно,* завжди хвала його на устах у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Душа моя нехай Господом хвалиться,* нехай покірні чують те й веселяться.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Величайте Господа зо мною;* і вознесімо ім'я його разом.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шукав Господа, і він почув мене;* і звільнив мене від усіх моїх скорбот.</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Гляньте на нього й розвеселіться,* обличчя ваше нехай не соромиться.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Ось візвав бідолаха, і Господь почув,* і врятував його від усіх його напастей.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Ангел Господній стоїть на варті навкруг тих, що його бояться,* і їх визволяє.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Спробуйте й подивіться, який добрий Господь.* Блаженний, хто до нього прибігає.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Бійтеся Господа, його святі,* бо нема нестачі в тих, що його бояться.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Багаті збідніли й голодують,* а тим, що Господа шукають, ніякого блага не забракне.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Благословення Господнє на вас, з його благодаттю і чоловіколюб'ям, завжди,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Великий відпуст</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Благослови.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Благословенний Христос, Бог наш, завжди,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 Утверди, Боже, святу православну віру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Пресвята Богородице, спаси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Слава тобі, Христе Боже, надіє наша, слава тобі!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Слава Отцю і Сину, і Святому Духові, і нині і повсякчас, і на віки віків. Амінь. Господи, помилуй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r w:rsidRPr="00531D6C">
        <w:rPr>
          <w:rFonts w:ascii="Times New Roman" w:hAnsi="Times New Roman"/>
          <w:sz w:val="24"/>
          <w:szCs w:val="24"/>
          <w:lang w:val="uk-UA"/>
        </w:rPr>
        <w:t xml:space="preserve"> Благослови.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w:t>
      </w:r>
      <w:r>
        <w:rPr>
          <w:rFonts w:ascii="Times New Roman" w:hAnsi="Times New Roman"/>
          <w:sz w:val="24"/>
          <w:szCs w:val="24"/>
          <w:lang w:val="uk-UA"/>
        </w:rPr>
        <w:t xml:space="preserve"> </w:t>
      </w:r>
      <w:r w:rsidRPr="00531D6C">
        <w:rPr>
          <w:rFonts w:ascii="Times New Roman" w:hAnsi="Times New Roman"/>
          <w:sz w:val="24"/>
          <w:szCs w:val="24"/>
          <w:lang w:val="uk-UA"/>
        </w:rPr>
        <w:t xml:space="preserve">днесь урочисто святкуємо; і святого </w:t>
      </w:r>
      <w:r w:rsidRPr="00531D6C">
        <w:rPr>
          <w:rFonts w:ascii="Times New Roman" w:hAnsi="Times New Roman"/>
          <w:i/>
          <w:color w:val="FF0000"/>
          <w:sz w:val="24"/>
          <w:szCs w:val="24"/>
          <w:lang w:val="uk-UA"/>
        </w:rPr>
        <w:t>(ім'я, якого є храм)</w:t>
      </w:r>
      <w:r w:rsidRPr="00531D6C">
        <w:rPr>
          <w:rFonts w:ascii="Times New Roman" w:hAnsi="Times New Roman"/>
          <w:sz w:val="24"/>
          <w:szCs w:val="24"/>
          <w:lang w:val="uk-UA"/>
        </w:rPr>
        <w:t>, і всіх святих, помилує і спасе нас, як благий і чоловіколюбець.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Після Вечірні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Кондак (г. 2):</w:t>
      </w:r>
      <w:r w:rsidRPr="00531D6C">
        <w:rPr>
          <w:rFonts w:ascii="Times New Roman" w:hAnsi="Times New Roman"/>
          <w:sz w:val="24"/>
          <w:szCs w:val="24"/>
          <w:lang w:val="uk-UA"/>
        </w:rPr>
        <w:t xml:space="preserve"> Священних і богонатхненних проповідників,* найвищих учителів прийняв ти, Господи, в насолоду дібр твоїх і спокій,* бо труди їхні і смерть були тобі приємніші від усяких жертв.* Ти єдиний прославляєш святих твоїх.</w:t>
      </w:r>
    </w:p>
    <w:p w:rsidR="0097543F" w:rsidRPr="00531D6C" w:rsidRDefault="0097543F" w:rsidP="00D52794">
      <w:pPr>
        <w:pStyle w:val="Heading1"/>
        <w:spacing w:before="0" w:after="120" w:line="20" w:lineRule="atLeast"/>
        <w:jc w:val="center"/>
        <w:rPr>
          <w:rFonts w:ascii="Times New Roman" w:hAnsi="Times New Roman"/>
          <w:i/>
          <w:color w:val="FF0000"/>
          <w:sz w:val="24"/>
          <w:szCs w:val="24"/>
          <w:lang w:val="uk-UA"/>
        </w:rPr>
      </w:pPr>
      <w:r>
        <w:rPr>
          <w:rFonts w:ascii="Times New Roman" w:hAnsi="Times New Roman"/>
          <w:i/>
          <w:color w:val="FF0000"/>
          <w:sz w:val="24"/>
          <w:szCs w:val="24"/>
          <w:lang w:val="uk-UA"/>
        </w:rPr>
        <w:br w:type="page"/>
      </w:r>
      <w:r w:rsidRPr="00531D6C">
        <w:rPr>
          <w:rFonts w:ascii="Times New Roman" w:hAnsi="Times New Roman"/>
          <w:i/>
          <w:color w:val="FF0000"/>
          <w:sz w:val="24"/>
          <w:szCs w:val="24"/>
          <w:lang w:val="uk-UA"/>
        </w:rPr>
        <w:t>УТРЕНЯ</w:t>
      </w:r>
    </w:p>
    <w:p w:rsidR="0097543F" w:rsidRPr="00531D6C" w:rsidRDefault="0097543F" w:rsidP="00D52794">
      <w:pPr>
        <w:shd w:val="clear" w:color="auto" w:fill="FFFFFF"/>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Слава во вишніх Богу, і на землі мир,* в людях благовоління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Господи, губи мої відкрий,* і уста мої сповістять хвалу твою </w:t>
      </w:r>
      <w:r w:rsidRPr="00531D6C">
        <w:rPr>
          <w:rFonts w:ascii="Times New Roman" w:hAnsi="Times New Roman"/>
          <w:i/>
          <w:color w:val="FF0000"/>
          <w:sz w:val="24"/>
          <w:szCs w:val="24"/>
          <w:lang w:val="uk-UA"/>
        </w:rPr>
        <w:t>(2 р.)</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Шестипсалм’я</w:t>
      </w:r>
    </w:p>
    <w:p w:rsidR="0097543F" w:rsidRPr="00531D6C" w:rsidRDefault="0097543F" w:rsidP="00D52794">
      <w:pPr>
        <w:spacing w:after="120" w:line="20" w:lineRule="atLeast"/>
        <w:jc w:val="center"/>
        <w:rPr>
          <w:rFonts w:ascii="Times New Roman" w:hAnsi="Times New Roman"/>
          <w:i/>
          <w:sz w:val="24"/>
          <w:szCs w:val="24"/>
          <w:lang w:val="uk-UA"/>
        </w:rPr>
      </w:pPr>
      <w:r w:rsidRPr="00531D6C">
        <w:rPr>
          <w:rFonts w:ascii="Times New Roman" w:hAnsi="Times New Roman"/>
          <w:b/>
          <w:color w:val="FF0000"/>
          <w:sz w:val="24"/>
          <w:szCs w:val="24"/>
          <w:lang w:val="uk-UA"/>
        </w:rPr>
        <w:t xml:space="preserve">Псалом 3 </w:t>
      </w:r>
      <w:r w:rsidRPr="00531D6C">
        <w:rPr>
          <w:rFonts w:ascii="Times New Roman" w:hAnsi="Times New Roman"/>
          <w:i/>
          <w:color w:val="FF0000"/>
          <w:sz w:val="24"/>
          <w:szCs w:val="24"/>
          <w:lang w:val="uk-UA"/>
        </w:rPr>
        <w:t>(У понеділок)</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 Господи, як багато моїх ворогів,* багато їх повстало проти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Багато тих, що мені кажуть:* «Нема йому спасіння в Бозі».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Але ти, Господи, щит мій навколо мене,* ти моя слава, підносиш голову мою вгору.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голосно візвав до Господа,* і він вислухав мене з гори святої своєї.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ліг собі й заснув, і пробудився,* бо Господь мене зберігає.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не боюся безлічі людей,* що навколо мене обсіли.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У Господа спасіння,* і на твій народ – благословення твоє.</w:t>
      </w:r>
    </w:p>
    <w:p w:rsidR="0097543F" w:rsidRPr="00531D6C" w:rsidRDefault="0097543F" w:rsidP="00D52794">
      <w:pPr>
        <w:spacing w:after="120" w:line="20" w:lineRule="atLeast"/>
        <w:jc w:val="center"/>
        <w:rPr>
          <w:rFonts w:ascii="Times New Roman" w:hAnsi="Times New Roman"/>
          <w:i/>
          <w:sz w:val="24"/>
          <w:szCs w:val="24"/>
          <w:lang w:val="uk-UA"/>
        </w:rPr>
      </w:pPr>
      <w:r w:rsidRPr="00531D6C">
        <w:rPr>
          <w:rFonts w:ascii="Times New Roman" w:hAnsi="Times New Roman"/>
          <w:b/>
          <w:color w:val="FF0000"/>
          <w:sz w:val="24"/>
          <w:szCs w:val="24"/>
          <w:lang w:val="uk-UA"/>
        </w:rPr>
        <w:t xml:space="preserve">Псалом 37 </w:t>
      </w:r>
      <w:r w:rsidRPr="00531D6C">
        <w:rPr>
          <w:rFonts w:ascii="Times New Roman" w:hAnsi="Times New Roman"/>
          <w:i/>
          <w:color w:val="FF0000"/>
          <w:sz w:val="24"/>
          <w:szCs w:val="24"/>
          <w:lang w:val="uk-UA"/>
        </w:rPr>
        <w:t>(У вівторок)</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 Господи, не докоряй мені в твоїм гніві,* і не карай мене в твоїм обуренні.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твої стріли мене прошили,* і рука твоя спустилася на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мої провини голову мою перевищили,* немов важкий тягар, що тяжить над мою силу.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Смердять, загнивши, мої рани,* задля мого нерозуму.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Принижений, зігнувсь я вельми,* повсякденно сумний ходжу 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нутро моє повне жару,* і здорового нема нічого на моїм тілі.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Зомлів я, розбитий понад міру,* і скиглю від стогону серця мого.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 Господи, перед тобою все моє бажання,* і стогін мій від тебе не скритий.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Друзі мої та приятелі далекі від моєї рани,* і родичі мої стоять оподаль.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немов глухий, не чую,* і як німий, що уст своїх не відкриває.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став, немов людина, що не чує,* в устах якої одвіту немає.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 тебе бо, о Господи, я уповаю,* ти вислухаєш мене, Господи, мій Боже.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бо ось-ось уже маю впасти,* і біль мій передо мною завжди.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бо провину мою визнаю,* і гріхом моїм журюся.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ті, що злом оддячують за добро,* вони проти мене, бо я про добро дбаю.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покидай мене, о Господи,* не віддаляйся від мене, мій Боже.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Поспіши мені на допомогу,* Господи, моє спасіння.</w:t>
      </w:r>
    </w:p>
    <w:p w:rsidR="0097543F" w:rsidRPr="00531D6C" w:rsidRDefault="0097543F" w:rsidP="00D52794">
      <w:pPr>
        <w:spacing w:after="120" w:line="20" w:lineRule="atLeast"/>
        <w:jc w:val="center"/>
        <w:rPr>
          <w:rFonts w:ascii="Times New Roman" w:hAnsi="Times New Roman"/>
          <w:b/>
          <w:sz w:val="24"/>
          <w:szCs w:val="24"/>
          <w:lang w:val="uk-UA"/>
        </w:rPr>
      </w:pPr>
      <w:r w:rsidRPr="00531D6C">
        <w:rPr>
          <w:rFonts w:ascii="Times New Roman" w:hAnsi="Times New Roman"/>
          <w:b/>
          <w:color w:val="FF0000"/>
          <w:sz w:val="24"/>
          <w:szCs w:val="24"/>
          <w:lang w:val="uk-UA"/>
        </w:rPr>
        <w:t xml:space="preserve">Псалом 62 </w:t>
      </w:r>
      <w:r w:rsidRPr="00531D6C">
        <w:rPr>
          <w:rFonts w:ascii="Times New Roman" w:hAnsi="Times New Roman"/>
          <w:i/>
          <w:color w:val="FF0000"/>
          <w:sz w:val="24"/>
          <w:szCs w:val="24"/>
          <w:lang w:val="uk-UA"/>
        </w:rPr>
        <w:t>(У середу)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Боже, ти Бог мій!* Тебе шукаю пильно.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Тебе душа моя прагне,* тебе бажає тіло моє в землі сухій, спраглій і безводній.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Отак і я у святині тебе виглядаю:* побачити силу твою й твою славу.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твоя милість ліпша від життя,* уста мої славитимуть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Отак буду тебе хвалити поки життя мого,* у твоїм імені здійматиму мої руки.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Душа моя насититься, немов туком та оливою,* уста мої веселим голосом хвалитимуть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Коли згадаю на моїй постелі тебе,* під час нічних чувань розмишлятиму про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ти прийшов мені на допомогу,* і в тіні крил твоїх я ликуватиму.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Душа моя до тебе лине,* мене підтримує твоя правиця.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Ті ж, які чигають на мою душу,* зійдуть у безодні підземні.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Їх віддадуть мечеві на поталу,* вони шакалів здобиччю стануть.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 і нині і повсякчас, і на віки віків. Амінь.</w:t>
      </w:r>
    </w:p>
    <w:p w:rsidR="0097543F" w:rsidRPr="00531D6C" w:rsidRDefault="0097543F" w:rsidP="00D52794">
      <w:pPr>
        <w:tabs>
          <w:tab w:val="left" w:pos="6750"/>
        </w:tabs>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Алилуя, алилуя, алилуя, слава Тобі, Боже.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 і нині і повсякчас, і на віки віків. Амінь.</w:t>
      </w:r>
    </w:p>
    <w:p w:rsidR="0097543F" w:rsidRPr="00531D6C" w:rsidRDefault="0097543F" w:rsidP="00D52794">
      <w:pPr>
        <w:tabs>
          <w:tab w:val="center" w:pos="4513"/>
          <w:tab w:val="left" w:pos="6120"/>
        </w:tabs>
        <w:spacing w:after="120" w:line="20" w:lineRule="atLeast"/>
        <w:jc w:val="center"/>
        <w:rPr>
          <w:rFonts w:ascii="Times New Roman" w:hAnsi="Times New Roman"/>
          <w:b/>
          <w:sz w:val="24"/>
          <w:szCs w:val="24"/>
          <w:lang w:val="uk-UA"/>
        </w:rPr>
      </w:pPr>
      <w:r w:rsidRPr="00531D6C">
        <w:rPr>
          <w:rFonts w:ascii="Times New Roman" w:hAnsi="Times New Roman"/>
          <w:b/>
          <w:color w:val="FF0000"/>
          <w:sz w:val="24"/>
          <w:szCs w:val="24"/>
          <w:lang w:val="uk-UA"/>
        </w:rPr>
        <w:t xml:space="preserve">Псалом 87 </w:t>
      </w:r>
      <w:r w:rsidRPr="00531D6C">
        <w:rPr>
          <w:rFonts w:ascii="Times New Roman" w:hAnsi="Times New Roman"/>
          <w:i/>
          <w:color w:val="FF0000"/>
          <w:sz w:val="24"/>
          <w:szCs w:val="24"/>
          <w:lang w:val="uk-UA"/>
        </w:rPr>
        <w:t>(У четвер)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Боже мого спасіння,* я вдень кличу, і вночі перед тобою скаржусь.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прийде перед твоє обличчя моя молитва!* Прихили своє вухо до мого благання.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Душа бо моя наситилася горем,* і життя моє наблизилося до шеолу.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Мене залічено до тих, що сходять у яму.* Я став як чоловік, що допомоги не має.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Поклав ти мене в глибоку яму,* у темряву та безодню.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Тяжить на мені твій гнів,* і всіма хвилями твоїми гнітиш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Очі мої знемоглися від печалі;* до тебе, Господи, щодня взиваю, до тебе простягаю мої руки.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Хіба для мертвих робиш чуда?* Хіба то тіні встануть, щоб тебе хвалити?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Хіба звіщатимуть у могилі твою милість,* у пропасті глибокій − твою вірність?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Хіба чуда твої в темряві будуть відомі,* і твоя ласка в землі забуття?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Ось чому, Господи, до тебе я взиваю,* і моя молитва вранці йде тобі назустріч.</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Чому, Господи, відкинув ти мою душу,* чому ховаєш своє обличчя від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безталанний і конаю змалку,* я перебув страх твій − і умліваю.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Твій палкий гнів пронісся наді мною,* твої страхіття мене погубили.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Увесь час вони оточують мене, мов води,* усі разом мене обступили.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віддалив від мене товариша і друга,* а із знайомих у мене тільки темінь.</w:t>
      </w:r>
    </w:p>
    <w:p w:rsidR="0097543F" w:rsidRPr="00531D6C" w:rsidRDefault="0097543F" w:rsidP="00D52794">
      <w:pPr>
        <w:spacing w:after="120" w:line="20" w:lineRule="atLeast"/>
        <w:jc w:val="center"/>
        <w:rPr>
          <w:rFonts w:ascii="Times New Roman" w:hAnsi="Times New Roman"/>
          <w:i/>
          <w:sz w:val="24"/>
          <w:szCs w:val="24"/>
          <w:lang w:val="uk-UA"/>
        </w:rPr>
      </w:pPr>
      <w:r w:rsidRPr="00531D6C">
        <w:rPr>
          <w:rFonts w:ascii="Times New Roman" w:hAnsi="Times New Roman"/>
          <w:b/>
          <w:color w:val="FF0000"/>
          <w:sz w:val="24"/>
          <w:szCs w:val="24"/>
          <w:lang w:val="uk-UA"/>
        </w:rPr>
        <w:t xml:space="preserve">Псалом 102 </w:t>
      </w:r>
      <w:r w:rsidRPr="00531D6C">
        <w:rPr>
          <w:rFonts w:ascii="Times New Roman" w:hAnsi="Times New Roman"/>
          <w:i/>
          <w:color w:val="FF0000"/>
          <w:sz w:val="24"/>
          <w:szCs w:val="24"/>
          <w:lang w:val="uk-UA"/>
        </w:rPr>
        <w:t>(У п'ятницю)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Благослови, душе моя, Господа,* і все нутро моє − його святе ім'я.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Благослови, душе моя, Господа,* і не забувай усіх добродійств його ніколи.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прощає всі твої провини,* зціляє всі твої недуги.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визволяє життя твоє від ями,* вінчає тебе ласкою і милосердям.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насичує твій похилий вік добром,* і оновляється, як орел, твоя юність.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Господь творить правосуддя,* і суд усім прибитим.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показав Мойсеєві свої дороги,* синам Ізраїля діла свої.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Милосердний Господь і добрий,* повільний до гніву й вельми милостивий.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буде вічно він обурюватися,* і не буде гніватись повіки.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за гріхами нашими учинив він із нами,* і не за провинами нашими відплатив він нам.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як високо небо над землею,* така велика його милість над тими, що його бояться.</w:t>
      </w:r>
    </w:p>
    <w:p w:rsidR="0097543F" w:rsidRPr="00531D6C" w:rsidRDefault="0097543F" w:rsidP="00D52794">
      <w:pPr>
        <w:spacing w:after="120" w:line="20" w:lineRule="atLeast"/>
        <w:jc w:val="both"/>
        <w:rPr>
          <w:rFonts w:ascii="Times New Roman" w:hAnsi="Times New Roman"/>
          <w:iCs/>
          <w:sz w:val="24"/>
          <w:szCs w:val="24"/>
          <w:lang w:val="uk-UA"/>
        </w:rPr>
      </w:pPr>
      <w:r w:rsidRPr="00531D6C">
        <w:rPr>
          <w:rFonts w:ascii="Times New Roman" w:hAnsi="Times New Roman"/>
          <w:iCs/>
          <w:sz w:val="24"/>
          <w:szCs w:val="24"/>
          <w:lang w:val="uk-UA"/>
        </w:rPr>
        <w:t>Як далеко схід від заходу, так віддалив він від нас злочинства наші.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знає з чого ми зліплені,* він пам'ятає, що ми порох.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Чоловік бо – дні його, немов билина,* квітне, і мов квітка в полі.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Потягне над ним вітер, і його немає,* і місце, де він був, його не впізнає вже більше.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Милість же Господня від віку й до віку* над тими, що його бояться.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Господь на небі утвердив престол свій,* і царство його всім володіє.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Благословіте Господа, всі його небесні сили,* слуги його, що чините його волю.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rsidR="0097543F" w:rsidRPr="00531D6C" w:rsidRDefault="0097543F" w:rsidP="00D52794">
      <w:pPr>
        <w:spacing w:after="120" w:line="20" w:lineRule="atLeast"/>
        <w:jc w:val="center"/>
        <w:rPr>
          <w:rFonts w:ascii="Times New Roman" w:hAnsi="Times New Roman"/>
          <w:b/>
          <w:sz w:val="24"/>
          <w:szCs w:val="24"/>
          <w:lang w:val="uk-UA"/>
        </w:rPr>
      </w:pPr>
      <w:r w:rsidRPr="00531D6C">
        <w:rPr>
          <w:rFonts w:ascii="Times New Roman" w:hAnsi="Times New Roman"/>
          <w:b/>
          <w:color w:val="FF0000"/>
          <w:sz w:val="24"/>
          <w:szCs w:val="24"/>
          <w:lang w:val="uk-UA"/>
        </w:rPr>
        <w:t xml:space="preserve">Псалом 142 </w:t>
      </w:r>
      <w:r w:rsidRPr="00531D6C">
        <w:rPr>
          <w:rFonts w:ascii="Times New Roman" w:hAnsi="Times New Roman"/>
          <w:i/>
          <w:color w:val="FF0000"/>
          <w:sz w:val="24"/>
          <w:szCs w:val="24"/>
          <w:lang w:val="uk-UA"/>
        </w:rPr>
        <w:t>(У суботу й неділю)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не входь у суд із твоїм слугою,* бо ніхто з живих не виправдається перед тобою.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Дух мій тривожиться в мені* і серце моє жахається в мені всередині.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Я згадую дні давні,* роздумую над усіма вчинками твоїми і над ділами рук твоїх міркую.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 тебе простягаю мої руки;* моя душа, мов спрагла земля, тебе жадає.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Спаси мене, Господи, від ворогів моїх* – бо до тебе прибігаю.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rsidR="0097543F"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Живи мене, о Господи, імени твого ради,* у справедливості твоїй виведи з скорботи мою душу.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rsidR="0097543F" w:rsidRPr="00531D6C" w:rsidRDefault="0097543F" w:rsidP="007D3296">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w:t>
      </w:r>
      <w:r>
        <w:rPr>
          <w:rFonts w:ascii="Times New Roman" w:hAnsi="Times New Roman"/>
          <w:sz w:val="24"/>
          <w:szCs w:val="24"/>
          <w:lang w:val="uk-UA"/>
        </w:rPr>
        <w:t xml:space="preserve"> </w:t>
      </w:r>
      <w:r w:rsidRPr="00531D6C">
        <w:rPr>
          <w:rFonts w:ascii="Times New Roman" w:hAnsi="Times New Roman"/>
          <w:sz w:val="24"/>
          <w:szCs w:val="24"/>
          <w:lang w:val="uk-UA"/>
        </w:rPr>
        <w:t>І нині і повсякчас, і на віки віків. Амінь.</w:t>
      </w:r>
    </w:p>
    <w:p w:rsidR="0097543F" w:rsidRPr="00531D6C" w:rsidRDefault="0097543F" w:rsidP="00D52794">
      <w:pPr>
        <w:spacing w:after="120" w:line="20" w:lineRule="atLeast"/>
        <w:rPr>
          <w:rFonts w:ascii="Times New Roman" w:hAnsi="Times New Roman"/>
          <w:i/>
          <w:color w:val="FF0000"/>
          <w:sz w:val="24"/>
          <w:szCs w:val="24"/>
          <w:lang w:val="uk-UA"/>
        </w:rPr>
      </w:pPr>
      <w:r w:rsidRPr="00531D6C">
        <w:rPr>
          <w:rFonts w:ascii="Times New Roman" w:hAnsi="Times New Roman"/>
          <w:sz w:val="24"/>
          <w:szCs w:val="24"/>
          <w:lang w:val="uk-UA"/>
        </w:rPr>
        <w:t xml:space="preserve">Алилуя, алилуя, алилуя: Слава тобі, Боже! </w:t>
      </w:r>
      <w:r w:rsidRPr="00531D6C">
        <w:rPr>
          <w:rFonts w:ascii="Times New Roman" w:hAnsi="Times New Roman"/>
          <w:i/>
          <w:color w:val="FF0000"/>
          <w:sz w:val="24"/>
          <w:szCs w:val="24"/>
          <w:lang w:val="uk-UA"/>
        </w:rPr>
        <w:t>(3 р.)</w:t>
      </w:r>
    </w:p>
    <w:p w:rsidR="0097543F" w:rsidRPr="00531D6C" w:rsidRDefault="0097543F" w:rsidP="00F630ED">
      <w:pPr>
        <w:pStyle w:val="Heading3"/>
        <w:spacing w:before="0" w:after="120" w:line="20" w:lineRule="atLeast"/>
        <w:jc w:val="center"/>
        <w:rPr>
          <w:rFonts w:ascii="Times New Roman" w:hAnsi="Times New Roman"/>
          <w:i/>
          <w:color w:val="FF0000"/>
          <w:sz w:val="24"/>
          <w:lang w:val="uk-UA"/>
        </w:rPr>
      </w:pPr>
      <w:r w:rsidRPr="00531D6C">
        <w:rPr>
          <w:rFonts w:ascii="Times New Roman" w:hAnsi="Times New Roman"/>
          <w:b w:val="0"/>
          <w:i/>
          <w:color w:val="FF0000"/>
          <w:lang w:val="uk-UA"/>
        </w:rPr>
        <w:t>Утренні молитви</w:t>
      </w:r>
    </w:p>
    <w:p w:rsidR="0097543F" w:rsidRPr="00531D6C" w:rsidRDefault="0097543F" w:rsidP="00F630ED">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1. </w:t>
      </w:r>
      <w:r w:rsidRPr="00531D6C">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2. </w:t>
      </w:r>
      <w:r w:rsidRPr="00531D6C">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3.</w:t>
      </w:r>
      <w:r w:rsidRPr="00531D6C">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4.</w:t>
      </w:r>
      <w:r w:rsidRPr="00531D6C">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5.</w:t>
      </w:r>
      <w:r w:rsidRPr="00531D6C">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6. </w:t>
      </w:r>
      <w:r w:rsidRPr="00531D6C">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7.</w:t>
      </w:r>
      <w:r w:rsidRPr="00531D6C">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8. </w:t>
      </w:r>
      <w:r w:rsidRPr="00531D6C">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9.</w:t>
      </w:r>
      <w:r w:rsidRPr="00531D6C">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97543F" w:rsidRPr="00531D6C" w:rsidRDefault="0097543F" w:rsidP="00F630ED">
      <w:pPr>
        <w:spacing w:after="120" w:line="20" w:lineRule="atLeast"/>
        <w:jc w:val="both"/>
        <w:rPr>
          <w:rFonts w:ascii="Times New Roman" w:hAnsi="Times New Roman"/>
          <w:color w:val="000000"/>
          <w:sz w:val="24"/>
          <w:szCs w:val="24"/>
          <w:lang w:val="uk-UA"/>
        </w:rPr>
      </w:pPr>
      <w:r w:rsidRPr="00531D6C">
        <w:rPr>
          <w:rFonts w:ascii="Times New Roman" w:hAnsi="Times New Roman"/>
          <w:color w:val="FF0000"/>
          <w:sz w:val="24"/>
          <w:szCs w:val="24"/>
          <w:lang w:val="uk-UA"/>
        </w:rPr>
        <w:t>10.</w:t>
      </w:r>
      <w:r w:rsidRPr="00531D6C">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97543F" w:rsidRPr="00531D6C" w:rsidRDefault="0097543F" w:rsidP="00F630ED">
      <w:pPr>
        <w:spacing w:after="120" w:line="20" w:lineRule="atLeast"/>
        <w:jc w:val="both"/>
        <w:rPr>
          <w:rFonts w:ascii="Times New Roman" w:hAnsi="Times New Roman"/>
          <w:color w:val="FF0000"/>
          <w:sz w:val="24"/>
          <w:szCs w:val="24"/>
          <w:lang w:val="uk-UA"/>
        </w:rPr>
      </w:pPr>
      <w:r w:rsidRPr="00531D6C">
        <w:rPr>
          <w:rFonts w:ascii="Times New Roman" w:hAnsi="Times New Roman"/>
          <w:color w:val="FF0000"/>
          <w:sz w:val="24"/>
          <w:szCs w:val="24"/>
          <w:lang w:val="uk-UA"/>
        </w:rPr>
        <w:t>11. </w:t>
      </w:r>
      <w:r w:rsidRPr="00531D6C">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Велика 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 мирі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мир з висот і спасіння душ наших,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мир всього світу, добрий стан святих Божих Церков і з'єднання всіх,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За святішого вселенського Архиєрея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Папу Римського, за блаженнішого Патріарха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преосвященнішого Митрополита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боголюбивого Єпископа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чесне пресвітерство, у Христі дияконство, за ввесь причет і людей,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Богом бережений народ наш, за правління і все військо,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місто це (</w:t>
      </w:r>
      <w:r w:rsidRPr="00531D6C">
        <w:rPr>
          <w:rFonts w:ascii="Times New Roman" w:hAnsi="Times New Roman"/>
          <w:i/>
          <w:color w:val="FF0000"/>
          <w:sz w:val="24"/>
          <w:szCs w:val="24"/>
          <w:lang w:val="uk-UA"/>
        </w:rPr>
        <w:t>або</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за село це, </w:t>
      </w:r>
      <w:r w:rsidRPr="00531D6C">
        <w:rPr>
          <w:rFonts w:ascii="Times New Roman" w:hAnsi="Times New Roman"/>
          <w:i/>
          <w:color w:val="FF0000"/>
          <w:sz w:val="24"/>
          <w:szCs w:val="24"/>
          <w:lang w:val="uk-UA"/>
        </w:rPr>
        <w:t>або</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добре поліття, за врожай плодів земних і часи мирні,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Щоб визволитися нам від усякої скорби, гніву і нужди, 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7D3296" w:rsidRDefault="0097543F" w:rsidP="00D52794">
      <w:pPr>
        <w:spacing w:after="120" w:line="20" w:lineRule="atLeast"/>
        <w:jc w:val="both"/>
        <w:rPr>
          <w:rFonts w:ascii="Times New Roman" w:hAnsi="Times New Roman"/>
          <w:color w:val="000000"/>
          <w:sz w:val="24"/>
          <w:szCs w:val="24"/>
          <w:lang w:val="uk-UA"/>
        </w:rPr>
      </w:pPr>
      <w:r w:rsidRPr="007D3296">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color w:val="FF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 xml:space="preserve">Бог Господь... </w:t>
      </w:r>
      <w:r w:rsidRPr="00531D6C">
        <w:rPr>
          <w:rFonts w:ascii="Times New Roman" w:hAnsi="Times New Roman"/>
          <w:b w:val="0"/>
          <w:i/>
          <w:color w:val="FF0000"/>
          <w:sz w:val="24"/>
          <w:szCs w:val="24"/>
          <w:lang w:val="uk-UA"/>
        </w:rPr>
        <w:t>(Пс. 117), глас 4</w:t>
      </w:r>
    </w:p>
    <w:p w:rsidR="0097543F" w:rsidRPr="00531D6C" w:rsidRDefault="0097543F" w:rsidP="00D52794">
      <w:pPr>
        <w:spacing w:after="120" w:line="20" w:lineRule="atLeast"/>
        <w:jc w:val="both"/>
        <w:rPr>
          <w:rFonts w:ascii="Times New Roman" w:hAnsi="Times New Roman"/>
          <w:b/>
          <w:color w:val="000000"/>
          <w:sz w:val="24"/>
          <w:szCs w:val="24"/>
          <w:lang w:val="uk-UA"/>
        </w:rPr>
      </w:pPr>
      <w:r w:rsidRPr="00531D6C">
        <w:rPr>
          <w:rFonts w:ascii="Times New Roman" w:hAnsi="Times New Roman"/>
          <w:b/>
          <w:color w:val="000000"/>
          <w:sz w:val="24"/>
          <w:szCs w:val="24"/>
          <w:lang w:val="uk-UA"/>
        </w:rPr>
        <w:t>Бог – Господь, і явився нам; благословен, хто йде в ім'я Господнє.</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000000"/>
          <w:sz w:val="24"/>
          <w:szCs w:val="24"/>
          <w:lang w:val="uk-UA"/>
        </w:rPr>
        <w:t xml:space="preserve"> Прославляйте Господа, бо він добрий, бо милість його вічна.</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color w:val="000000"/>
          <w:sz w:val="24"/>
          <w:szCs w:val="24"/>
          <w:lang w:val="uk-UA"/>
        </w:rPr>
        <w:t>Вони навколо обступили мене, але я ім'ям Господнім переможу їх.</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color w:val="000000"/>
          <w:sz w:val="24"/>
          <w:szCs w:val="24"/>
          <w:lang w:val="uk-UA"/>
        </w:rPr>
        <w:t>Я не вмру, а житиму і розказуватиму про діла Господні!</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Тропарі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4):</w:t>
      </w:r>
      <w:r w:rsidRPr="00531D6C">
        <w:rPr>
          <w:rFonts w:ascii="Times New Roman" w:hAnsi="Times New Roman"/>
          <w:sz w:val="24"/>
          <w:szCs w:val="24"/>
          <w:lang w:val="uk-UA"/>
        </w:rPr>
        <w:t xml:space="preserve"> Як рівноапостольні і вселенної вчителі,* моліть Владику всіх, щоб мир дарував вселенній* і душам нашим велику милість. </w:t>
      </w:r>
      <w:r w:rsidRPr="00531D6C">
        <w:rPr>
          <w:rFonts w:ascii="Times New Roman" w:hAnsi="Times New Roman"/>
          <w:i/>
          <w:color w:val="FF0000"/>
          <w:sz w:val="24"/>
          <w:szCs w:val="24"/>
          <w:lang w:val="uk-UA"/>
        </w:rPr>
        <w:t>(2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97543F" w:rsidRPr="00531D6C" w:rsidRDefault="0097543F" w:rsidP="00D52794">
      <w:pPr>
        <w:spacing w:after="120" w:line="20" w:lineRule="atLeast"/>
        <w:jc w:val="both"/>
        <w:rPr>
          <w:rFonts w:ascii="Times New Roman" w:hAnsi="Times New Roman"/>
          <w:i/>
          <w:iCs/>
          <w:color w:val="FF0000"/>
          <w:sz w:val="24"/>
          <w:szCs w:val="24"/>
          <w:lang w:val="uk-UA"/>
        </w:rPr>
      </w:pPr>
      <w:r w:rsidRPr="00531D6C">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w:t>
      </w:r>
      <w:r w:rsidRPr="00531D6C">
        <w:rPr>
          <w:rFonts w:ascii="Times New Roman" w:hAnsi="Times New Roman"/>
          <w:i/>
          <w:iCs/>
          <w:color w:val="FF0000"/>
          <w:sz w:val="24"/>
          <w:szCs w:val="24"/>
          <w:lang w:val="uk-UA"/>
        </w:rPr>
        <w:t>:</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7D3296" w:rsidRDefault="0097543F" w:rsidP="00D52794">
      <w:pPr>
        <w:spacing w:after="120" w:line="20" w:lineRule="atLeast"/>
        <w:jc w:val="both"/>
        <w:rPr>
          <w:rFonts w:ascii="Times New Roman" w:hAnsi="Times New Roman"/>
          <w:color w:val="000000"/>
          <w:sz w:val="24"/>
          <w:szCs w:val="24"/>
          <w:lang w:val="uk-UA"/>
        </w:rPr>
      </w:pPr>
      <w:r w:rsidRPr="007D3296">
        <w:rPr>
          <w:rFonts w:ascii="Times New Roman" w:hAnsi="Times New Roman"/>
          <w:color w:val="000000"/>
          <w:sz w:val="24"/>
          <w:szCs w:val="24"/>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Твоя влада і Твоє єсть царство і сила, і слава Отця, і Сина, і Святого Духа</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Перший сідальний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(г. 4, подібний: Негайно поспіши): </w:t>
      </w:r>
      <w:r w:rsidRPr="00531D6C">
        <w:rPr>
          <w:rFonts w:ascii="Times New Roman" w:hAnsi="Times New Roman"/>
          <w:sz w:val="24"/>
          <w:szCs w:val="24"/>
          <w:lang w:val="uk-UA"/>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rsidR="0097543F" w:rsidRPr="00531D6C" w:rsidRDefault="0097543F" w:rsidP="00D52794">
      <w:pPr>
        <w:spacing w:after="120" w:line="20" w:lineRule="atLeast"/>
        <w:jc w:val="both"/>
        <w:rPr>
          <w:rFonts w:ascii="Times New Roman" w:hAnsi="Times New Roman"/>
          <w:i/>
          <w:iCs/>
          <w:color w:val="FF0000"/>
          <w:sz w:val="24"/>
          <w:szCs w:val="24"/>
          <w:lang w:val="uk-UA"/>
        </w:rPr>
      </w:pPr>
      <w:r w:rsidRPr="00531D6C">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sidRPr="00531D6C">
        <w:rPr>
          <w:rFonts w:ascii="Times New Roman" w:hAnsi="Times New Roman"/>
          <w:i/>
          <w:iCs/>
          <w:color w:val="FF0000"/>
          <w:sz w:val="24"/>
          <w:szCs w:val="24"/>
          <w:lang w:val="uk-UA"/>
        </w:rPr>
        <w:t>:</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7D3296" w:rsidRDefault="0097543F" w:rsidP="00D52794">
      <w:pPr>
        <w:spacing w:after="120" w:line="20" w:lineRule="atLeast"/>
        <w:jc w:val="both"/>
        <w:rPr>
          <w:rFonts w:ascii="Times New Roman" w:hAnsi="Times New Roman"/>
          <w:color w:val="000000"/>
          <w:sz w:val="24"/>
          <w:szCs w:val="24"/>
          <w:lang w:val="uk-UA"/>
        </w:rPr>
      </w:pPr>
      <w:r w:rsidRPr="007D3296">
        <w:rPr>
          <w:rFonts w:ascii="Times New Roman" w:hAnsi="Times New Roman"/>
          <w:color w:val="000000"/>
          <w:sz w:val="24"/>
          <w:szCs w:val="24"/>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Ти благий і Чоловіколюбець Бог єси і Тобі славу возсилаємо Отцю, і Сину, і Святому Духові</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Другий сідальний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(г. 4, подібний: Здивувався Йосиф): </w:t>
      </w:r>
      <w:r w:rsidRPr="00531D6C">
        <w:rPr>
          <w:rFonts w:ascii="Times New Roman" w:hAnsi="Times New Roman"/>
          <w:sz w:val="24"/>
          <w:szCs w:val="24"/>
          <w:lang w:val="uk-UA"/>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Полієлей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Хваліте ім'я Господнє, хваліте, слуги Господні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Ви, що стоїте у храмі Господнім, у дворах дому Бога нашого.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Господи, ім'я твоє повіки, і пам'ять твоя, о Господи, від роду й до роду.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Благословенний Господь із Сіону, що перебуває в Єрусалимі.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Хваліте Господа, бо він добрий, – алилуя – бо милість його вічна.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Розстелив землю над водами, – алилуя – бо милість його вічна.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І визволив від наших гнобителів, – алилуя – бо милість його вічна.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sz w:val="24"/>
          <w:szCs w:val="24"/>
          <w:lang w:val="uk-UA"/>
        </w:rPr>
        <w:t xml:space="preserve">Прославляйте Бога небесного, – алилуя – бо милість його вічна. Алилуя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pStyle w:val="Heading3"/>
        <w:spacing w:before="0" w:after="120" w:line="20" w:lineRule="atLeast"/>
        <w:jc w:val="center"/>
        <w:rPr>
          <w:rStyle w:val="FontStyle22"/>
          <w:rFonts w:ascii="Times New Roman" w:hAnsi="Times New Roman"/>
          <w:i/>
          <w:sz w:val="24"/>
          <w:szCs w:val="24"/>
          <w:lang w:val="uk-UA"/>
        </w:rPr>
      </w:pPr>
      <w:r w:rsidRPr="00531D6C">
        <w:rPr>
          <w:rStyle w:val="FontStyle22"/>
          <w:rFonts w:ascii="Times New Roman" w:hAnsi="Times New Roman"/>
          <w:i/>
          <w:color w:val="FF0000"/>
          <w:sz w:val="24"/>
          <w:szCs w:val="24"/>
          <w:lang w:val="uk-UA"/>
        </w:rPr>
        <w:t>Величання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Величаємо вас, Святителі Христові,* і шануємо нашу святу пам'ять,* ви бо молите за нас Христа, Бога нашого.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Блаженні непорочні, що ходять в законі Господнім.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Добрий для мене закон уст твоїх, більш як тисячі золота і срібла.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Руки твої мене створили й укріпили; врозуми мене, і я заповідей твоїх навчуся.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Споглянь на мене й змилуйся надо мною, як ти звичайно робиш із тими, що люблять твоє ім'я.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Алилуя, алилуя, алилуя: Слава тобі, Боже! </w:t>
      </w:r>
      <w:r w:rsidRPr="00531D6C">
        <w:rPr>
          <w:rFonts w:ascii="Times New Roman" w:hAnsi="Times New Roman"/>
          <w:i/>
          <w:color w:val="FF0000"/>
          <w:sz w:val="24"/>
          <w:szCs w:val="24"/>
          <w:lang w:val="uk-UA"/>
        </w:rPr>
        <w:t>(3 р.)</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7D3296" w:rsidRDefault="0097543F" w:rsidP="00D52794">
      <w:pPr>
        <w:spacing w:after="120" w:line="20" w:lineRule="atLeast"/>
        <w:jc w:val="both"/>
        <w:rPr>
          <w:rFonts w:ascii="Times New Roman" w:hAnsi="Times New Roman"/>
          <w:i/>
          <w:color w:val="000000"/>
          <w:sz w:val="24"/>
          <w:szCs w:val="24"/>
          <w:lang w:val="uk-UA"/>
        </w:rPr>
      </w:pPr>
      <w:r w:rsidRPr="007D3296">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благословилося і прославилося ім’я Твоє Отця, і Сина, і Святого Духа</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Style w:val="FontStyle23"/>
          <w:rFonts w:ascii="Times New Roman" w:hAnsi="Times New Roman"/>
          <w:b w:val="0"/>
          <w:sz w:val="24"/>
          <w:szCs w:val="24"/>
          <w:lang w:val="uk-UA"/>
        </w:rPr>
      </w:pPr>
      <w:r w:rsidRPr="00531D6C">
        <w:rPr>
          <w:rStyle w:val="FontStyle27"/>
          <w:rFonts w:ascii="Times New Roman" w:hAnsi="Times New Roman"/>
          <w:b/>
          <w:bCs w:val="0"/>
          <w:iCs/>
          <w:color w:val="FF0000"/>
          <w:sz w:val="24"/>
          <w:szCs w:val="24"/>
          <w:lang w:val="uk-UA"/>
        </w:rPr>
        <w:t>Сідальний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4):</w:t>
      </w:r>
      <w:r w:rsidRPr="00531D6C">
        <w:rPr>
          <w:rFonts w:ascii="Times New Roman" w:hAnsi="Times New Roman"/>
          <w:sz w:val="24"/>
          <w:szCs w:val="24"/>
          <w:lang w:val="uk-UA"/>
        </w:rPr>
        <w:t xml:space="preserve"> Премудрі Вчителі вселенної,* що ділом і словом прославили Бога на землі,* нехай сьогодні звеличуються,* як посередники нашого спасіння. </w:t>
      </w:r>
    </w:p>
    <w:p w:rsidR="0097543F" w:rsidRPr="00531D6C" w:rsidRDefault="0097543F" w:rsidP="00D52794">
      <w:pPr>
        <w:pStyle w:val="Heading3"/>
        <w:spacing w:before="0" w:after="120" w:line="20" w:lineRule="atLeast"/>
        <w:jc w:val="center"/>
        <w:rPr>
          <w:rStyle w:val="FontStyle23"/>
          <w:rFonts w:ascii="Times New Roman" w:hAnsi="Times New Roman"/>
          <w:b w:val="0"/>
          <w:i w:val="0"/>
          <w:sz w:val="24"/>
          <w:szCs w:val="24"/>
          <w:lang w:val="uk-UA"/>
        </w:rPr>
      </w:pPr>
      <w:r w:rsidRPr="00531D6C">
        <w:rPr>
          <w:rStyle w:val="FontStyle20"/>
          <w:rFonts w:ascii="Times New Roman" w:hAnsi="Times New Roman"/>
          <w:b/>
          <w:bCs w:val="0"/>
          <w:i/>
          <w:color w:val="FF0000"/>
          <w:sz w:val="24"/>
          <w:szCs w:val="24"/>
          <w:lang w:val="uk-UA" w:eastAsia="ru-RU"/>
        </w:rPr>
        <w:t xml:space="preserve">Степенна пісня </w:t>
      </w:r>
      <w:r w:rsidRPr="00531D6C">
        <w:rPr>
          <w:rStyle w:val="FontStyle27"/>
          <w:rFonts w:ascii="Times New Roman" w:hAnsi="Times New Roman"/>
          <w:b/>
          <w:bCs w:val="0"/>
          <w:iCs/>
          <w:color w:val="FF0000"/>
          <w:sz w:val="24"/>
          <w:szCs w:val="24"/>
          <w:lang w:val="uk-UA" w:eastAsia="ru-RU"/>
        </w:rPr>
        <w:t xml:space="preserve">Антифон </w:t>
      </w:r>
      <w:r w:rsidRPr="00531D6C">
        <w:rPr>
          <w:rStyle w:val="FontStyle23"/>
          <w:rFonts w:ascii="Times New Roman" w:hAnsi="Times New Roman"/>
          <w:b w:val="0"/>
          <w:iCs/>
          <w:color w:val="FF0000"/>
          <w:sz w:val="24"/>
          <w:szCs w:val="24"/>
          <w:lang w:val="uk-UA" w:eastAsia="ru-RU"/>
        </w:rPr>
        <w:t>4</w:t>
      </w:r>
      <w:r w:rsidRPr="00531D6C">
        <w:rPr>
          <w:rStyle w:val="FontStyle23"/>
          <w:rFonts w:ascii="Times New Roman" w:hAnsi="Times New Roman"/>
          <w:iCs/>
          <w:color w:val="FF0000"/>
          <w:sz w:val="24"/>
          <w:szCs w:val="24"/>
          <w:lang w:val="uk-UA" w:eastAsia="ru-RU"/>
        </w:rPr>
        <w:t xml:space="preserve"> </w:t>
      </w:r>
      <w:r w:rsidRPr="00531D6C">
        <w:rPr>
          <w:rStyle w:val="FontStyle23"/>
          <w:rFonts w:ascii="Times New Roman" w:hAnsi="Times New Roman"/>
          <w:b w:val="0"/>
          <w:iCs/>
          <w:color w:val="FF0000"/>
          <w:sz w:val="24"/>
          <w:szCs w:val="24"/>
          <w:lang w:val="uk-UA" w:eastAsia="ru-RU"/>
        </w:rPr>
        <w:t>(глас 4</w:t>
      </w:r>
      <w:r w:rsidRPr="00531D6C">
        <w:rPr>
          <w:rStyle w:val="FontStyle23"/>
          <w:rFonts w:ascii="Times New Roman" w:hAnsi="Times New Roman"/>
          <w:iCs/>
          <w:color w:val="FF0000"/>
          <w:sz w:val="24"/>
          <w:szCs w:val="24"/>
          <w:lang w:val="uk-UA" w:eastAsia="ru-RU"/>
        </w:rPr>
        <w:t>)</w:t>
      </w:r>
    </w:p>
    <w:p w:rsidR="0097543F" w:rsidRPr="00531D6C" w:rsidRDefault="0097543F" w:rsidP="00D52794">
      <w:pPr>
        <w:pStyle w:val="Style5"/>
        <w:widowControl/>
        <w:spacing w:after="120" w:line="20" w:lineRule="atLeast"/>
        <w:ind w:firstLine="0"/>
        <w:rPr>
          <w:rStyle w:val="FontStyle22"/>
          <w:rFonts w:ascii="Times New Roman" w:hAnsi="Times New Roman"/>
          <w:sz w:val="24"/>
        </w:rPr>
      </w:pPr>
      <w:r w:rsidRPr="00531D6C">
        <w:rPr>
          <w:rStyle w:val="FontStyle22"/>
          <w:rFonts w:ascii="Times New Roman" w:hAnsi="Times New Roman"/>
          <w:sz w:val="24"/>
        </w:rPr>
        <w:t>Від юности моєї вельми воюють зі мною пристрасті,* але ти сам, Спасе мій, захорони мене і спаси.</w:t>
      </w:r>
    </w:p>
    <w:p w:rsidR="0097543F" w:rsidRPr="00531D6C" w:rsidRDefault="0097543F" w:rsidP="00D52794">
      <w:pPr>
        <w:pStyle w:val="Style5"/>
        <w:widowControl/>
        <w:spacing w:after="120" w:line="20" w:lineRule="atLeast"/>
        <w:ind w:firstLine="0"/>
        <w:rPr>
          <w:rStyle w:val="FontStyle22"/>
          <w:rFonts w:ascii="Times New Roman" w:hAnsi="Times New Roman"/>
          <w:sz w:val="24"/>
        </w:rPr>
      </w:pPr>
      <w:r w:rsidRPr="00531D6C">
        <w:rPr>
          <w:rStyle w:val="FontStyle22"/>
          <w:rFonts w:ascii="Times New Roman" w:hAnsi="Times New Roman"/>
          <w:sz w:val="24"/>
        </w:rPr>
        <w:t>Ненависники Сіону, ви будете засоромлені Господом,* бо як трава від вогню всохнете.</w:t>
      </w:r>
    </w:p>
    <w:p w:rsidR="0097543F" w:rsidRPr="00531D6C" w:rsidRDefault="0097543F" w:rsidP="00D52794">
      <w:pPr>
        <w:spacing w:after="120" w:line="20" w:lineRule="atLeast"/>
        <w:rPr>
          <w:rFonts w:ascii="Times New Roman" w:hAnsi="Times New Roman"/>
          <w:color w:val="FF0000"/>
          <w:sz w:val="24"/>
          <w:szCs w:val="24"/>
          <w:lang w:val="uk-UA"/>
        </w:rPr>
      </w:pPr>
      <w:r w:rsidRPr="00531D6C">
        <w:rPr>
          <w:rStyle w:val="FontStyle22"/>
          <w:rFonts w:ascii="Times New Roman" w:hAnsi="Times New Roman"/>
          <w:b/>
          <w:sz w:val="24"/>
          <w:szCs w:val="24"/>
          <w:lang w:val="uk-UA"/>
        </w:rPr>
        <w:t>Слава і нині:</w:t>
      </w:r>
      <w:r w:rsidRPr="00531D6C">
        <w:rPr>
          <w:rStyle w:val="FontStyle22"/>
          <w:rFonts w:ascii="Times New Roman" w:hAnsi="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Євангеліє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 Будьмо уважні.</w:t>
      </w:r>
    </w:p>
    <w:p w:rsidR="0097543F" w:rsidRPr="00531D6C" w:rsidRDefault="0097543F" w:rsidP="00D52794">
      <w:pPr>
        <w:pStyle w:val="Heading3"/>
        <w:spacing w:before="0" w:after="120" w:line="20" w:lineRule="atLeast"/>
        <w:jc w:val="center"/>
        <w:rPr>
          <w:rFonts w:ascii="Times New Roman" w:hAnsi="Times New Roman"/>
          <w:i/>
          <w:sz w:val="24"/>
          <w:szCs w:val="24"/>
          <w:lang w:val="uk-UA"/>
        </w:rPr>
      </w:pPr>
      <w:r w:rsidRPr="00531D6C">
        <w:rPr>
          <w:rFonts w:ascii="Times New Roman" w:hAnsi="Times New Roman"/>
          <w:i/>
          <w:color w:val="FF0000"/>
          <w:sz w:val="24"/>
          <w:szCs w:val="24"/>
          <w:lang w:val="uk-UA"/>
        </w:rPr>
        <w:t>Прокімен</w:t>
      </w:r>
      <w:r w:rsidRPr="00531D6C">
        <w:rPr>
          <w:rFonts w:ascii="Times New Roman" w:hAnsi="Times New Roman"/>
          <w:b w:val="0"/>
          <w:i/>
          <w:color w:val="FF0000"/>
          <w:sz w:val="24"/>
          <w:szCs w:val="24"/>
          <w:lang w:val="uk-UA"/>
        </w:rPr>
        <w:t xml:space="preserve"> </w:t>
      </w:r>
    </w:p>
    <w:p w:rsidR="0097543F" w:rsidRPr="00531D6C" w:rsidRDefault="0097543F" w:rsidP="00D52794">
      <w:pPr>
        <w:spacing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Псалом 131 (г. 4)</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Священики твої зодягнуться в праведність,* і преподобні твої вельми радітимуть.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Уста мої висловлять премудрість, і думки серця мого – розумні речі.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Господеві помолімся.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Господи, помилуй.</w:t>
      </w:r>
    </w:p>
    <w:p w:rsidR="0097543F" w:rsidRPr="007D3296" w:rsidRDefault="0097543F" w:rsidP="00A763E1">
      <w:pPr>
        <w:spacing w:after="120" w:line="20" w:lineRule="atLeast"/>
        <w:jc w:val="both"/>
        <w:rPr>
          <w:rFonts w:ascii="Times New Roman" w:hAnsi="Times New Roman"/>
          <w:sz w:val="24"/>
          <w:szCs w:val="24"/>
          <w:lang w:val="uk-UA"/>
        </w:rPr>
      </w:pPr>
      <w:bookmarkStart w:id="1" w:name="_Hlk62566263"/>
      <w:r w:rsidRPr="007D3296">
        <w:rPr>
          <w:rFonts w:ascii="Times New Roman" w:hAnsi="Times New Roman"/>
          <w:color w:val="000000"/>
          <w:sz w:val="24"/>
          <w:szCs w:val="24"/>
          <w:lang w:val="uk-UA"/>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w:t>
      </w:r>
      <w:r w:rsidRPr="00531D6C">
        <w:rPr>
          <w:rFonts w:ascii="Times New Roman" w:hAnsi="Times New Roman"/>
          <w:color w:val="000000"/>
          <w:sz w:val="24"/>
          <w:szCs w:val="24"/>
          <w:u w:val="single"/>
          <w:lang w:val="uk-UA"/>
        </w:rPr>
        <w:t xml:space="preserve"> </w:t>
      </w:r>
      <w:r w:rsidRPr="007D3296">
        <w:rPr>
          <w:rFonts w:ascii="Times New Roman" w:hAnsi="Times New Roman"/>
          <w:color w:val="000000"/>
          <w:sz w:val="24"/>
          <w:szCs w:val="24"/>
          <w:lang w:val="uk-UA"/>
        </w:rPr>
        <w:t>жертовник]</w:t>
      </w:r>
    </w:p>
    <w:bookmarkEnd w:id="1"/>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 </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 на глас прокімена</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Усе, що живе, нехай хвалить Господа.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Хваліте Бога у святині його. </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Хваліте його у твердині сили його.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І щоб удостоїтися нам вислухати святого Євангелія, Господа Бога молім.</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Господи, помилуй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 прості, вислухаймо святого Євангелія.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І духові твоєму.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Від </w:t>
      </w:r>
      <w:r w:rsidRPr="00531D6C">
        <w:rPr>
          <w:rFonts w:ascii="Times New Roman" w:hAnsi="Times New Roman"/>
          <w:i/>
          <w:color w:val="FF0000"/>
          <w:sz w:val="24"/>
          <w:szCs w:val="24"/>
          <w:lang w:val="uk-UA"/>
        </w:rPr>
        <w:t>Йоана</w:t>
      </w:r>
      <w:r w:rsidRPr="00531D6C">
        <w:rPr>
          <w:rFonts w:ascii="Times New Roman" w:hAnsi="Times New Roman"/>
          <w:sz w:val="24"/>
          <w:szCs w:val="24"/>
          <w:lang w:val="uk-UA"/>
        </w:rPr>
        <w:t xml:space="preserve"> святого Євангелія читання.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Слава тобі, Господи, слава тобі.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Будьмо уважні.</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Священик сам читає Євангеліє.</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sz w:val="24"/>
          <w:szCs w:val="24"/>
          <w:lang w:val="uk-UA"/>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531D6C">
        <w:rPr>
          <w:rFonts w:ascii="Times New Roman" w:hAnsi="Times New Roman"/>
          <w:i/>
          <w:color w:val="FF0000"/>
          <w:sz w:val="24"/>
          <w:szCs w:val="24"/>
          <w:lang w:val="uk-UA"/>
        </w:rPr>
        <w:t>(Йо. 36 зач.; 10, 9 – 16)</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Слава тобі, Господи, слава тобі.</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Псалом 50</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Обмий мене повнотою з беззаконня мого,* і від гріха мого очисти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беззаконня моє я знаю,* і гріх мій є завжди передо мною.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Проти тебе єдиного я згрішив* і перед тобою зло вчинив;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То й правий ти в словах твоїх* і переможеш, коли будеш судити.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Це бо в беззаконнях я зачатий,* і в гріхах породила мене мати моя.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Це бо істину полюбив єси,* невідоме й таємне мудрости своєї явив ти мені.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Окропи мене іссопом, і очищуся,* обмий мене, і стану біліший від снігу.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Дай мені відчути радість і веселість,* зрадіють кості сокрушені.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Відверни лице твоє від гріхів моїх,* і всі беззаконня мої очисти.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Серце чисте створи в мені, Боже,* і духа правого обнови в нутрі моєму.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відкинь мене від лиця твого,* і Духа твого Святого не відійми від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Поверни мені радість спасіння твого,* і духом владичним утверди мене.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Вкажу беззаконним дороги твої,* і нечестиві до тебе навернуться.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губи мої відкрий,* і уста мої сповістять хвалу твою.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якби ти жертви захотів, дав би я,* та всепалення не миле тобі.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Жертва Богові – дух сокрушений,* серцем сокрушеним і смиренним Бог не погордить.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Ущаслив, Господи, благоволінням твоїм Сіон,* і нехай відбудуються стіни єрусалимські.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i/>
          <w:color w:val="FF0000"/>
          <w:sz w:val="24"/>
          <w:szCs w:val="24"/>
          <w:lang w:val="uk-UA"/>
        </w:rPr>
        <w:t>Після 50-го псалма співаємо: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6):</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Молитвами святих апостолів,* Милостивий, очисти* безліч гріхів наших.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І нині</w:t>
      </w:r>
      <w:r w:rsidRPr="00531D6C">
        <w:rPr>
          <w:rFonts w:ascii="Times New Roman" w:hAnsi="Times New Roman"/>
          <w:sz w:val="24"/>
          <w:szCs w:val="24"/>
          <w:lang w:val="uk-UA"/>
        </w:rPr>
        <w:t>: Ради молитов пречистої Богородиці,* Милостивий, очисти* безліч гріхів наших.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6):</w:t>
      </w:r>
      <w:r w:rsidRPr="00531D6C">
        <w:rPr>
          <w:rFonts w:ascii="Times New Roman" w:hAnsi="Times New Roman"/>
          <w:sz w:val="24"/>
          <w:szCs w:val="24"/>
          <w:lang w:val="uk-UA"/>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 святи́х отців на́ших і вселе́нських вели́ких учителів і святи́телів Васи́лія Вели́кого, Григо́рія Богосло́ва та Йоа́на Золотоу́стого, яких світлу пам’ять</w:t>
      </w:r>
      <w:r>
        <w:rPr>
          <w:rFonts w:ascii="Times New Roman" w:hAnsi="Times New Roman"/>
          <w:sz w:val="24"/>
          <w:szCs w:val="24"/>
          <w:lang w:val="uk-UA"/>
        </w:rPr>
        <w:t xml:space="preserve"> </w:t>
      </w:r>
      <w:r w:rsidRPr="00531D6C">
        <w:rPr>
          <w:rFonts w:ascii="Times New Roman" w:hAnsi="Times New Roman"/>
          <w:sz w:val="24"/>
          <w:szCs w:val="24"/>
          <w:lang w:val="uk-UA"/>
        </w:rPr>
        <w:t xml:space="preserve">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31D6C">
        <w:rPr>
          <w:rFonts w:ascii="Times New Roman" w:hAnsi="Times New Roman"/>
          <w:i/>
          <w:color w:val="FF0000"/>
          <w:sz w:val="24"/>
          <w:szCs w:val="24"/>
          <w:lang w:val="uk-UA"/>
        </w:rPr>
        <w:t>(ім’я, що його́ є храм цей)</w:t>
      </w:r>
      <w:r w:rsidRPr="00531D6C">
        <w:rPr>
          <w:rFonts w:ascii="Times New Roman" w:hAnsi="Times New Roman"/>
          <w:sz w:val="24"/>
          <w:szCs w:val="24"/>
          <w:lang w:val="uk-UA"/>
        </w:rPr>
        <w:t xml:space="preserve">, і свято́го </w:t>
      </w:r>
      <w:r w:rsidRPr="00531D6C">
        <w:rPr>
          <w:rFonts w:ascii="Times New Roman" w:hAnsi="Times New Roman"/>
          <w:i/>
          <w:color w:val="FF0000"/>
          <w:sz w:val="24"/>
          <w:szCs w:val="24"/>
          <w:lang w:val="uk-UA"/>
        </w:rPr>
        <w:t>(ім’я, що його́ пам’ять світло зве́ршуємо)</w:t>
      </w:r>
      <w:r w:rsidRPr="00531D6C">
        <w:rPr>
          <w:rFonts w:ascii="Times New Roman" w:hAnsi="Times New Roman"/>
          <w:sz w:val="24"/>
          <w:szCs w:val="24"/>
          <w:lang w:val="uk-UA"/>
        </w:rPr>
        <w:t>, і всіх Святи́х: мо́лимо Тебе́, многоми́лостивий Го́споди, ви́слухай нас грішних, що мо́лимось Тобі, і поми́луй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color w:val="FF0000"/>
          <w:sz w:val="24"/>
          <w:szCs w:val="24"/>
          <w:lang w:val="uk-UA"/>
        </w:rPr>
        <w:t>(</w:t>
      </w:r>
      <w:r w:rsidRPr="00531D6C">
        <w:rPr>
          <w:rFonts w:ascii="Times New Roman" w:hAnsi="Times New Roman"/>
          <w:i/>
          <w:color w:val="FF0000"/>
          <w:sz w:val="24"/>
          <w:szCs w:val="24"/>
          <w:lang w:val="uk-UA"/>
        </w:rPr>
        <w:t>12 р.</w:t>
      </w:r>
      <w:r w:rsidRPr="00531D6C">
        <w:rPr>
          <w:rFonts w:ascii="Times New Roman" w:hAnsi="Times New Roman"/>
          <w:color w:val="FF0000"/>
          <w:sz w:val="24"/>
          <w:szCs w:val="24"/>
          <w:lang w:val="uk-UA"/>
        </w:rPr>
        <w:t>)</w:t>
      </w:r>
      <w:r w:rsidRPr="00531D6C">
        <w:rPr>
          <w:rFonts w:ascii="Times New Roman" w:hAnsi="Times New Roman"/>
          <w:sz w:val="24"/>
          <w:szCs w:val="24"/>
          <w:lang w:val="uk-UA"/>
        </w:rPr>
        <w:t>.</w:t>
      </w:r>
    </w:p>
    <w:p w:rsidR="0097543F" w:rsidRPr="007D3296" w:rsidRDefault="0097543F" w:rsidP="00A763E1">
      <w:pPr>
        <w:spacing w:after="120" w:line="20" w:lineRule="atLeast"/>
        <w:jc w:val="both"/>
        <w:rPr>
          <w:rFonts w:ascii="Times New Roman" w:hAnsi="Times New Roman"/>
          <w:i/>
          <w:color w:val="FF0000"/>
          <w:sz w:val="24"/>
          <w:szCs w:val="24"/>
          <w:lang w:val="uk-UA"/>
        </w:rPr>
      </w:pPr>
      <w:r w:rsidRPr="007D3296">
        <w:rPr>
          <w:rFonts w:ascii="Times New Roman" w:hAnsi="Times New Roman"/>
          <w:color w:val="000000"/>
          <w:sz w:val="24"/>
          <w:szCs w:val="24"/>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Канон</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1:</w:t>
      </w:r>
      <w:r w:rsidRPr="00531D6C">
        <w:rPr>
          <w:rFonts w:ascii="Times New Roman" w:hAnsi="Times New Roman"/>
          <w:b/>
          <w:sz w:val="24"/>
          <w:szCs w:val="24"/>
          <w:lang w:val="uk-UA"/>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734"/>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Яку подяку, яку відплату відповідну принесемо, вірні, нашим благодійникам, що нас на добро направляють.</w:t>
      </w:r>
    </w:p>
    <w:p w:rsidR="0097543F" w:rsidRPr="00531D6C" w:rsidRDefault="0097543F" w:rsidP="00D52794">
      <w:pPr>
        <w:widowControl w:val="0"/>
        <w:shd w:val="clear" w:color="auto" w:fill="FFFFFF"/>
        <w:tabs>
          <w:tab w:val="left" w:pos="734"/>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Красномовні язики, і наука, і вся сила слова нехай з'єднаються нині в спільній повинності й відповідну пошану віддадуть навчителям великим.</w:t>
      </w:r>
    </w:p>
    <w:p w:rsidR="0097543F" w:rsidRPr="00531D6C" w:rsidRDefault="0097543F" w:rsidP="00D52794">
      <w:pPr>
        <w:widowControl w:val="0"/>
        <w:shd w:val="clear" w:color="auto" w:fill="FFFFFF"/>
        <w:tabs>
          <w:tab w:val="left" w:pos="734"/>
        </w:tabs>
        <w:spacing w:after="120" w:line="20" w:lineRule="atLeast"/>
        <w:jc w:val="both"/>
        <w:rPr>
          <w:rFonts w:ascii="Times New Roman" w:hAnsi="Times New Roman"/>
          <w:color w:val="000000"/>
          <w:sz w:val="24"/>
          <w:szCs w:val="24"/>
          <w:lang w:val="uk-UA"/>
        </w:rPr>
      </w:pPr>
      <w:r w:rsidRPr="00531D6C">
        <w:rPr>
          <w:rFonts w:ascii="Times New Roman" w:hAnsi="Times New Roman"/>
          <w:b/>
          <w:sz w:val="24"/>
          <w:szCs w:val="24"/>
          <w:lang w:val="uk-UA"/>
        </w:rPr>
        <w:t xml:space="preserve">Слава, і нині: </w:t>
      </w:r>
      <w:r w:rsidRPr="00531D6C">
        <w:rPr>
          <w:rFonts w:ascii="Times New Roman" w:hAnsi="Times New Roman"/>
          <w:color w:val="000000"/>
          <w:sz w:val="24"/>
          <w:szCs w:val="24"/>
          <w:lang w:val="uk-UA"/>
        </w:rPr>
        <w:t>Тим, що дбали про небесне, не було властиво набувати собі скарби на землі, бо вони були охороною й заступниками</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церковних громад; тим усі, вірні, громадою спільною однодушно прославимо їх.</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Pr>
          <w:rFonts w:ascii="Times New Roman" w:hAnsi="Times New Roman"/>
          <w:i/>
          <w:color w:val="FF0000"/>
          <w:sz w:val="24"/>
          <w:szCs w:val="24"/>
          <w:lang w:val="uk-UA"/>
        </w:rPr>
        <w:t xml:space="preserve"> </w:t>
      </w:r>
      <w:r w:rsidRPr="00531D6C">
        <w:rPr>
          <w:rFonts w:ascii="Times New Roman" w:hAnsi="Times New Roman"/>
          <w:b/>
          <w:sz w:val="24"/>
          <w:szCs w:val="24"/>
          <w:lang w:val="uk-UA"/>
        </w:rPr>
        <w:t>Землю, що виникла колись у глибинах,* осяяло сонце,* бо, як стіна, стала з обох боків згусла вода,* коли нар</w:t>
      </w:r>
      <w:r>
        <w:rPr>
          <w:rFonts w:ascii="Times New Roman" w:hAnsi="Times New Roman"/>
          <w:b/>
          <w:sz w:val="24"/>
          <w:szCs w:val="24"/>
          <w:lang w:val="uk-UA"/>
        </w:rPr>
        <w:t>о</w:t>
      </w:r>
      <w:r w:rsidRPr="00531D6C">
        <w:rPr>
          <w:rFonts w:ascii="Times New Roman" w:hAnsi="Times New Roman"/>
          <w:b/>
          <w:sz w:val="24"/>
          <w:szCs w:val="24"/>
          <w:lang w:val="uk-UA"/>
        </w:rPr>
        <w:t>д проходив і побожно кликав:* Співаймо Господеві, бо він дивно прославився!</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3:</w:t>
      </w:r>
      <w:r w:rsidRPr="00531D6C">
        <w:rPr>
          <w:rFonts w:ascii="Times New Roman" w:hAnsi="Times New Roman"/>
          <w:b/>
          <w:sz w:val="24"/>
          <w:szCs w:val="24"/>
          <w:lang w:val="uk-UA"/>
        </w:rPr>
        <w:t xml:space="preserve"> Почув я, Господи,* вістку про твоє провидіння* і прославив тебе, єдиний Чоловіколюбче.</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706"/>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rsidR="0097543F" w:rsidRPr="00531D6C" w:rsidRDefault="0097543F" w:rsidP="00D52794">
      <w:pPr>
        <w:shd w:val="clear" w:color="auto" w:fill="FFFFFF"/>
        <w:spacing w:after="120" w:line="20" w:lineRule="atLeast"/>
        <w:jc w:val="both"/>
        <w:rPr>
          <w:rFonts w:ascii="Times New Roman" w:hAnsi="Times New Roman"/>
          <w:color w:val="000000"/>
          <w:sz w:val="24"/>
          <w:szCs w:val="24"/>
          <w:lang w:val="uk-UA"/>
        </w:rPr>
      </w:pPr>
      <w:r w:rsidRPr="00531D6C">
        <w:rPr>
          <w:rFonts w:ascii="Times New Roman" w:hAnsi="Times New Roman"/>
          <w:b/>
          <w:sz w:val="24"/>
          <w:szCs w:val="24"/>
          <w:lang w:val="uk-UA"/>
        </w:rPr>
        <w:t xml:space="preserve">Слава, і нині: </w:t>
      </w:r>
      <w:r w:rsidRPr="00531D6C">
        <w:rPr>
          <w:rFonts w:ascii="Times New Roman" w:hAnsi="Times New Roman"/>
          <w:color w:val="000000"/>
          <w:sz w:val="24"/>
          <w:szCs w:val="24"/>
          <w:lang w:val="uk-UA"/>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sidRPr="00531D6C">
        <w:rPr>
          <w:rFonts w:ascii="Times New Roman" w:hAnsi="Times New Roman"/>
          <w:color w:val="FF0000"/>
          <w:sz w:val="24"/>
          <w:szCs w:val="24"/>
          <w:lang w:val="uk-UA"/>
        </w:rPr>
        <w:t xml:space="preserve"> </w:t>
      </w:r>
      <w:r w:rsidRPr="00531D6C">
        <w:rPr>
          <w:rFonts w:ascii="Times New Roman" w:hAnsi="Times New Roman"/>
          <w:b/>
          <w:sz w:val="24"/>
          <w:szCs w:val="24"/>
          <w:lang w:val="uk-UA"/>
        </w:rPr>
        <w:t>Твердине тих, що на тебе надіються,* – утверди, Господи, Церкву,*</w:t>
      </w:r>
      <w:r>
        <w:rPr>
          <w:rFonts w:ascii="Times New Roman" w:hAnsi="Times New Roman"/>
          <w:b/>
          <w:sz w:val="24"/>
          <w:szCs w:val="24"/>
          <w:lang w:val="uk-UA"/>
        </w:rPr>
        <w:t xml:space="preserve"> яку ти придбав пре</w:t>
      </w:r>
      <w:r w:rsidRPr="00531D6C">
        <w:rPr>
          <w:rFonts w:ascii="Times New Roman" w:hAnsi="Times New Roman"/>
          <w:b/>
          <w:sz w:val="24"/>
          <w:szCs w:val="24"/>
          <w:lang w:val="uk-UA"/>
        </w:rPr>
        <w:t>святою своєю кров'ю.</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B5008F" w:rsidRDefault="0097543F" w:rsidP="00A763E1">
      <w:pPr>
        <w:spacing w:after="120" w:line="20" w:lineRule="atLeast"/>
        <w:jc w:val="both"/>
        <w:rPr>
          <w:rFonts w:ascii="Times New Roman" w:hAnsi="Times New Roman"/>
          <w:color w:val="000000"/>
          <w:sz w:val="24"/>
          <w:szCs w:val="24"/>
          <w:lang w:val="uk-UA"/>
        </w:rPr>
      </w:pPr>
      <w:bookmarkStart w:id="2" w:name="_Hlk62566339"/>
      <w:r w:rsidRPr="00B5008F">
        <w:rPr>
          <w:rFonts w:ascii="Times New Roman" w:hAnsi="Times New Roman"/>
          <w:sz w:val="24"/>
          <w:szCs w:val="24"/>
          <w:lang w:val="uk-UA"/>
        </w:rPr>
        <w:t>[</w:t>
      </w:r>
      <w:r w:rsidRPr="00B5008F">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B5008F">
        <w:rPr>
          <w:rFonts w:ascii="Times New Roman" w:hAnsi="Times New Roman"/>
          <w:sz w:val="24"/>
          <w:szCs w:val="24"/>
          <w:lang w:val="uk-UA"/>
        </w:rPr>
        <w:t>]</w:t>
      </w:r>
    </w:p>
    <w:bookmarkEnd w:id="2"/>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Ти Бог наш і Тобі славу возсилаємо: Отцю, і Сину, і Святому Духові</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B5008F" w:rsidRDefault="0097543F" w:rsidP="00D52794">
      <w:pPr>
        <w:shd w:val="clear" w:color="auto" w:fill="FFFFFF"/>
        <w:spacing w:after="120" w:line="20" w:lineRule="atLeast"/>
        <w:jc w:val="center"/>
        <w:rPr>
          <w:rFonts w:ascii="Times New Roman" w:hAnsi="Times New Roman"/>
          <w:b/>
          <w:color w:val="FF0000"/>
          <w:sz w:val="24"/>
          <w:szCs w:val="24"/>
          <w:lang w:val="uk-UA"/>
        </w:rPr>
      </w:pPr>
      <w:r w:rsidRPr="00B5008F">
        <w:rPr>
          <w:rFonts w:ascii="Times New Roman" w:hAnsi="Times New Roman"/>
          <w:b/>
          <w:i/>
          <w:color w:val="FF0000"/>
          <w:sz w:val="24"/>
          <w:szCs w:val="24"/>
          <w:lang w:val="uk-UA"/>
        </w:rPr>
        <w:t>Сідальний, гл. 8</w:t>
      </w:r>
    </w:p>
    <w:p w:rsidR="0097543F" w:rsidRPr="00531D6C" w:rsidRDefault="0097543F" w:rsidP="00D52794">
      <w:pPr>
        <w:shd w:val="clear" w:color="auto" w:fill="FFFFFF"/>
        <w:spacing w:after="120" w:line="20" w:lineRule="atLeast"/>
        <w:jc w:val="both"/>
        <w:rPr>
          <w:rFonts w:ascii="Times New Roman" w:hAnsi="Times New Roman"/>
          <w:sz w:val="24"/>
          <w:szCs w:val="24"/>
          <w:lang w:val="uk-UA"/>
        </w:rPr>
      </w:pPr>
      <w:r w:rsidRPr="00531D6C">
        <w:rPr>
          <w:rFonts w:ascii="Times New Roman" w:hAnsi="Times New Roman"/>
          <w:color w:val="000000"/>
          <w:sz w:val="24"/>
          <w:szCs w:val="24"/>
          <w:lang w:val="uk-UA"/>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4:</w:t>
      </w:r>
      <w:r w:rsidRPr="00531D6C">
        <w:rPr>
          <w:rFonts w:ascii="Times New Roman" w:hAnsi="Times New Roman"/>
          <w:b/>
          <w:sz w:val="24"/>
          <w:szCs w:val="24"/>
          <w:lang w:val="uk-UA"/>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677"/>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Просвіту одержавши від земної мудрости, преславні, напрям придбали ви від божественної; тому, як рабиню, ту покорили ви цій премудрості.</w:t>
      </w:r>
    </w:p>
    <w:p w:rsidR="0097543F" w:rsidRPr="00531D6C" w:rsidRDefault="0097543F" w:rsidP="00D52794">
      <w:pPr>
        <w:widowControl w:val="0"/>
        <w:shd w:val="clear" w:color="auto" w:fill="FFFFFF"/>
        <w:tabs>
          <w:tab w:val="left" w:pos="677"/>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 xml:space="preserve">Коли любите мудрих святителів, вірні, умудріться, навчіться говорити всі, </w:t>
      </w:r>
      <w:r>
        <w:rPr>
          <w:rFonts w:ascii="Times New Roman" w:hAnsi="Times New Roman"/>
          <w:color w:val="000000"/>
          <w:sz w:val="24"/>
          <w:szCs w:val="24"/>
          <w:lang w:val="uk-UA"/>
        </w:rPr>
        <w:t>щ</w:t>
      </w:r>
      <w:r w:rsidRPr="00531D6C">
        <w:rPr>
          <w:rFonts w:ascii="Times New Roman" w:hAnsi="Times New Roman"/>
          <w:color w:val="000000"/>
          <w:sz w:val="24"/>
          <w:szCs w:val="24"/>
          <w:lang w:val="uk-UA"/>
        </w:rPr>
        <w:t>о дивується словам, навчаючи себе обережности в ділах і доброї розсудливости в думках.</w:t>
      </w:r>
    </w:p>
    <w:p w:rsidR="0097543F" w:rsidRPr="00531D6C" w:rsidRDefault="0097543F" w:rsidP="00D52794">
      <w:pPr>
        <w:shd w:val="clear" w:color="auto" w:fill="FFFFFF"/>
        <w:tabs>
          <w:tab w:val="left" w:pos="739"/>
        </w:tabs>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 xml:space="preserve">Слава, і нині: </w:t>
      </w:r>
      <w:r w:rsidRPr="00531D6C">
        <w:rPr>
          <w:rFonts w:ascii="Times New Roman" w:hAnsi="Times New Roman"/>
          <w:color w:val="000000"/>
          <w:sz w:val="24"/>
          <w:szCs w:val="24"/>
          <w:lang w:val="uk-UA"/>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sidRPr="00531D6C">
        <w:rPr>
          <w:rFonts w:ascii="Times New Roman" w:hAnsi="Times New Roman"/>
          <w:sz w:val="24"/>
          <w:szCs w:val="24"/>
          <w:lang w:val="uk-UA"/>
        </w:rPr>
        <w:t xml:space="preserve"> </w:t>
      </w:r>
      <w:r w:rsidRPr="00531D6C">
        <w:rPr>
          <w:rFonts w:ascii="Times New Roman" w:hAnsi="Times New Roman"/>
          <w:b/>
          <w:sz w:val="24"/>
          <w:szCs w:val="24"/>
          <w:lang w:val="uk-UA"/>
        </w:rPr>
        <w:t>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5:</w:t>
      </w:r>
      <w:r w:rsidRPr="00531D6C">
        <w:rPr>
          <w:rFonts w:ascii="Times New Roman" w:hAnsi="Times New Roman"/>
          <w:b/>
          <w:sz w:val="24"/>
          <w:szCs w:val="24"/>
          <w:lang w:val="uk-UA"/>
        </w:rPr>
        <w:t xml:space="preserve"> Світла подателю і віків творче, Господи,* навчи нас світлом твоїх повелінь,* бо, крім тебе, іншого Бога не знаємо.</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696"/>
        </w:tabs>
        <w:spacing w:after="120" w:line="20" w:lineRule="atLeast"/>
        <w:rPr>
          <w:rFonts w:ascii="Times New Roman" w:hAnsi="Times New Roman"/>
          <w:color w:val="000000"/>
          <w:sz w:val="24"/>
          <w:szCs w:val="24"/>
          <w:lang w:val="uk-UA"/>
        </w:rPr>
      </w:pPr>
      <w:r w:rsidRPr="00531D6C">
        <w:rPr>
          <w:rFonts w:ascii="Times New Roman" w:hAnsi="Times New Roman"/>
          <w:color w:val="000000"/>
          <w:sz w:val="24"/>
          <w:szCs w:val="24"/>
          <w:lang w:val="uk-UA"/>
        </w:rPr>
        <w:t>Із джерела Твоїх дарів дав напитися Ти, Чоловіколюбче, святим, а через них і весь світ напоїв струмками божественними.</w:t>
      </w:r>
    </w:p>
    <w:p w:rsidR="0097543F" w:rsidRPr="00531D6C" w:rsidRDefault="0097543F" w:rsidP="00D52794">
      <w:pPr>
        <w:widowControl w:val="0"/>
        <w:shd w:val="clear" w:color="auto" w:fill="FFFFFF"/>
        <w:tabs>
          <w:tab w:val="left" w:pos="696"/>
        </w:tabs>
        <w:spacing w:after="120" w:line="20" w:lineRule="atLeast"/>
        <w:rPr>
          <w:rFonts w:ascii="Times New Roman" w:hAnsi="Times New Roman"/>
          <w:color w:val="000000"/>
          <w:sz w:val="24"/>
          <w:szCs w:val="24"/>
          <w:lang w:val="uk-UA"/>
        </w:rPr>
      </w:pPr>
      <w:r>
        <w:rPr>
          <w:rFonts w:ascii="Times New Roman" w:hAnsi="Times New Roman"/>
          <w:color w:val="000000"/>
          <w:sz w:val="24"/>
          <w:szCs w:val="24"/>
          <w:lang w:val="uk-UA"/>
        </w:rPr>
        <w:t>Що мені золото?</w:t>
      </w:r>
      <w:r w:rsidRPr="00531D6C">
        <w:rPr>
          <w:rFonts w:ascii="Times New Roman" w:hAnsi="Times New Roman"/>
          <w:color w:val="000000"/>
          <w:sz w:val="24"/>
          <w:szCs w:val="24"/>
          <w:lang w:val="uk-UA"/>
        </w:rPr>
        <w:t xml:space="preserve"> </w:t>
      </w:r>
      <w:r>
        <w:rPr>
          <w:rFonts w:ascii="Times New Roman" w:hAnsi="Times New Roman"/>
          <w:color w:val="000000"/>
          <w:sz w:val="24"/>
          <w:szCs w:val="24"/>
          <w:lang w:val="uk-UA"/>
        </w:rPr>
        <w:t>Щ</w:t>
      </w:r>
      <w:r w:rsidRPr="00531D6C">
        <w:rPr>
          <w:rFonts w:ascii="Times New Roman" w:hAnsi="Times New Roman"/>
          <w:color w:val="000000"/>
          <w:sz w:val="24"/>
          <w:szCs w:val="24"/>
          <w:lang w:val="uk-UA"/>
        </w:rPr>
        <w:t>о мені багатство, й слава, й могутність? Дим, що розходиться по повітрі. Все нехай щезає, все нехай вітер рознесе. Мені єдине любе багатс</w:t>
      </w:r>
      <w:r>
        <w:rPr>
          <w:rFonts w:ascii="Times New Roman" w:hAnsi="Times New Roman"/>
          <w:color w:val="000000"/>
          <w:sz w:val="24"/>
          <w:szCs w:val="24"/>
          <w:lang w:val="uk-UA"/>
        </w:rPr>
        <w:t>тво — це Трійця учителів-красно</w:t>
      </w:r>
      <w:r w:rsidRPr="00531D6C">
        <w:rPr>
          <w:rFonts w:ascii="Times New Roman" w:hAnsi="Times New Roman"/>
          <w:color w:val="000000"/>
          <w:sz w:val="24"/>
          <w:szCs w:val="24"/>
          <w:lang w:val="uk-UA"/>
        </w:rPr>
        <w:t>мовців.</w:t>
      </w:r>
    </w:p>
    <w:p w:rsidR="0097543F" w:rsidRPr="00531D6C" w:rsidRDefault="0097543F" w:rsidP="00D52794">
      <w:pPr>
        <w:widowControl w:val="0"/>
        <w:shd w:val="clear" w:color="auto" w:fill="FFFFFF"/>
        <w:tabs>
          <w:tab w:val="left" w:pos="696"/>
        </w:tabs>
        <w:spacing w:after="120" w:line="20" w:lineRule="atLeast"/>
        <w:rPr>
          <w:rFonts w:ascii="Times New Roman" w:hAnsi="Times New Roman"/>
          <w:color w:val="000000"/>
          <w:sz w:val="24"/>
          <w:szCs w:val="24"/>
          <w:lang w:val="uk-UA"/>
        </w:rPr>
      </w:pPr>
      <w:r w:rsidRPr="00531D6C">
        <w:rPr>
          <w:rFonts w:ascii="Times New Roman" w:hAnsi="Times New Roman"/>
          <w:color w:val="000000"/>
          <w:sz w:val="24"/>
          <w:szCs w:val="24"/>
          <w:lang w:val="uk-UA"/>
        </w:rPr>
        <w:t>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sidRPr="00531D6C">
        <w:rPr>
          <w:rFonts w:ascii="Times New Roman" w:hAnsi="Times New Roman"/>
          <w:b/>
          <w:sz w:val="24"/>
          <w:szCs w:val="24"/>
          <w:lang w:val="uk-UA"/>
        </w:rPr>
        <w:t xml:space="preserve"> Побач</w:t>
      </w:r>
      <w:r>
        <w:rPr>
          <w:rFonts w:ascii="Times New Roman" w:hAnsi="Times New Roman"/>
          <w:b/>
          <w:sz w:val="24"/>
          <w:szCs w:val="24"/>
          <w:lang w:val="uk-UA"/>
        </w:rPr>
        <w:t>ивши у видінні на престолі висо</w:t>
      </w:r>
      <w:r w:rsidRPr="00531D6C">
        <w:rPr>
          <w:rFonts w:ascii="Times New Roman" w:hAnsi="Times New Roman"/>
          <w:b/>
          <w:sz w:val="24"/>
          <w:szCs w:val="24"/>
          <w:lang w:val="uk-UA"/>
        </w:rPr>
        <w:t>кому Бога,* якого супроводять ангели,* пророк Ісая закликав:*</w:t>
      </w:r>
      <w:r>
        <w:rPr>
          <w:rFonts w:ascii="Times New Roman" w:hAnsi="Times New Roman"/>
          <w:b/>
          <w:sz w:val="24"/>
          <w:szCs w:val="24"/>
          <w:lang w:val="uk-UA"/>
        </w:rPr>
        <w:t xml:space="preserve"> Ой, горе грішному мені,* бо ба</w:t>
      </w:r>
      <w:r w:rsidRPr="00531D6C">
        <w:rPr>
          <w:rFonts w:ascii="Times New Roman" w:hAnsi="Times New Roman"/>
          <w:b/>
          <w:sz w:val="24"/>
          <w:szCs w:val="24"/>
          <w:lang w:val="uk-UA"/>
        </w:rPr>
        <w:t>чив я воплоченого</w:t>
      </w:r>
      <w:r>
        <w:rPr>
          <w:rFonts w:ascii="Times New Roman" w:hAnsi="Times New Roman"/>
          <w:b/>
          <w:sz w:val="24"/>
          <w:szCs w:val="24"/>
          <w:lang w:val="uk-UA"/>
        </w:rPr>
        <w:t xml:space="preserve"> Бога* – невечірнє світло і Гос</w:t>
      </w:r>
      <w:r w:rsidRPr="00531D6C">
        <w:rPr>
          <w:rFonts w:ascii="Times New Roman" w:hAnsi="Times New Roman"/>
          <w:b/>
          <w:sz w:val="24"/>
          <w:szCs w:val="24"/>
          <w:lang w:val="uk-UA"/>
        </w:rPr>
        <w:t>пода миру.</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6:</w:t>
      </w:r>
      <w:r w:rsidRPr="00531D6C">
        <w:rPr>
          <w:rFonts w:ascii="Times New Roman" w:hAnsi="Times New Roman"/>
          <w:b/>
          <w:sz w:val="24"/>
          <w:szCs w:val="24"/>
          <w:lang w:val="uk-UA"/>
        </w:rPr>
        <w:t xml:space="preserve"> Безодня гріхів велика оточила мене,* тож, як пророк, взиваю до тебе, Господи:* Від загибелі спаси мене!</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734"/>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Властивост</w:t>
      </w:r>
      <w:r>
        <w:rPr>
          <w:rFonts w:ascii="Times New Roman" w:hAnsi="Times New Roman"/>
          <w:color w:val="000000"/>
          <w:sz w:val="24"/>
          <w:szCs w:val="24"/>
          <w:lang w:val="uk-UA"/>
        </w:rPr>
        <w:t xml:space="preserve">і </w:t>
      </w:r>
      <w:r w:rsidRPr="00531D6C">
        <w:rPr>
          <w:rFonts w:ascii="Times New Roman" w:hAnsi="Times New Roman"/>
          <w:color w:val="000000"/>
          <w:sz w:val="24"/>
          <w:szCs w:val="24"/>
          <w:lang w:val="uk-UA"/>
        </w:rPr>
        <w:t>три</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в Святій Трійці,</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ви, як богослови, з'ясували, що Бог Отець не народжується, а народжується Син Божий і Дух Святий виходить з Отця.</w:t>
      </w:r>
    </w:p>
    <w:p w:rsidR="0097543F" w:rsidRPr="00531D6C" w:rsidRDefault="0097543F" w:rsidP="00D52794">
      <w:pPr>
        <w:widowControl w:val="0"/>
        <w:shd w:val="clear" w:color="auto" w:fill="FFFFFF"/>
        <w:tabs>
          <w:tab w:val="left" w:pos="734"/>
        </w:tabs>
        <w:spacing w:after="120" w:line="20" w:lineRule="atLeast"/>
        <w:jc w:val="both"/>
        <w:rPr>
          <w:rFonts w:ascii="Times New Roman" w:hAnsi="Times New Roman"/>
          <w:color w:val="000000"/>
          <w:sz w:val="24"/>
          <w:szCs w:val="24"/>
          <w:lang w:val="uk-UA"/>
        </w:rPr>
      </w:pPr>
      <w:r w:rsidRPr="00531D6C">
        <w:rPr>
          <w:rFonts w:ascii="Times New Roman" w:hAnsi="Times New Roman"/>
          <w:b/>
          <w:sz w:val="24"/>
          <w:szCs w:val="24"/>
          <w:lang w:val="uk-UA"/>
        </w:rPr>
        <w:t xml:space="preserve">Слава, і нині: </w:t>
      </w:r>
      <w:r w:rsidRPr="00531D6C">
        <w:rPr>
          <w:rFonts w:ascii="Times New Roman" w:hAnsi="Times New Roman"/>
          <w:color w:val="000000"/>
          <w:sz w:val="24"/>
          <w:szCs w:val="24"/>
          <w:lang w:val="uk-UA"/>
        </w:rPr>
        <w:t>Недосяжна глибина, що між небом і землею, але воля Божа піднесла святих од землі вище на небо.</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 xml:space="preserve">Катавасія (г. 3): </w:t>
      </w:r>
      <w:r w:rsidRPr="00531D6C">
        <w:rPr>
          <w:rFonts w:ascii="Times New Roman" w:hAnsi="Times New Roman"/>
          <w:b/>
          <w:sz w:val="24"/>
          <w:szCs w:val="24"/>
          <w:lang w:val="uk-UA"/>
        </w:rPr>
        <w:t>Старець, побачивши очима спасіння,* що людям від Бога прийшло, закликав,* Христе, – ти Бог мій!</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C52030" w:rsidRDefault="0097543F" w:rsidP="00D52794">
      <w:pPr>
        <w:spacing w:after="120" w:line="20" w:lineRule="atLeast"/>
        <w:jc w:val="both"/>
        <w:rPr>
          <w:rFonts w:ascii="Times New Roman" w:hAnsi="Times New Roman"/>
          <w:color w:val="000000"/>
          <w:sz w:val="24"/>
          <w:szCs w:val="24"/>
          <w:lang w:val="uk-UA"/>
        </w:rPr>
      </w:pPr>
      <w:r w:rsidRPr="00C52030">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i/>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Кондак (г. 2):</w:t>
      </w:r>
      <w:r w:rsidRPr="00531D6C">
        <w:rPr>
          <w:rFonts w:ascii="Times New Roman" w:hAnsi="Times New Roman"/>
          <w:sz w:val="24"/>
          <w:szCs w:val="24"/>
          <w:lang w:val="uk-UA"/>
        </w:rPr>
        <w:t xml:space="preserve"> Священних і богонатхненних проповідників,* найвищих учителів прийняв ти, Господи, в насолоду дібр твоїх і спокій,* бо труди їхні і смерть були тобі приємніші від усяких жертв.* Ти єдиний прославляєш святих твоїх.</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7:</w:t>
      </w:r>
      <w:r w:rsidRPr="00531D6C">
        <w:rPr>
          <w:rFonts w:ascii="Times New Roman" w:hAnsi="Times New Roman"/>
          <w:b/>
          <w:sz w:val="24"/>
          <w:szCs w:val="24"/>
          <w:lang w:val="uk-UA"/>
        </w:rPr>
        <w:t xml:space="preserve"> Халдейська піч, напалена вогнем,* зросилася присутністю Божого Духа,* а юнаки співали:* Благословенний ти, Боже отців наших!</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715"/>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rsidR="0097543F" w:rsidRPr="00531D6C" w:rsidRDefault="0097543F" w:rsidP="00D52794">
      <w:pPr>
        <w:widowControl w:val="0"/>
        <w:shd w:val="clear" w:color="auto" w:fill="FFFFFF"/>
        <w:tabs>
          <w:tab w:val="left" w:pos="715"/>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Приймаючи вашу проповідь, премудрі, як Божий голос з неба, як проміння</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блискавиць,</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ми вкупі</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з</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вами</w:t>
      </w:r>
      <w:r>
        <w:rPr>
          <w:rFonts w:ascii="Times New Roman" w:hAnsi="Times New Roman"/>
          <w:color w:val="000000"/>
          <w:sz w:val="24"/>
          <w:szCs w:val="24"/>
          <w:lang w:val="uk-UA"/>
        </w:rPr>
        <w:t xml:space="preserve"> </w:t>
      </w:r>
      <w:r w:rsidRPr="00531D6C">
        <w:rPr>
          <w:rFonts w:ascii="Times New Roman" w:hAnsi="Times New Roman"/>
          <w:color w:val="000000"/>
          <w:sz w:val="24"/>
          <w:szCs w:val="24"/>
          <w:lang w:val="uk-UA"/>
        </w:rPr>
        <w:t>співаємо: «Благословенний Бог отців наших».</w:t>
      </w:r>
    </w:p>
    <w:p w:rsidR="0097543F" w:rsidRPr="00531D6C" w:rsidRDefault="0097543F" w:rsidP="00D52794">
      <w:pPr>
        <w:widowControl w:val="0"/>
        <w:shd w:val="clear" w:color="auto" w:fill="FFFFFF"/>
        <w:tabs>
          <w:tab w:val="left" w:pos="715"/>
        </w:tabs>
        <w:spacing w:after="120" w:line="20" w:lineRule="atLeast"/>
        <w:jc w:val="both"/>
        <w:rPr>
          <w:rFonts w:ascii="Times New Roman" w:hAnsi="Times New Roman"/>
          <w:color w:val="000000"/>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b/>
          <w:i/>
          <w:color w:val="FF0000"/>
          <w:sz w:val="24"/>
          <w:szCs w:val="24"/>
          <w:lang w:val="uk-UA"/>
        </w:rPr>
        <w:t xml:space="preserve"> </w:t>
      </w:r>
      <w:r w:rsidRPr="00531D6C">
        <w:rPr>
          <w:rFonts w:ascii="Times New Roman" w:hAnsi="Times New Roman"/>
          <w:i/>
          <w:color w:val="FF0000"/>
          <w:sz w:val="24"/>
          <w:szCs w:val="24"/>
          <w:lang w:val="uk-UA"/>
        </w:rPr>
        <w:t xml:space="preserve">Богородичний: </w:t>
      </w:r>
      <w:r w:rsidRPr="00531D6C">
        <w:rPr>
          <w:rFonts w:ascii="Times New Roman" w:hAnsi="Times New Roman"/>
          <w:color w:val="000000"/>
          <w:sz w:val="24"/>
          <w:szCs w:val="24"/>
          <w:lang w:val="uk-UA"/>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sidRPr="00531D6C">
        <w:rPr>
          <w:rFonts w:ascii="Times New Roman" w:hAnsi="Times New Roman"/>
          <w:sz w:val="24"/>
          <w:szCs w:val="24"/>
          <w:lang w:val="uk-UA"/>
        </w:rPr>
        <w:t xml:space="preserve"> </w:t>
      </w:r>
      <w:r w:rsidRPr="00531D6C">
        <w:rPr>
          <w:rFonts w:ascii="Times New Roman" w:hAnsi="Times New Roman"/>
          <w:b/>
          <w:sz w:val="24"/>
          <w:szCs w:val="24"/>
          <w:lang w:val="uk-UA"/>
        </w:rPr>
        <w:t>Тебе, Бога – Слово,* що юнаків, які тебе проповідували,* у полум'ї зросив і в нетлінній Діві оселився,</w:t>
      </w:r>
      <w:r>
        <w:rPr>
          <w:rFonts w:ascii="Times New Roman" w:hAnsi="Times New Roman"/>
          <w:b/>
          <w:sz w:val="24"/>
          <w:szCs w:val="24"/>
          <w:lang w:val="uk-UA"/>
        </w:rPr>
        <w:t>* – прославляємо, побожно співа</w:t>
      </w:r>
      <w:r w:rsidRPr="00531D6C">
        <w:rPr>
          <w:rFonts w:ascii="Times New Roman" w:hAnsi="Times New Roman"/>
          <w:b/>
          <w:sz w:val="24"/>
          <w:szCs w:val="24"/>
          <w:lang w:val="uk-UA"/>
        </w:rPr>
        <w:t>ючи:* Благословенний ти, Боже отців наших!</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 8:</w:t>
      </w:r>
      <w:r w:rsidRPr="00531D6C">
        <w:rPr>
          <w:rFonts w:ascii="Times New Roman" w:hAnsi="Times New Roman"/>
          <w:b/>
          <w:sz w:val="24"/>
          <w:szCs w:val="24"/>
          <w:lang w:val="uk-UA"/>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rsidR="0097543F" w:rsidRPr="00531D6C" w:rsidRDefault="0097543F" w:rsidP="00D52794">
      <w:pPr>
        <w:shd w:val="clear" w:color="auto" w:fill="FFFFFF"/>
        <w:spacing w:after="120" w:line="20" w:lineRule="atLeast"/>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i/>
          <w:color w:val="000000"/>
          <w:sz w:val="24"/>
          <w:szCs w:val="24"/>
          <w:lang w:val="uk-UA"/>
        </w:rPr>
        <w:t xml:space="preserve"> </w:t>
      </w:r>
      <w:r w:rsidRPr="00531D6C">
        <w:rPr>
          <w:rFonts w:ascii="Times New Roman" w:hAnsi="Times New Roman"/>
          <w:color w:val="000000"/>
          <w:sz w:val="24"/>
          <w:szCs w:val="24"/>
          <w:lang w:val="uk-UA"/>
        </w:rPr>
        <w:t>Святителі Христові, моліть Бога за нас.</w:t>
      </w:r>
    </w:p>
    <w:p w:rsidR="0097543F" w:rsidRPr="00531D6C" w:rsidRDefault="0097543F" w:rsidP="00D52794">
      <w:pPr>
        <w:widowControl w:val="0"/>
        <w:shd w:val="clear" w:color="auto" w:fill="FFFFFF"/>
        <w:tabs>
          <w:tab w:val="left" w:pos="710"/>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rsidR="0097543F" w:rsidRPr="00531D6C" w:rsidRDefault="0097543F" w:rsidP="00D52794">
      <w:pPr>
        <w:widowControl w:val="0"/>
        <w:shd w:val="clear" w:color="auto" w:fill="FFFFFF"/>
        <w:tabs>
          <w:tab w:val="left" w:pos="710"/>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rsidR="0097543F" w:rsidRPr="00531D6C" w:rsidRDefault="0097543F" w:rsidP="00D52794">
      <w:pPr>
        <w:widowControl w:val="0"/>
        <w:shd w:val="clear" w:color="auto" w:fill="FFFFFF"/>
        <w:tabs>
          <w:tab w:val="left" w:pos="710"/>
        </w:tabs>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sz w:val="24"/>
          <w:szCs w:val="24"/>
          <w:lang w:val="uk-UA"/>
        </w:rPr>
        <w:t xml:space="preserve"> Благословім Отця, і Сина, і Святого Духа – Господа,* нині і повсякчас, і на віки вічні. Амінь.</w:t>
      </w:r>
    </w:p>
    <w:p w:rsidR="0097543F" w:rsidRPr="00531D6C" w:rsidRDefault="0097543F" w:rsidP="00D52794">
      <w:pPr>
        <w:widowControl w:val="0"/>
        <w:shd w:val="clear" w:color="auto" w:fill="FFFFFF"/>
        <w:tabs>
          <w:tab w:val="left" w:pos="710"/>
        </w:tabs>
        <w:spacing w:after="120" w:line="20" w:lineRule="atLeast"/>
        <w:jc w:val="both"/>
        <w:rPr>
          <w:rFonts w:ascii="Times New Roman" w:hAnsi="Times New Roman"/>
          <w:color w:val="000000"/>
          <w:sz w:val="24"/>
          <w:szCs w:val="24"/>
          <w:lang w:val="uk-UA"/>
        </w:rPr>
      </w:pPr>
      <w:r w:rsidRPr="00531D6C">
        <w:rPr>
          <w:rFonts w:ascii="Times New Roman" w:hAnsi="Times New Roman"/>
          <w:color w:val="000000"/>
          <w:sz w:val="24"/>
          <w:szCs w:val="24"/>
          <w:lang w:val="uk-UA"/>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Приспів:</w:t>
      </w:r>
      <w:r w:rsidRPr="00531D6C">
        <w:rPr>
          <w:rFonts w:ascii="Times New Roman" w:hAnsi="Times New Roman"/>
          <w:sz w:val="24"/>
          <w:szCs w:val="24"/>
          <w:lang w:val="uk-UA"/>
        </w:rPr>
        <w:t xml:space="preserve"> Хвалимо, прославляємо, поклоняємось Господеві,* оспівуючи і вихваляючи його по всі віки.</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i/>
          <w:color w:val="FF0000"/>
          <w:sz w:val="24"/>
          <w:szCs w:val="24"/>
          <w:lang w:val="uk-UA"/>
        </w:rPr>
        <w:t>Катавасія (г. 3):</w:t>
      </w:r>
      <w:r w:rsidRPr="00531D6C">
        <w:rPr>
          <w:rFonts w:ascii="Times New Roman" w:hAnsi="Times New Roman"/>
          <w:sz w:val="24"/>
          <w:szCs w:val="24"/>
          <w:lang w:val="uk-UA"/>
        </w:rPr>
        <w:t xml:space="preserve"> </w:t>
      </w:r>
      <w:r w:rsidRPr="00531D6C">
        <w:rPr>
          <w:rFonts w:ascii="Times New Roman" w:hAnsi="Times New Roman"/>
          <w:b/>
          <w:sz w:val="24"/>
          <w:szCs w:val="24"/>
          <w:lang w:val="uk-UA"/>
        </w:rPr>
        <w:t>Зібрались у нестерпнім вогні* та шкоди від полум'я не зазнавши,* юнаки – провідники побожности, божественну пісню співали:* Усі створіння Госпо</w:t>
      </w:r>
      <w:r>
        <w:rPr>
          <w:rFonts w:ascii="Times New Roman" w:hAnsi="Times New Roman"/>
          <w:b/>
          <w:sz w:val="24"/>
          <w:szCs w:val="24"/>
          <w:lang w:val="uk-UA"/>
        </w:rPr>
        <w:t>дні, благословіть Господа і про</w:t>
      </w:r>
      <w:r w:rsidRPr="00531D6C">
        <w:rPr>
          <w:rFonts w:ascii="Times New Roman" w:hAnsi="Times New Roman"/>
          <w:b/>
          <w:sz w:val="24"/>
          <w:szCs w:val="24"/>
          <w:lang w:val="uk-UA"/>
        </w:rPr>
        <w:t>славляйте його по всі віки!</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Пісня Богородиці</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r>
        <w:rPr>
          <w:rFonts w:ascii="Times New Roman" w:hAnsi="Times New Roman"/>
          <w:i/>
          <w:color w:val="FF0000"/>
          <w:sz w:val="24"/>
          <w:szCs w:val="24"/>
          <w:lang w:val="uk-UA"/>
        </w:rPr>
        <w:t xml:space="preserve"> </w:t>
      </w:r>
      <w:r w:rsidRPr="00531D6C">
        <w:rPr>
          <w:rFonts w:ascii="Times New Roman" w:hAnsi="Times New Roman"/>
          <w:color w:val="000000"/>
          <w:sz w:val="24"/>
          <w:szCs w:val="24"/>
          <w:lang w:val="uk-UA"/>
        </w:rPr>
        <w:t>Богородицю і Матір Світла піснями звеличаймо.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Величає душа моя Господа,* і дух мій радіє в Бозі, Спасі моїм.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531D6C">
        <w:rPr>
          <w:rFonts w:ascii="Times New Roman" w:hAnsi="Times New Roman"/>
          <w:i/>
          <w:color w:val="FF0000"/>
          <w:sz w:val="24"/>
          <w:szCs w:val="24"/>
          <w:lang w:val="uk-UA"/>
        </w:rPr>
        <w:t>(Після кожного стиха)</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він зглянувся на покору слугині своєї,* ось бо віднині ублажатимуть мене всі роди.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виявив потугу рамени свого,* розвіяв гордих у задумах їхніх сердець.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rsidR="0097543F" w:rsidRPr="00531D6C" w:rsidRDefault="0097543F" w:rsidP="00D52794">
      <w:pPr>
        <w:pStyle w:val="Heading3"/>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Пісня 9</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Ірмос:</w:t>
      </w:r>
      <w:r w:rsidRPr="00531D6C">
        <w:rPr>
          <w:rFonts w:ascii="Times New Roman" w:hAnsi="Times New Roman"/>
          <w:b/>
          <w:sz w:val="24"/>
          <w:szCs w:val="24"/>
          <w:lang w:val="uk-UA"/>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Святителі Христові, моліть Бога за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Ось ваше придбання і ваша отара,* що за неї перетерпіли ви великі труди.* Вона зібралась,* щоб разом віддати вам похвалу,* Святителі Христові.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i/>
          <w:sz w:val="24"/>
          <w:szCs w:val="24"/>
          <w:lang w:val="uk-UA"/>
        </w:rPr>
        <w:t xml:space="preserve"> </w:t>
      </w:r>
      <w:r w:rsidRPr="00531D6C">
        <w:rPr>
          <w:rFonts w:ascii="Times New Roman" w:hAnsi="Times New Roman"/>
          <w:sz w:val="24"/>
          <w:szCs w:val="24"/>
          <w:lang w:val="uk-UA"/>
        </w:rPr>
        <w:t>Святителі Христові, моліть Бога за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i/>
          <w:color w:val="FF0000"/>
          <w:sz w:val="24"/>
          <w:szCs w:val="24"/>
          <w:lang w:val="uk-UA"/>
        </w:rPr>
        <w:t>Катавасія</w:t>
      </w:r>
      <w:r w:rsidRPr="00531D6C">
        <w:rPr>
          <w:rFonts w:ascii="Times New Roman" w:hAnsi="Times New Roman"/>
          <w:sz w:val="24"/>
          <w:szCs w:val="24"/>
          <w:lang w:val="uk-UA"/>
        </w:rPr>
        <w:t xml:space="preserve"> – </w:t>
      </w:r>
      <w:r w:rsidRPr="00531D6C">
        <w:rPr>
          <w:rFonts w:ascii="Times New Roman" w:hAnsi="Times New Roman"/>
          <w:i/>
          <w:color w:val="FF0000"/>
          <w:sz w:val="24"/>
          <w:szCs w:val="24"/>
          <w:lang w:val="uk-UA"/>
        </w:rPr>
        <w:t>Ірмос (г. 3)</w:t>
      </w:r>
      <w:r w:rsidRPr="00531D6C">
        <w:rPr>
          <w:rFonts w:ascii="Times New Roman" w:hAnsi="Times New Roman"/>
          <w:sz w:val="24"/>
          <w:szCs w:val="24"/>
          <w:lang w:val="uk-UA"/>
        </w:rPr>
        <w:t xml:space="preserve"> </w:t>
      </w:r>
      <w:r w:rsidRPr="00531D6C">
        <w:rPr>
          <w:rFonts w:ascii="Times New Roman" w:hAnsi="Times New Roman"/>
          <w:b/>
          <w:sz w:val="24"/>
          <w:szCs w:val="24"/>
          <w:lang w:val="uk-UA"/>
        </w:rPr>
        <w:t>В законній тіні і прообразі бачимо, вірні, образ:* кожний чоловічої статі, що розкриває лоно – святий Богові!* Тому і первородне Слово, Сина Отця вічного,* первородного з непорочної Матері, величаємо.</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Мала єктенія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Ще і ще в мирі Господеві помолімся.</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i/>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Тобі, Господи.</w:t>
      </w:r>
    </w:p>
    <w:p w:rsidR="0097543F" w:rsidRPr="00C52030" w:rsidRDefault="0097543F" w:rsidP="00D52794">
      <w:pPr>
        <w:spacing w:after="120" w:line="20" w:lineRule="atLeast"/>
        <w:jc w:val="both"/>
        <w:rPr>
          <w:rFonts w:ascii="Times New Roman" w:hAnsi="Times New Roman"/>
          <w:color w:val="000000"/>
          <w:sz w:val="24"/>
          <w:szCs w:val="24"/>
          <w:lang w:val="uk-UA"/>
        </w:rPr>
      </w:pPr>
      <w:r w:rsidRPr="00C52030">
        <w:rPr>
          <w:rFonts w:ascii="Times New Roman" w:hAnsi="Times New Roman"/>
          <w:color w:val="000000"/>
          <w:sz w:val="24"/>
          <w:szCs w:val="24"/>
          <w:lang w:val="uk-UA"/>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iCs/>
          <w:color w:val="FF0000"/>
          <w:sz w:val="24"/>
          <w:szCs w:val="24"/>
          <w:lang w:val="uk-UA"/>
        </w:rPr>
        <w:t>Священик: </w:t>
      </w:r>
      <w:r w:rsidRPr="00531D6C">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531D6C">
        <w:rPr>
          <w:rFonts w:ascii="Times New Roman" w:hAnsi="Times New Roman"/>
          <w:sz w:val="24"/>
          <w:szCs w:val="24"/>
          <w:lang w:val="uk-UA"/>
        </w:rPr>
        <w:t>,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3"/>
        <w:spacing w:before="0" w:after="120" w:line="20" w:lineRule="atLeast"/>
        <w:jc w:val="center"/>
        <w:rPr>
          <w:rFonts w:ascii="Times New Roman" w:hAnsi="Times New Roman"/>
          <w:sz w:val="24"/>
          <w:szCs w:val="24"/>
          <w:lang w:val="uk-UA"/>
        </w:rPr>
      </w:pPr>
      <w:r w:rsidRPr="00531D6C">
        <w:rPr>
          <w:rStyle w:val="FontStyle23"/>
          <w:rFonts w:ascii="Times New Roman" w:hAnsi="Times New Roman"/>
          <w:iCs/>
          <w:color w:val="FF0000"/>
          <w:sz w:val="24"/>
          <w:szCs w:val="24"/>
          <w:lang w:val="uk-UA"/>
        </w:rPr>
        <w:t>Світильний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Псалом 148</w:t>
      </w:r>
    </w:p>
    <w:p w:rsidR="0097543F" w:rsidRPr="00531D6C" w:rsidRDefault="0097543F" w:rsidP="00C52030">
      <w:pPr>
        <w:spacing w:after="120" w:line="20" w:lineRule="atLeast"/>
        <w:jc w:val="center"/>
        <w:rPr>
          <w:rFonts w:ascii="Times New Roman" w:hAnsi="Times New Roman"/>
          <w:i/>
          <w:color w:val="FF0000"/>
          <w:sz w:val="24"/>
          <w:szCs w:val="24"/>
          <w:lang w:val="uk-UA"/>
        </w:rPr>
      </w:pPr>
      <w:r>
        <w:rPr>
          <w:rFonts w:ascii="Times New Roman" w:hAnsi="Times New Roman"/>
          <w:i/>
          <w:color w:val="FF0000"/>
          <w:sz w:val="24"/>
          <w:szCs w:val="24"/>
          <w:lang w:val="uk-UA"/>
        </w:rPr>
        <w:t>Д</w:t>
      </w:r>
      <w:r w:rsidRPr="00531D6C">
        <w:rPr>
          <w:rFonts w:ascii="Times New Roman" w:hAnsi="Times New Roman"/>
          <w:i/>
          <w:color w:val="FF0000"/>
          <w:sz w:val="24"/>
          <w:szCs w:val="24"/>
          <w:lang w:val="uk-UA"/>
        </w:rPr>
        <w:t xml:space="preserve">ва перших стихи </w:t>
      </w:r>
      <w:r w:rsidRPr="00531D6C">
        <w:rPr>
          <w:rFonts w:ascii="Times New Roman" w:hAnsi="Times New Roman"/>
          <w:b/>
          <w:i/>
          <w:color w:val="FF0000"/>
          <w:sz w:val="24"/>
          <w:szCs w:val="24"/>
          <w:lang w:val="uk-UA"/>
        </w:rPr>
        <w:t>хвалитних</w:t>
      </w:r>
      <w:r w:rsidRPr="00531D6C">
        <w:rPr>
          <w:rFonts w:ascii="Times New Roman" w:hAnsi="Times New Roman"/>
          <w:i/>
          <w:color w:val="FF0000"/>
          <w:sz w:val="24"/>
          <w:szCs w:val="24"/>
          <w:lang w:val="uk-UA"/>
        </w:rPr>
        <w:t xml:space="preserve"> на глас 5:</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rsidR="0097543F" w:rsidRPr="00531D6C" w:rsidRDefault="0097543F" w:rsidP="00D52794">
      <w:pPr>
        <w:spacing w:after="120" w:line="20" w:lineRule="atLeast"/>
        <w:jc w:val="both"/>
        <w:rPr>
          <w:rFonts w:ascii="Times New Roman" w:hAnsi="Times New Roman"/>
          <w:b/>
          <w:sz w:val="24"/>
          <w:szCs w:val="24"/>
          <w:lang w:val="uk-UA"/>
        </w:rPr>
      </w:pPr>
      <w:r w:rsidRPr="00531D6C">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Хваліте його, ви − сонце й місяцю,* хваліте його, всі ясні зорі.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Хваліте його, ви – небеса небес* і води, що над небесами.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вони ім'я Господнє хвалять,* бо він повелів, і створились.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Поставив їх на віки віків* і дав закон, що не перейде.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Хваліте Господа з землі,* кити і всі морські безодні;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Вогонь і град, сніг і туман,* і буйний вітер, який виконує його слово;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Гори й усі пагорби,* садовина й усі кедри;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Звір дикий і скот усілякий,* гад і птах крилатий;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Царі землі й усі народи,* князі й усі земні судді;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Хлопці й дівчата,* старі разом з юнацтвом.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ім'я Господнє хвалять, високе бо ім'я його єдине.* Велич його понад землю й небо.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rsidR="0097543F" w:rsidRPr="00531D6C" w:rsidRDefault="0097543F" w:rsidP="00D52794">
      <w:pPr>
        <w:spacing w:after="120" w:line="20" w:lineRule="atLeast"/>
        <w:jc w:val="center"/>
        <w:rPr>
          <w:rFonts w:ascii="Times New Roman" w:hAnsi="Times New Roman"/>
          <w:b/>
          <w:color w:val="FF0000"/>
          <w:sz w:val="24"/>
          <w:szCs w:val="24"/>
          <w:lang w:val="uk-UA"/>
        </w:rPr>
      </w:pPr>
      <w:r w:rsidRPr="00531D6C">
        <w:rPr>
          <w:rFonts w:ascii="Times New Roman" w:hAnsi="Times New Roman"/>
          <w:b/>
          <w:color w:val="FF0000"/>
          <w:sz w:val="24"/>
          <w:szCs w:val="24"/>
          <w:lang w:val="uk-UA"/>
        </w:rPr>
        <w:t>Псалом 149</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Співайте Господеві нову пісню,* а хвалу йому на зборі праведників.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Ізраїль своїм Творцем радіє,* нехай своїм царем сини Сіону веселяться.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хвалять ім'я його танком,* при бубні й при гарфі нехай йому співають.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Господь бо ласкавий до народу свого,* оздоблює перемогою покірних.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торжествують праведні у славі,* на своїх ложах нехай ликують.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хвала Божа буде на устах у них,* і двосічний меч у руці в них.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Щоб між народами вчинити відплату,* між племенами – покарання.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Щоб їхніх царів закути в кайдани,* а їхніх вельмож – у залізні окови.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Щоб суд написаний над ними вчинити.* Це слава всіх його преподобних.</w:t>
      </w:r>
    </w:p>
    <w:p w:rsidR="0097543F" w:rsidRPr="00531D6C" w:rsidRDefault="0097543F" w:rsidP="00D52794">
      <w:pPr>
        <w:spacing w:after="120" w:line="20" w:lineRule="atLeast"/>
        <w:jc w:val="center"/>
        <w:rPr>
          <w:rFonts w:ascii="Times New Roman" w:hAnsi="Times New Roman"/>
          <w:b/>
          <w:color w:val="FF0000"/>
          <w:sz w:val="24"/>
          <w:szCs w:val="24"/>
          <w:lang w:val="uk-UA"/>
        </w:rPr>
      </w:pPr>
      <w:r w:rsidRPr="00531D6C">
        <w:rPr>
          <w:rFonts w:ascii="Times New Roman" w:hAnsi="Times New Roman"/>
          <w:b/>
          <w:color w:val="FF0000"/>
          <w:sz w:val="24"/>
          <w:szCs w:val="24"/>
          <w:lang w:val="uk-UA"/>
        </w:rPr>
        <w:t>Псалом 150</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Хваліте Бога у святині його,* хваліте його у твердині сили його.</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Стихири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Хваліте його за його подвиги великі,* хваліте його в його величі безмежній.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5, подібний: Радуйся):</w:t>
      </w:r>
      <w:r w:rsidRPr="00531D6C">
        <w:rPr>
          <w:rFonts w:ascii="Times New Roman" w:eastAsia="Gungsuh" w:hAnsi="Times New Roman"/>
          <w:sz w:val="24"/>
          <w:szCs w:val="24"/>
          <w:lang w:val="uk-UA"/>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Стих:</w:t>
      </w:r>
      <w:r w:rsidRPr="00531D6C">
        <w:rPr>
          <w:rFonts w:ascii="Times New Roman" w:hAnsi="Times New Roman"/>
          <w:sz w:val="24"/>
          <w:szCs w:val="24"/>
          <w:lang w:val="uk-UA"/>
        </w:rPr>
        <w:t xml:space="preserve"> Хваліте його звуком рогу,* хваліте його на гарфі й на гуслах.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eastAsia="Gungsuh" w:hAnsi="Times New Roman"/>
          <w:sz w:val="24"/>
          <w:szCs w:val="24"/>
          <w:lang w:val="uk-UA"/>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Стих: </w:t>
      </w:r>
      <w:r w:rsidRPr="00531D6C">
        <w:rPr>
          <w:rFonts w:ascii="Times New Roman" w:hAnsi="Times New Roman"/>
          <w:sz w:val="24"/>
          <w:szCs w:val="24"/>
          <w:lang w:val="uk-UA"/>
        </w:rPr>
        <w:t>Хваліте його на бубні й танком,* хваліте його на струнах і сопілці.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 xml:space="preserve">Стих: </w:t>
      </w:r>
      <w:r w:rsidRPr="00531D6C">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xml:space="preserve"> </w:t>
      </w:r>
      <w:r w:rsidRPr="00531D6C">
        <w:rPr>
          <w:rFonts w:ascii="Times New Roman" w:hAnsi="Times New Roman"/>
          <w:i/>
          <w:color w:val="FF0000"/>
          <w:sz w:val="24"/>
          <w:szCs w:val="24"/>
          <w:lang w:val="uk-UA"/>
        </w:rPr>
        <w:t>(г. 5):</w:t>
      </w:r>
      <w:r w:rsidRPr="00531D6C">
        <w:rPr>
          <w:rFonts w:ascii="Times New Roman" w:hAnsi="Times New Roman"/>
          <w:sz w:val="24"/>
          <w:szCs w:val="24"/>
          <w:lang w:val="uk-UA"/>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чоловіколюбно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Велике славослов'я</w:t>
      </w:r>
    </w:p>
    <w:p w:rsidR="0097543F" w:rsidRPr="00C52030" w:rsidRDefault="0097543F" w:rsidP="00D52794">
      <w:pPr>
        <w:spacing w:after="120" w:line="20" w:lineRule="atLeast"/>
        <w:jc w:val="both"/>
        <w:rPr>
          <w:rFonts w:ascii="Times New Roman" w:hAnsi="Times New Roman"/>
          <w:color w:val="000000"/>
          <w:sz w:val="24"/>
          <w:szCs w:val="24"/>
          <w:lang w:val="uk-UA"/>
        </w:rPr>
      </w:pPr>
      <w:r w:rsidRPr="00C52030">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000000"/>
          <w:sz w:val="24"/>
          <w:szCs w:val="24"/>
          <w:lang w:val="uk-UA"/>
        </w:rPr>
        <w:t xml:space="preserve"> Слава Тобі, що Світло нам показав! </w:t>
      </w:r>
    </w:p>
    <w:p w:rsidR="0097543F" w:rsidRPr="00531D6C" w:rsidRDefault="0097543F" w:rsidP="00D52794">
      <w:pPr>
        <w:spacing w:after="120" w:line="20" w:lineRule="atLeast"/>
        <w:jc w:val="both"/>
        <w:rPr>
          <w:rFonts w:ascii="Times New Roman" w:hAnsi="Times New Roman"/>
          <w:color w:val="000000"/>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000000"/>
          <w:sz w:val="24"/>
          <w:szCs w:val="24"/>
          <w:lang w:val="uk-UA"/>
        </w:rPr>
        <w:t xml:space="preserve"> </w:t>
      </w:r>
      <w:r w:rsidRPr="00531D6C">
        <w:rPr>
          <w:rFonts w:ascii="Times New Roman" w:hAnsi="Times New Roman"/>
          <w:sz w:val="24"/>
          <w:szCs w:val="24"/>
          <w:lang w:val="uk-UA"/>
        </w:rPr>
        <w:t>Слава во вишніх Богу*, і на землі мир*, в людях благовоління.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Боже, Агнче Божий, Сину Отця,* що береш гріхи світу, помилуй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що береш гріхи світу,* прийми нашу молитву.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що сидиш по правиці Отця,* помилуй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Ти бо один лише святий, ти єдиний Господь, Ісус Христос,* на славу Бога Отця.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Щодня буду тебе благословити* і хвалити ім'я твоє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Сподоби, Господи, сьогодні* без гріха зберегтися нам.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Нехай буде, Господи, милість твоя на нас,* бо ми надіємось на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Господи,* навчи мене установ твоїх.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Владико,* врозуми мене установами твоїми.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Благословенний ти, Святий,* просвіти мене установами твоїми.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ти був нам пристановищем* по всі роди.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Молюсь: Господи, змилуйся надо мною,* вилікуй мою душу, бо гріх мій – перед тобою.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Господи, до тебе я прибігаю,* навчи мене творити твою волю, бо ти Бог мій.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Бо в тебе є джерело життя,* у твоїм світлі побачимо світло.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Добавляй ласку тим,* що визнають тебе.</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Святий Боже, святий Кріпкий, святий Безсмертний, помилуй нас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Слава Отцю, і Сину, і Святому Духові. І нині і повсякчас, і на віки віків. 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Святий Безсмертний, помилуй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Святий Боже, святий Кріпкий, святий Безсмертний, помилуй нас.</w:t>
      </w:r>
    </w:p>
    <w:p w:rsidR="0097543F" w:rsidRPr="00531D6C" w:rsidRDefault="0097543F" w:rsidP="00D52794">
      <w:pPr>
        <w:pStyle w:val="Heading3"/>
        <w:spacing w:before="0" w:after="120" w:line="20" w:lineRule="atLeast"/>
        <w:jc w:val="center"/>
        <w:rPr>
          <w:rFonts w:ascii="Times New Roman" w:hAnsi="Times New Roman"/>
          <w:sz w:val="24"/>
          <w:szCs w:val="24"/>
          <w:lang w:val="uk-UA"/>
        </w:rPr>
      </w:pPr>
      <w:r w:rsidRPr="00531D6C">
        <w:rPr>
          <w:rFonts w:ascii="Times New Roman" w:hAnsi="Times New Roman"/>
          <w:i/>
          <w:color w:val="FF0000"/>
          <w:sz w:val="24"/>
          <w:szCs w:val="24"/>
          <w:lang w:val="uk-UA"/>
        </w:rPr>
        <w:t>Тропарі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(г. 4)</w:t>
      </w:r>
      <w:r w:rsidRPr="00531D6C">
        <w:rPr>
          <w:rFonts w:ascii="Times New Roman" w:hAnsi="Times New Roman"/>
          <w:sz w:val="24"/>
          <w:szCs w:val="24"/>
          <w:lang w:val="uk-UA"/>
        </w:rPr>
        <w:t xml:space="preserve"> Як рівноапостольні і вселенної вчителі,* моліть Владику всіх, щоб мир дарував вселенній* і душам нашим велику милість.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b/>
          <w:sz w:val="24"/>
          <w:szCs w:val="24"/>
          <w:lang w:val="uk-UA"/>
        </w:rPr>
        <w:t>Слава і нині</w:t>
      </w:r>
      <w:r w:rsidRPr="00531D6C">
        <w:rPr>
          <w:rFonts w:ascii="Times New Roman" w:hAnsi="Times New Roman"/>
          <w:sz w:val="24"/>
          <w:szCs w:val="24"/>
          <w:lang w:val="uk-UA"/>
        </w:rPr>
        <w:t>: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Єктенія усильного благання</w:t>
      </w:r>
    </w:p>
    <w:p w:rsidR="0097543F" w:rsidRPr="00531D6C" w:rsidRDefault="0097543F" w:rsidP="00D52794">
      <w:pPr>
        <w:spacing w:after="120" w:line="20" w:lineRule="atLeast"/>
        <w:jc w:val="both"/>
        <w:rPr>
          <w:rFonts w:ascii="Times New Roman" w:hAnsi="Times New Roman"/>
          <w:i/>
          <w:color w:val="FF0000"/>
          <w:sz w:val="24"/>
          <w:szCs w:val="24"/>
          <w:lang w:val="uk-UA"/>
        </w:rPr>
      </w:pPr>
      <w:r w:rsidRPr="00531D6C">
        <w:rPr>
          <w:rFonts w:ascii="Times New Roman" w:hAnsi="Times New Roman"/>
          <w:sz w:val="24"/>
          <w:szCs w:val="24"/>
          <w:lang w:val="uk-UA"/>
        </w:rPr>
        <w:t>Помилуй нас, Боже, з великої милости твоєї, молимось тобі, вислухай і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 xml:space="preserve">Ще молимось за святішого вселенського Архиєрея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Папу Римського, і за блаженнішого Патріарха нашого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преосвященнішого Митрополита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боголюбивого Єпископа нашого Кир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[і за всечесніших отців наших Протоархимандрита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Архимандрита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Протоігумена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xml:space="preserve"> й Ігумена </w:t>
      </w:r>
      <w:r w:rsidRPr="00531D6C">
        <w:rPr>
          <w:rFonts w:ascii="Times New Roman" w:hAnsi="Times New Roman"/>
          <w:i/>
          <w:color w:val="FF0000"/>
          <w:sz w:val="24"/>
          <w:szCs w:val="24"/>
          <w:lang w:val="uk-UA"/>
        </w:rPr>
        <w:t>(ім'я)</w:t>
      </w:r>
      <w:r w:rsidRPr="00531D6C">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Ще молимось за Богом бережений народ наш, за правління і за все військо.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 </w:t>
      </w:r>
      <w:r w:rsidRPr="00531D6C">
        <w:rPr>
          <w:rFonts w:ascii="Times New Roman" w:hAnsi="Times New Roman"/>
          <w:i/>
          <w:color w:val="FF0000"/>
          <w:sz w:val="24"/>
          <w:szCs w:val="24"/>
          <w:lang w:val="uk-UA"/>
        </w:rPr>
        <w:t>(3 р.)</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Амінь.</w:t>
      </w:r>
    </w:p>
    <w:p w:rsidR="0097543F" w:rsidRPr="00531D6C" w:rsidRDefault="0097543F" w:rsidP="00D52794">
      <w:pPr>
        <w:pStyle w:val="Heading3"/>
        <w:spacing w:before="0" w:after="120" w:line="20" w:lineRule="atLeast"/>
        <w:jc w:val="center"/>
        <w:rPr>
          <w:rFonts w:ascii="Times New Roman" w:hAnsi="Times New Roman"/>
          <w:i/>
          <w:color w:val="FF0000"/>
          <w:sz w:val="24"/>
          <w:szCs w:val="24"/>
          <w:lang w:val="uk-UA"/>
        </w:rPr>
      </w:pPr>
      <w:r w:rsidRPr="00531D6C">
        <w:rPr>
          <w:rFonts w:ascii="Times New Roman" w:hAnsi="Times New Roman"/>
          <w:i/>
          <w:color w:val="FF0000"/>
          <w:sz w:val="24"/>
          <w:szCs w:val="24"/>
          <w:lang w:val="uk-UA"/>
        </w:rPr>
        <w:t>Прохальна єктенія</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Сповнім ранішню молитву нашу Господеві.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Заступи, спаси, помилуй і охорони нас, Боже, твоєю благодаттю.</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Господи, помилуй.</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Дня всього досконалого, святого, мирного і безгрішного у Господа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Ангела миру, вірного наставника, охоронця душ і тіл наших у Господа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Прощення і відпущення гріхів і прогрішень наших у Господа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Доброго і пожиточного для душ наших і миру для світу у Господа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Осталий час життя нашого в мирі й покаянні скінчити у Господа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Подай, Господи</w:t>
      </w:r>
      <w:r w:rsidRPr="00531D6C">
        <w:rPr>
          <w:rFonts w:ascii="Times New Roman" w:hAnsi="Times New Roman"/>
          <w:i/>
          <w:sz w:val="24"/>
          <w:szCs w:val="24"/>
          <w:lang w:val="uk-UA"/>
        </w:rPr>
        <w:t>.</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7E5226" w:rsidRDefault="0097543F" w:rsidP="00D52794">
      <w:pPr>
        <w:spacing w:after="120" w:line="20" w:lineRule="atLeast"/>
        <w:jc w:val="both"/>
        <w:rPr>
          <w:rFonts w:ascii="Times New Roman" w:hAnsi="Times New Roman"/>
          <w:color w:val="000000"/>
          <w:sz w:val="24"/>
          <w:szCs w:val="24"/>
          <w:lang w:val="uk-UA"/>
        </w:rPr>
      </w:pPr>
      <w:r w:rsidRPr="007E5226">
        <w:rPr>
          <w:rFonts w:ascii="Times New Roman" w:hAnsi="Times New Roman"/>
          <w:color w:val="000000"/>
          <w:sz w:val="24"/>
          <w:szCs w:val="24"/>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Мир всім.</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І духові твоєму.</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Голови ваші перед Господом схиліть.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Тобі, Господи.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 читає молитву:</w:t>
      </w:r>
      <w:r w:rsidRPr="00531D6C">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Виголошення</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p w:rsidR="0097543F" w:rsidRPr="00531D6C" w:rsidRDefault="0097543F" w:rsidP="00D52794">
      <w:pPr>
        <w:pStyle w:val="Heading2"/>
        <w:spacing w:before="0" w:after="120" w:line="20" w:lineRule="atLeast"/>
        <w:jc w:val="center"/>
        <w:rPr>
          <w:rFonts w:ascii="Times New Roman" w:hAnsi="Times New Roman"/>
          <w:color w:val="FF0000"/>
          <w:sz w:val="24"/>
          <w:szCs w:val="24"/>
          <w:lang w:val="uk-UA"/>
        </w:rPr>
      </w:pPr>
      <w:r w:rsidRPr="00531D6C">
        <w:rPr>
          <w:rFonts w:ascii="Times New Roman" w:hAnsi="Times New Roman"/>
          <w:color w:val="FF0000"/>
          <w:sz w:val="24"/>
          <w:szCs w:val="24"/>
          <w:lang w:val="uk-UA"/>
        </w:rPr>
        <w:t>Великий відпуст</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sz w:val="24"/>
          <w:szCs w:val="24"/>
          <w:lang w:val="uk-UA"/>
        </w:rPr>
        <w:t>Премудрість.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Благослови.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Благословенний Христос, Бог наш, завжди, нині і повсякчас, і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 Утверди, Боже, святу православну віру на віки віків.</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Пресвята Богородице, спаси нас.</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Слава тобі, Христе Боже, надіє наша, слава тобі!</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531D6C">
        <w:rPr>
          <w:rFonts w:ascii="Times New Roman" w:hAnsi="Times New Roman"/>
          <w:i/>
          <w:color w:val="FF0000"/>
          <w:sz w:val="24"/>
          <w:szCs w:val="24"/>
          <w:lang w:val="uk-UA"/>
        </w:rPr>
        <w:t>(3 р.)</w:t>
      </w:r>
      <w:r w:rsidRPr="00531D6C">
        <w:rPr>
          <w:rFonts w:ascii="Times New Roman" w:hAnsi="Times New Roman"/>
          <w:i/>
          <w:sz w:val="24"/>
          <w:szCs w:val="24"/>
          <w:lang w:val="uk-UA"/>
        </w:rPr>
        <w:t>.</w:t>
      </w:r>
      <w:r w:rsidRPr="00531D6C">
        <w:rPr>
          <w:rFonts w:ascii="Times New Roman" w:hAnsi="Times New Roman"/>
          <w:sz w:val="24"/>
          <w:szCs w:val="24"/>
          <w:lang w:val="uk-UA"/>
        </w:rPr>
        <w:t xml:space="preserve"> Благослови.</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Священик:</w:t>
      </w:r>
      <w:r w:rsidRPr="00531D6C">
        <w:rPr>
          <w:rFonts w:ascii="Times New Roman" w:hAnsi="Times New Roman"/>
          <w:sz w:val="24"/>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531D6C">
        <w:rPr>
          <w:rFonts w:ascii="Times New Roman" w:hAnsi="Times New Roman"/>
          <w:i/>
          <w:color w:val="FF0000"/>
          <w:sz w:val="24"/>
          <w:szCs w:val="24"/>
          <w:lang w:val="uk-UA"/>
        </w:rPr>
        <w:t>(ім'я, якого є храм)</w:t>
      </w:r>
      <w:r w:rsidRPr="00531D6C">
        <w:rPr>
          <w:rFonts w:ascii="Times New Roman" w:hAnsi="Times New Roman"/>
          <w:sz w:val="24"/>
          <w:szCs w:val="24"/>
          <w:lang w:val="uk-UA"/>
        </w:rPr>
        <w:t>, і святи́х отців на́ших і вселе́нських вели́ких учителів і святи́телів Васи́лія Вели́кого, Григо́рія Богосло́ва та Йоа́на Золотоу́стого, яких світлу пам’ять</w:t>
      </w:r>
      <w:r>
        <w:rPr>
          <w:rFonts w:ascii="Times New Roman" w:hAnsi="Times New Roman"/>
          <w:sz w:val="24"/>
          <w:szCs w:val="24"/>
          <w:lang w:val="uk-UA"/>
        </w:rPr>
        <w:t xml:space="preserve"> </w:t>
      </w:r>
      <w:r w:rsidRPr="00531D6C">
        <w:rPr>
          <w:rFonts w:ascii="Times New Roman" w:hAnsi="Times New Roman"/>
          <w:sz w:val="24"/>
          <w:szCs w:val="24"/>
          <w:lang w:val="uk-UA"/>
        </w:rPr>
        <w:t>днесь урочисто святкуємо; і всіх святих, помилує і спасе нас, як благий і чоловіколюбець.</w:t>
      </w:r>
    </w:p>
    <w:p w:rsidR="0097543F" w:rsidRPr="00531D6C" w:rsidRDefault="0097543F" w:rsidP="00D52794">
      <w:pPr>
        <w:spacing w:after="120" w:line="20" w:lineRule="atLeast"/>
        <w:jc w:val="both"/>
        <w:rPr>
          <w:rFonts w:ascii="Times New Roman" w:hAnsi="Times New Roman"/>
          <w:sz w:val="24"/>
          <w:szCs w:val="24"/>
          <w:lang w:val="uk-UA"/>
        </w:rPr>
      </w:pPr>
      <w:r w:rsidRPr="00531D6C">
        <w:rPr>
          <w:rFonts w:ascii="Times New Roman" w:hAnsi="Times New Roman"/>
          <w:i/>
          <w:color w:val="FF0000"/>
          <w:sz w:val="24"/>
          <w:szCs w:val="24"/>
          <w:lang w:val="uk-UA"/>
        </w:rPr>
        <w:t>Вірні:</w:t>
      </w:r>
      <w:r w:rsidRPr="00531D6C">
        <w:rPr>
          <w:rFonts w:ascii="Times New Roman" w:hAnsi="Times New Roman"/>
          <w:color w:val="FF0000"/>
          <w:sz w:val="24"/>
          <w:szCs w:val="24"/>
          <w:lang w:val="uk-UA"/>
        </w:rPr>
        <w:t xml:space="preserve"> </w:t>
      </w:r>
      <w:r w:rsidRPr="00531D6C">
        <w:rPr>
          <w:rFonts w:ascii="Times New Roman" w:hAnsi="Times New Roman"/>
          <w:sz w:val="24"/>
          <w:szCs w:val="24"/>
          <w:lang w:val="uk-UA"/>
        </w:rPr>
        <w:t>Амінь.</w:t>
      </w:r>
    </w:p>
    <w:sectPr w:rsidR="0097543F" w:rsidRPr="00531D6C" w:rsidSect="00A36DD2">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543F" w:rsidRDefault="0097543F" w:rsidP="0049740B">
      <w:r>
        <w:separator/>
      </w:r>
    </w:p>
  </w:endnote>
  <w:endnote w:type="continuationSeparator" w:id="0">
    <w:p w:rsidR="0097543F" w:rsidRDefault="0097543F" w:rsidP="004974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PeterCyr">
    <w:altName w:val="Times New Roman"/>
    <w:panose1 w:val="00000000000000000000"/>
    <w:charset w:val="59"/>
    <w:family w:val="auto"/>
    <w:notTrueType/>
    <w:pitch w:val="variable"/>
    <w:sig w:usb0="00000001" w:usb1="00000000" w:usb2="00000000" w:usb3="00000000" w:csb0="00000000" w:csb1="00000000"/>
  </w:font>
  <w:font w:name="MS Gothic">
    <w:altName w:val="?l?r ?S?V?b?N"/>
    <w:panose1 w:val="020B0609070205080204"/>
    <w:charset w:val="80"/>
    <w:family w:val="modern"/>
    <w:pitch w:val="fixed"/>
    <w:sig w:usb0="E00002FF" w:usb1="6AC7FDFB" w:usb2="00000012" w:usb3="00000000" w:csb0="0002009F" w:csb1="00000000"/>
  </w:font>
  <w:font w:name="Calibri Light">
    <w:altName w:val="Calibri"/>
    <w:panose1 w:val="00000000000000000000"/>
    <w:charset w:val="CC"/>
    <w:family w:val="swiss"/>
    <w:notTrueType/>
    <w:pitch w:val="variable"/>
    <w:sig w:usb0="00000203" w:usb1="00000000" w:usb2="00000000" w:usb3="00000000" w:csb0="00000005"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59"/>
    <w:family w:val="auto"/>
    <w:notTrueType/>
    <w:pitch w:val="variable"/>
    <w:sig w:usb0="00000001" w:usb1="00000000" w:usb2="00000000" w:usb3="00000000" w:csb0="00000000" w:csb1="00000000"/>
  </w:font>
  <w:font w:name="Gungsuh">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543F" w:rsidRDefault="0097543F" w:rsidP="0049740B">
      <w:r>
        <w:separator/>
      </w:r>
    </w:p>
  </w:footnote>
  <w:footnote w:type="continuationSeparator" w:id="0">
    <w:p w:rsidR="0097543F" w:rsidRDefault="0097543F" w:rsidP="004974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A1A4014"/>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0526D"/>
    <w:rsid w:val="00011397"/>
    <w:rsid w:val="00012BEC"/>
    <w:rsid w:val="00040A27"/>
    <w:rsid w:val="0005073D"/>
    <w:rsid w:val="00074999"/>
    <w:rsid w:val="000A0E0E"/>
    <w:rsid w:val="000B6BDE"/>
    <w:rsid w:val="000C142D"/>
    <w:rsid w:val="000C28B0"/>
    <w:rsid w:val="000F1744"/>
    <w:rsid w:val="001928E6"/>
    <w:rsid w:val="00197179"/>
    <w:rsid w:val="001C14AC"/>
    <w:rsid w:val="001E4872"/>
    <w:rsid w:val="00210E4D"/>
    <w:rsid w:val="00226A43"/>
    <w:rsid w:val="00247841"/>
    <w:rsid w:val="0027275B"/>
    <w:rsid w:val="00276FFE"/>
    <w:rsid w:val="00287D36"/>
    <w:rsid w:val="002A78C6"/>
    <w:rsid w:val="002C56A0"/>
    <w:rsid w:val="002D328B"/>
    <w:rsid w:val="00302E92"/>
    <w:rsid w:val="00306064"/>
    <w:rsid w:val="00312CFF"/>
    <w:rsid w:val="00314839"/>
    <w:rsid w:val="00326423"/>
    <w:rsid w:val="003301A6"/>
    <w:rsid w:val="00345EFC"/>
    <w:rsid w:val="00365F29"/>
    <w:rsid w:val="00385F0E"/>
    <w:rsid w:val="003A4A7B"/>
    <w:rsid w:val="003A6F4A"/>
    <w:rsid w:val="003C6800"/>
    <w:rsid w:val="003E7998"/>
    <w:rsid w:val="004114A1"/>
    <w:rsid w:val="00415A7F"/>
    <w:rsid w:val="00451D09"/>
    <w:rsid w:val="00472964"/>
    <w:rsid w:val="004774B5"/>
    <w:rsid w:val="0049740B"/>
    <w:rsid w:val="004D32E4"/>
    <w:rsid w:val="00521A15"/>
    <w:rsid w:val="00531D6C"/>
    <w:rsid w:val="00533D32"/>
    <w:rsid w:val="00547480"/>
    <w:rsid w:val="00567A68"/>
    <w:rsid w:val="005A39F0"/>
    <w:rsid w:val="005A50D9"/>
    <w:rsid w:val="0061166E"/>
    <w:rsid w:val="006128DB"/>
    <w:rsid w:val="00613B76"/>
    <w:rsid w:val="00616DA5"/>
    <w:rsid w:val="00623872"/>
    <w:rsid w:val="0063674B"/>
    <w:rsid w:val="00644D3B"/>
    <w:rsid w:val="00650856"/>
    <w:rsid w:val="006A37CB"/>
    <w:rsid w:val="006B2211"/>
    <w:rsid w:val="006B5188"/>
    <w:rsid w:val="00726F76"/>
    <w:rsid w:val="00780E49"/>
    <w:rsid w:val="00792773"/>
    <w:rsid w:val="00797DF9"/>
    <w:rsid w:val="007B178E"/>
    <w:rsid w:val="007C00BF"/>
    <w:rsid w:val="007D3296"/>
    <w:rsid w:val="007D6C27"/>
    <w:rsid w:val="007E5226"/>
    <w:rsid w:val="007F1AF3"/>
    <w:rsid w:val="007F7833"/>
    <w:rsid w:val="00835757"/>
    <w:rsid w:val="00874D9E"/>
    <w:rsid w:val="00881008"/>
    <w:rsid w:val="0088243A"/>
    <w:rsid w:val="0088504F"/>
    <w:rsid w:val="00886E9A"/>
    <w:rsid w:val="008A243D"/>
    <w:rsid w:val="008A498F"/>
    <w:rsid w:val="008B7FF3"/>
    <w:rsid w:val="008C461B"/>
    <w:rsid w:val="008D382E"/>
    <w:rsid w:val="008E2C0A"/>
    <w:rsid w:val="00904ACF"/>
    <w:rsid w:val="009154B4"/>
    <w:rsid w:val="009374B6"/>
    <w:rsid w:val="0097543F"/>
    <w:rsid w:val="009816D4"/>
    <w:rsid w:val="009E3B0F"/>
    <w:rsid w:val="00A07EFD"/>
    <w:rsid w:val="00A36DD2"/>
    <w:rsid w:val="00A42D98"/>
    <w:rsid w:val="00A4595A"/>
    <w:rsid w:val="00A5347F"/>
    <w:rsid w:val="00A763E1"/>
    <w:rsid w:val="00A806A7"/>
    <w:rsid w:val="00AA7115"/>
    <w:rsid w:val="00AB5A04"/>
    <w:rsid w:val="00AD111B"/>
    <w:rsid w:val="00AD6905"/>
    <w:rsid w:val="00AF04B4"/>
    <w:rsid w:val="00B1076E"/>
    <w:rsid w:val="00B2131C"/>
    <w:rsid w:val="00B2281F"/>
    <w:rsid w:val="00B311A6"/>
    <w:rsid w:val="00B37B05"/>
    <w:rsid w:val="00B41072"/>
    <w:rsid w:val="00B5008F"/>
    <w:rsid w:val="00B64C18"/>
    <w:rsid w:val="00B65590"/>
    <w:rsid w:val="00B93704"/>
    <w:rsid w:val="00BB3024"/>
    <w:rsid w:val="00BB4193"/>
    <w:rsid w:val="00BD3910"/>
    <w:rsid w:val="00C52030"/>
    <w:rsid w:val="00C90104"/>
    <w:rsid w:val="00CA2E49"/>
    <w:rsid w:val="00CE3510"/>
    <w:rsid w:val="00D508F4"/>
    <w:rsid w:val="00D52794"/>
    <w:rsid w:val="00D61856"/>
    <w:rsid w:val="00D6542A"/>
    <w:rsid w:val="00DB1A78"/>
    <w:rsid w:val="00DD266B"/>
    <w:rsid w:val="00DD385B"/>
    <w:rsid w:val="00DE4FCF"/>
    <w:rsid w:val="00E365E2"/>
    <w:rsid w:val="00E47CEE"/>
    <w:rsid w:val="00E54B7C"/>
    <w:rsid w:val="00E9420A"/>
    <w:rsid w:val="00EE3D3F"/>
    <w:rsid w:val="00F04A5E"/>
    <w:rsid w:val="00F13F13"/>
    <w:rsid w:val="00F54051"/>
    <w:rsid w:val="00F630ED"/>
    <w:rsid w:val="00F75BBB"/>
    <w:rsid w:val="00FB35D6"/>
    <w:rsid w:val="00FC5980"/>
    <w:rsid w:val="00FD21B8"/>
    <w:rsid w:val="00FD347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rPr>
  </w:style>
  <w:style w:type="paragraph" w:styleId="Heading1">
    <w:name w:val="heading 1"/>
    <w:basedOn w:val="Normal"/>
    <w:next w:val="Normal"/>
    <w:link w:val="Heading1Char"/>
    <w:uiPriority w:val="99"/>
    <w:qFormat/>
    <w:rsid w:val="003E7998"/>
    <w:pPr>
      <w:keepNext/>
      <w:keepLines/>
      <w:spacing w:before="480"/>
      <w:outlineLvl w:val="0"/>
    </w:pPr>
    <w:rPr>
      <w:rFonts w:ascii="Calibri" w:eastAsia="MS Gothic" w:hAnsi="Calibri"/>
      <w:b/>
      <w:bCs/>
      <w:color w:val="345A8A"/>
      <w:sz w:val="32"/>
      <w:szCs w:val="32"/>
    </w:rPr>
  </w:style>
  <w:style w:type="paragraph" w:styleId="Heading2">
    <w:name w:val="heading 2"/>
    <w:basedOn w:val="Normal"/>
    <w:next w:val="Normal"/>
    <w:link w:val="Heading2Char"/>
    <w:uiPriority w:val="99"/>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9"/>
    <w:qFormat/>
    <w:rsid w:val="002C56A0"/>
    <w:pPr>
      <w:keepNext/>
      <w:spacing w:before="240" w:after="60"/>
      <w:outlineLvl w:val="2"/>
    </w:pPr>
    <w:rPr>
      <w:rFonts w:ascii="Calibri Light" w:hAnsi="Calibri Light"/>
      <w:b/>
      <w:bCs/>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E7998"/>
    <w:rPr>
      <w:rFonts w:ascii="Calibri" w:eastAsia="MS Gothic"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s>
</file>

<file path=word/webSettings.xml><?xml version="1.0" encoding="utf-8"?>
<w:webSettings xmlns:r="http://schemas.openxmlformats.org/officeDocument/2006/relationships" xmlns:w="http://schemas.openxmlformats.org/wordprocessingml/2006/main">
  <w:divs>
    <w:div w:id="853691161">
      <w:marLeft w:val="0"/>
      <w:marRight w:val="0"/>
      <w:marTop w:val="0"/>
      <w:marBottom w:val="0"/>
      <w:divBdr>
        <w:top w:val="none" w:sz="0" w:space="0" w:color="auto"/>
        <w:left w:val="none" w:sz="0" w:space="0" w:color="auto"/>
        <w:bottom w:val="none" w:sz="0" w:space="0" w:color="auto"/>
        <w:right w:val="none" w:sz="0" w:space="0" w:color="auto"/>
      </w:divBdr>
    </w:div>
    <w:div w:id="85369116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77</TotalTime>
  <Pages>35</Pages>
  <Words>13708</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9</cp:revision>
  <dcterms:created xsi:type="dcterms:W3CDTF">2021-01-18T05:17:00Z</dcterms:created>
  <dcterms:modified xsi:type="dcterms:W3CDTF">2021-01-26T21:35:00Z</dcterms:modified>
</cp:coreProperties>
</file>