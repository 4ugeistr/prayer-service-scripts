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0610" w:rsidRPr="00683ED0" w:rsidRDefault="00E20610" w:rsidP="00394C83">
      <w:pPr>
        <w:spacing w:after="120" w:line="20" w:lineRule="atLeast"/>
        <w:rPr>
          <w:rFonts w:ascii="Times New Roman" w:hAnsi="Times New Roman"/>
          <w:color w:val="000000"/>
          <w:sz w:val="24"/>
          <w:szCs w:val="24"/>
          <w:lang w:val="uk-UA" w:eastAsia="ru-RU"/>
        </w:rPr>
      </w:pPr>
      <w:bookmarkStart w:id="0" w:name="_GoBack"/>
      <w:r w:rsidRPr="00683ED0">
        <w:rPr>
          <w:rFonts w:ascii="Times New Roman" w:hAnsi="Times New Roman"/>
          <w:sz w:val="24"/>
          <w:szCs w:val="24"/>
          <w:lang w:val="uk-UA" w:eastAsia="ru-RU"/>
        </w:rPr>
        <w:t>Січень 10 Понеділок</w:t>
      </w:r>
      <w:r w:rsidRPr="00683ED0">
        <w:rPr>
          <w:rFonts w:ascii="Times New Roman" w:hAnsi="Times New Roman"/>
          <w:sz w:val="24"/>
          <w:szCs w:val="24"/>
          <w:lang w:val="uk-UA" w:eastAsia="ru-RU"/>
        </w:rPr>
        <w:br/>
        <w:t>10 (28) </w:t>
      </w:r>
      <w:r w:rsidRPr="00683ED0">
        <w:rPr>
          <w:rFonts w:ascii="Times New Roman" w:hAnsi="Times New Roman"/>
          <w:color w:val="000000"/>
          <w:sz w:val="24"/>
          <w:szCs w:val="24"/>
          <w:lang w:val="uk-UA" w:eastAsia="ru-RU"/>
        </w:rPr>
        <w:t>Тиждень 30-ий по Зісланні Святого Духа.</w:t>
      </w:r>
    </w:p>
    <w:p w:rsidR="00E20610" w:rsidRPr="00683ED0" w:rsidRDefault="00E20610" w:rsidP="00394C83">
      <w:pPr>
        <w:spacing w:after="120" w:line="20" w:lineRule="atLeast"/>
        <w:rPr>
          <w:rFonts w:ascii="Times New Roman" w:hAnsi="Times New Roman"/>
          <w:sz w:val="24"/>
          <w:szCs w:val="24"/>
          <w:lang w:val="uk-UA" w:eastAsia="ru-RU"/>
        </w:rPr>
      </w:pPr>
      <w:r w:rsidRPr="00683ED0">
        <w:rPr>
          <w:rFonts w:ascii="Times New Roman" w:hAnsi="Times New Roman"/>
          <w:sz w:val="24"/>
          <w:szCs w:val="24"/>
          <w:lang w:val="uk-UA" w:eastAsia="ru-RU"/>
        </w:rPr>
        <w:t>Свв. мчч. двадцять тисяч 20000, спалених у Нікомидії.</w:t>
      </w:r>
    </w:p>
    <w:p w:rsidR="00E20610" w:rsidRPr="00683ED0" w:rsidRDefault="00E20610" w:rsidP="00394C83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683ED0">
        <w:rPr>
          <w:rFonts w:ascii="Times New Roman" w:hAnsi="Times New Roman" w:cs="Times New Roman"/>
          <w:b/>
        </w:rPr>
        <w:t>ВЕЧІРНЯ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683ED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Вечірні молитви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683ED0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683ED0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83ED0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683ED0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83ED0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683ED0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83ED0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683ED0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:rsidR="00E20610" w:rsidRPr="00683ED0" w:rsidRDefault="00E20610" w:rsidP="00394C83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2.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Стихири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Прийдіть і радіймо з Господом,* розповідаючи про оце таїнство:* перегороду від раю знищено, вогняний меч зникає,* херувим відступає від дерева життя* і ми, прогнані з раю задля непослуху, причащаємося райської поживи.* Незмінний образ Отця і відблиск його істоти приймає вигляд слуги;* прийшовши від пречистої матері, він не зазнав жодної зміни.* Бувши правдивим Богом, він зостався тим, чим був,* і приймає те, чим не був, ставши людиною заради чоловіколюб'я.* Тому до нього закличмо:* Народжений з Діви, Боже, помилуй нас!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Коли Господь Ісус народився від святої Діви,* усі просвітилися:* пастухи пригравали, мудреці поклонялися, ангели співали,* Ірод же затривожився, бо появився в тілі Бог,* Спаситель душ наших.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eastAsia="Gungsuh" w:hAnsi="Times New Roman"/>
          <w:sz w:val="24"/>
          <w:szCs w:val="24"/>
          <w:lang w:val="uk-UA"/>
        </w:rPr>
        <w:t>Царство твоє, Христе Боже, царство всіх віків,* влада ж твоя від роду до роду,* бо ти прийняв тіло від Святого Духа* і став людиною від Вседіви Марії.* Світлим розсвітом став нам твій прихід, Христе Боже* – світло від світла, сяйво Отця.* Ти просвітив усе створіння і все живуче прославляє тебе,* бо ти − образ слави Отця,* ти той, хто був і завжди є, і засяяв нам від Діви.* Боже, помилуй нас!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8, подібний: О, преславне чудо):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sz w:val="24"/>
          <w:szCs w:val="24"/>
          <w:lang w:val="uk-UA"/>
        </w:rPr>
        <w:t>:</w:t>
      </w:r>
      <w:r w:rsidRPr="00683ED0">
        <w:rPr>
          <w:rFonts w:ascii="Times New Roman" w:hAnsi="Times New Roman"/>
          <w:b/>
          <w:sz w:val="24"/>
          <w:szCs w:val="24"/>
          <w:lang w:val="uk-UA"/>
        </w:rPr>
        <w:t xml:space="preserve"> і нині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eastAsia="Gungsuh" w:hAnsi="Times New Roman"/>
          <w:sz w:val="24"/>
          <w:szCs w:val="24"/>
          <w:lang w:val="uk-UA"/>
        </w:rPr>
        <w:t xml:space="preserve">Коли Август єдиний володів землею,* багатовладдя людей скінчилося;* коли ти став людиною з Чистої,* знищене було ідольське багатобожжя.* Під єдиним мирським царством міста опинились,* а тут народи повірили в єдину владу Божу.* З веління цісаря записувались люди,* записались і ми, вірні, в ім'я Бога нашого, що став людиною.* Велика твоя милість, Господи, − слава тобі! 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683ED0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Прокімен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133 (г. 8):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Благословіть нині Господа,* всі слуги Господні.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Ви, що стоїте в храмі Господнім, у дворах дому Бога нашого.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Сподоби, Господи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Величне і преславне чудо сьогодні здійснюється:*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eastAsia="Gungsuh" w:hAnsi="Times New Roman"/>
          <w:sz w:val="24"/>
          <w:szCs w:val="24"/>
          <w:u w:val="single"/>
          <w:lang w:val="uk-UA"/>
        </w:rPr>
        <w:t>Із себе перед зірницею породив я тебе* − клявся Господь і каятися не буде.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3):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Нині Діва родить Творця всіх,* рай приносить вертеп, зоря показує Христа* − сонце для тих, що в темряві.* Мудреці, просвічені вірою, поклоняються з дарами;* пастирі бачать чудо, ангели ж співають, промовляючи:* Слава на висотах Богові!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Сказав Господь Владиці моєму:* Засядь праворуч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Коли Господь Ісус народився у Вифлеємі юдейськім* то зі сходу прийшли мудреці* і поклонилися Богові, що став людиною.* Вони радісно відкрили свої скарби* і принесли йому цінні дари:* чисте золото, як цареві віків;* ладан, як Богові всіх,* і миро безсмертному, як триденному померлому.* Тому, прийдіть усі народи* і поклонімся Народженому, щоб спас душі наші.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У вертепі оселився ти, Христе Боже,* ясла тебе прийняли, пастухи й царі тобі поклонилися.* Тоді здійснилося сповіщення пророче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і ангельські сили здивувались,* виспівуючи і промовляючи:* Слава приходові твоєму, єдиний Чоловіколюбче!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Пісня Симеона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8):</w:t>
      </w:r>
      <w:r w:rsidRPr="00683ED0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 xml:space="preserve">Страстотерпці Господні, блаженна земля, яку напоїли ви кров’ю своєю* і святі оселі, які прийняли тіла ваші.* У бою бо ворога перемогли ви* і Христа з дерзновенням проповідували,* Його, як благого, моліть, щоб спаслися душі наші. 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683ED0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Христос, істинний Бог наш, що народився в вертепі у Вифлеємі Юдейському і дав себе покласти у ясла спасення нашого ради, молитвами пречистої своєї Матері, святих, славних і всехвальних апостолів, і святого (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), і святих </w:t>
      </w:r>
      <w:r w:rsidRPr="00683ED0">
        <w:rPr>
          <w:rFonts w:ascii="Times New Roman" w:hAnsi="Times New Roman"/>
          <w:sz w:val="24"/>
          <w:szCs w:val="24"/>
          <w:lang w:val="uk-UA" w:eastAsia="ru-RU"/>
        </w:rPr>
        <w:t xml:space="preserve">двадцять тисяч </w:t>
      </w:r>
      <w:r w:rsidRPr="00683ED0">
        <w:rPr>
          <w:rFonts w:ascii="Times New Roman" w:hAnsi="Times New Roman"/>
          <w:sz w:val="24"/>
          <w:szCs w:val="24"/>
          <w:lang w:val="uk-UA"/>
        </w:rPr>
        <w:t>мучеників</w:t>
      </w:r>
      <w:r w:rsidRPr="00683ED0">
        <w:rPr>
          <w:rFonts w:ascii="Times New Roman" w:hAnsi="Times New Roman"/>
          <w:sz w:val="24"/>
          <w:szCs w:val="24"/>
          <w:lang w:val="uk-UA" w:eastAsia="ru-RU"/>
        </w:rPr>
        <w:t>, спалених у Нікомидії</w:t>
      </w:r>
      <w:r w:rsidRPr="00683ED0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Після Вечірні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3):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:rsidR="00E20610" w:rsidRPr="00683ED0" w:rsidRDefault="00E20610" w:rsidP="00394C83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683ED0">
        <w:rPr>
          <w:rFonts w:ascii="Times New Roman" w:hAnsi="Times New Roman" w:cs="Times New Roman"/>
          <w:b/>
        </w:rPr>
        <w:t>УТРЕНЯ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83ED0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E20610" w:rsidRPr="00683ED0" w:rsidRDefault="00E20610" w:rsidP="00394C83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683ED0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Утренні молитви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чесне пресвітерство, у Христі дияконство, за ввесь причет і людей,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Бог Господь...</w:t>
      </w:r>
      <w:r w:rsidRPr="00683ED0">
        <w:rPr>
          <w:rFonts w:ascii="Times New Roman" w:hAnsi="Times New Roman"/>
          <w:i/>
          <w:color w:val="FF0000"/>
          <w:lang w:val="uk-UA"/>
        </w:rPr>
        <w:t xml:space="preserve"> (Пс. 117), глас 4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683ED0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 xml:space="preserve"> (г. 8):</w:t>
      </w:r>
      <w:r w:rsidRPr="00683ED0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 xml:space="preserve">Страстотерпці Господні, блаженна земля, яку напоїли ви кров’ю своєю* і святі оселі, які прийняли тіла ваші.* У бою бо ворога перемогли ви* і Христа з дерзновенням проповідували,* Його, як благого, моліть, щоб спаслися душі наші. 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683ED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683ED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Перший сідальний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Воїни, які стерегли):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Довготерпеливий Спасе! Задля нас ти, як немовлятко,* добровільно поклався в безсловесні ясла,* і пастирі з ангелами заспівали тобі, кликнувши:* Слава й хвала на землі народженому Христові – Богові нашому,* що обожив людську природу! 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83ED0">
        <w:rPr>
          <w:rFonts w:ascii="Times New Roman" w:hAnsi="Times New Roman"/>
          <w:sz w:val="24"/>
          <w:szCs w:val="24"/>
          <w:lang w:val="uk-UA"/>
        </w:rPr>
        <w:t>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683ED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683ED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Другий сідальний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3, подібний: Красотою твого):</w:t>
      </w:r>
      <w:r w:rsidRPr="00683ED0">
        <w:rPr>
          <w:rFonts w:ascii="Times New Roman" w:eastAsia="Gungsuh" w:hAnsi="Times New Roman"/>
          <w:sz w:val="24"/>
          <w:szCs w:val="24"/>
          <w:lang w:val="uk-UA"/>
        </w:rPr>
        <w:t xml:space="preserve"> Богородице, ти носила в лоні споконвічного* і неосяжного, єдиносущного з невидимим Отцем,* єдине і нескладне в Тройці Божество.* Засяяла в світі твоя благодать, Всехвальна,* тому безперестанно кличемо:* Радуйся, Мати − чиста діво!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83ED0">
        <w:rPr>
          <w:rFonts w:ascii="Times New Roman" w:hAnsi="Times New Roman"/>
          <w:sz w:val="24"/>
          <w:szCs w:val="24"/>
          <w:lang w:val="uk-UA"/>
        </w:rPr>
        <w:t>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Псалом 50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1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83ED0">
        <w:rPr>
          <w:rFonts w:ascii="Times New Roman" w:eastAsia="Gungsuh" w:hAnsi="Times New Roman"/>
          <w:b/>
          <w:sz w:val="24"/>
          <w:szCs w:val="24"/>
          <w:lang w:val="uk-UA"/>
        </w:rPr>
        <w:t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Бачачи, що погибає людина, яку Він Своїми руками сотворив,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683ED0">
        <w:rPr>
          <w:rFonts w:ascii="Times New Roman" w:hAnsi="Times New Roman"/>
          <w:sz w:val="24"/>
          <w:szCs w:val="24"/>
          <w:lang w:val="uk-UA"/>
        </w:rPr>
        <w:t>Мудрість, Слово і Сила, Сущий Син і відблиск Отчий – Христос Бог скрито від сил – всіх тих, що понад світом, і всіх тих, що на землі, вочоловічившис</w:t>
      </w:r>
      <w:r>
        <w:rPr>
          <w:rFonts w:ascii="Times New Roman" w:hAnsi="Times New Roman"/>
          <w:sz w:val="24"/>
          <w:szCs w:val="24"/>
          <w:lang w:val="uk-UA"/>
        </w:rPr>
        <w:t>ь</w:t>
      </w:r>
      <w:r w:rsidRPr="00683ED0">
        <w:rPr>
          <w:rFonts w:ascii="Times New Roman" w:hAnsi="Times New Roman"/>
          <w:sz w:val="24"/>
          <w:szCs w:val="24"/>
          <w:lang w:val="uk-UA"/>
        </w:rPr>
        <w:t>, знову нас придбав, Він бо прославився.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3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83ED0">
        <w:rPr>
          <w:rFonts w:ascii="Times New Roman" w:hAnsi="Times New Roman"/>
          <w:b/>
          <w:sz w:val="24"/>
          <w:szCs w:val="24"/>
          <w:lang w:val="uk-UA"/>
        </w:rPr>
        <w:t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Адам, узятий з праху, причасний вищому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683ED0">
        <w:rPr>
          <w:rFonts w:ascii="Times New Roman" w:hAnsi="Times New Roman"/>
          <w:sz w:val="24"/>
          <w:szCs w:val="24"/>
          <w:lang w:val="uk-UA"/>
        </w:rPr>
        <w:t>Веселися, Вифлеєме, князів Юди царственний граде: бо Пастир Ізраїля, Той, Хто на раменах Херувимів, Христос явно з тебе вийшов і, вознісши ріг наш, над усіма воцарився.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lk62566339"/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1"/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683ED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20610" w:rsidRPr="00683ED0" w:rsidRDefault="00E20610" w:rsidP="00394C8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Іпакой, (г. 8):</w:t>
      </w:r>
    </w:p>
    <w:p w:rsidR="00E20610" w:rsidRPr="00683ED0" w:rsidRDefault="00E20610" w:rsidP="00394C8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 в них засяяло Божества Твого багатство; Господи, слава Тобі!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4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83ED0">
        <w:rPr>
          <w:rFonts w:ascii="Times New Roman" w:hAnsi="Times New Roman"/>
          <w:b/>
          <w:sz w:val="24"/>
          <w:szCs w:val="24"/>
          <w:lang w:val="uk-UA"/>
        </w:rPr>
        <w:t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Ти, Кого в древності Яків прорік Очікуванням народів, Христе, від коліна Юди возсіяв єси, і силу Дамаскову та здобич </w:t>
      </w:r>
      <w:r>
        <w:rPr>
          <w:rFonts w:ascii="Times New Roman" w:hAnsi="Times New Roman"/>
          <w:sz w:val="24"/>
          <w:szCs w:val="24"/>
          <w:lang w:val="uk-UA"/>
        </w:rPr>
        <w:t>с</w:t>
      </w:r>
      <w:r w:rsidRPr="00683ED0">
        <w:rPr>
          <w:rFonts w:ascii="Times New Roman" w:hAnsi="Times New Roman"/>
          <w:sz w:val="24"/>
          <w:szCs w:val="24"/>
          <w:lang w:val="uk-UA"/>
        </w:rPr>
        <w:t>амарійську прийшов відняти, оману змінивши на віру боговгодну. Слава силі Твоїй, Господи!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 Тобі приносили.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683ED0">
        <w:rPr>
          <w:rFonts w:ascii="Times New Roman" w:hAnsi="Times New Roman"/>
          <w:sz w:val="24"/>
          <w:szCs w:val="24"/>
          <w:lang w:val="uk-UA"/>
        </w:rPr>
        <w:t>Зійшов єси в дівоче лоно, як дощ на руно, Христе, і як краплі, що капають на землю. Етіопи і Тарсійці, як і Аравійські острови, Сава і всі володарі землі Мідян припали до Тебе, Спасе. Слава силі Твоїй, Господи!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5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83ED0">
        <w:rPr>
          <w:rFonts w:ascii="Times New Roman" w:hAnsi="Times New Roman"/>
          <w:b/>
          <w:sz w:val="24"/>
          <w:szCs w:val="24"/>
          <w:lang w:val="uk-UA"/>
        </w:rPr>
        <w:t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Підкорившись повелінню </w:t>
      </w:r>
      <w:r>
        <w:rPr>
          <w:rFonts w:ascii="Times New Roman" w:hAnsi="Times New Roman"/>
          <w:sz w:val="24"/>
          <w:szCs w:val="24"/>
          <w:lang w:val="uk-UA"/>
        </w:rPr>
        <w:t>ке</w:t>
      </w:r>
      <w:r w:rsidRPr="00683ED0">
        <w:rPr>
          <w:rFonts w:ascii="Times New Roman" w:hAnsi="Times New Roman"/>
          <w:sz w:val="24"/>
          <w:szCs w:val="24"/>
          <w:lang w:val="uk-UA"/>
        </w:rPr>
        <w:t>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683ED0">
        <w:rPr>
          <w:rFonts w:ascii="Times New Roman" w:hAnsi="Times New Roman"/>
          <w:sz w:val="24"/>
          <w:szCs w:val="24"/>
          <w:lang w:val="uk-UA"/>
        </w:rPr>
        <w:t>Ось Діва, – як сказано в древності, – зачавши в 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6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83ED0">
        <w:rPr>
          <w:rFonts w:ascii="Times New Roman" w:hAnsi="Times New Roman"/>
          <w:b/>
          <w:sz w:val="24"/>
          <w:szCs w:val="24"/>
          <w:lang w:val="uk-UA"/>
        </w:rPr>
        <w:t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Прийшов, воплотившись, Христос Бог наш, Якого Отець із лона перед зірницею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683ED0">
        <w:rPr>
          <w:rFonts w:ascii="Times New Roman" w:hAnsi="Times New Roman"/>
          <w:sz w:val="24"/>
          <w:szCs w:val="24"/>
          <w:lang w:val="uk-UA"/>
        </w:rPr>
        <w:t>Юне Дитя з Адамового єства – Син народжений і вірним даний; Він же майбутнього віку Отець і Князь, і нарікається Великої Ради Ангелом; Він єсть Бог кріпкий і тримає у владі все творіння.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683ED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 3):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Ікос: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Вифлеєм відкрив Едем, прийдіте, побачмо; насолоду потаємно здобули ми; прийдіте, приймімо райські радощі всередині вертепу. Там явився Корінь незрошений, що зрощує відпущення; там знайшовся Колодязь некопаний, з Якого Давид напитися в древності запрагнув; там Діва, зродивши Младенця, зразу втамувала спрагу Адамову і Давидову. Ради того поспішім туди, де родилося Дитя мале – Предвічний Бог.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7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83ED0">
        <w:rPr>
          <w:rFonts w:ascii="Times New Roman" w:hAnsi="Times New Roman"/>
          <w:b/>
          <w:sz w:val="24"/>
          <w:szCs w:val="24"/>
          <w:lang w:val="uk-UA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683ED0">
        <w:rPr>
          <w:rFonts w:ascii="Times New Roman" w:hAnsi="Times New Roman"/>
          <w:sz w:val="24"/>
          <w:szCs w:val="24"/>
          <w:lang w:val="uk-UA"/>
        </w:rPr>
        <w:t>«Що то за мова?</w:t>
      </w:r>
      <w:r>
        <w:rPr>
          <w:rFonts w:ascii="Times New Roman" w:hAnsi="Times New Roman"/>
          <w:sz w:val="24"/>
          <w:szCs w:val="24"/>
          <w:lang w:val="uk-UA"/>
        </w:rPr>
        <w:t xml:space="preserve"> – сказали пастухи, – </w:t>
      </w:r>
      <w:r w:rsidRPr="00683ED0">
        <w:rPr>
          <w:rFonts w:ascii="Times New Roman" w:hAnsi="Times New Roman"/>
          <w:sz w:val="24"/>
          <w:szCs w:val="24"/>
          <w:lang w:val="uk-UA"/>
        </w:rPr>
        <w:t>Ходімо,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8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83ED0">
        <w:rPr>
          <w:rFonts w:ascii="Times New Roman" w:hAnsi="Times New Roman"/>
          <w:b/>
          <w:sz w:val="24"/>
          <w:szCs w:val="24"/>
          <w:lang w:val="uk-UA"/>
        </w:rPr>
        <w:t>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Тягне дочка вавілонська полонених отроків Давидових до себе, та сама своїх дітей – волхвів з дарами посилає благати Давидову Дочку, що прийняла в Себе Бога. Тому вознесімо піснеспів: «Хай благословляє все творіння Господа і превозносить по всі віки!»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Скорбота відхилила арфи, щоб не супроводили пісень, бо не співали на чужині діти Сіону; та руйнує всю облуду Вавілону і музичну симфонію його Христос, що возсіяв із Вифлеєму. Тому вознесімо піснеспів: «Хай благословляє все творіння Господа і превозносить по всі віки!»</w:t>
      </w:r>
    </w:p>
    <w:p w:rsidR="00E2061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683ED0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Захопив Вавілон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піснеспів: «Хай благословляє все творіння Господа і превозносить по всі віки!»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Пісня Богородиці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683ED0">
        <w:rPr>
          <w:rFonts w:ascii="Times New Roman" w:hAnsi="Times New Roman"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 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eastAsia="Gungsuh" w:hAnsi="Times New Roman"/>
          <w:b/>
          <w:sz w:val="24"/>
          <w:szCs w:val="24"/>
          <w:lang w:val="uk-UA"/>
        </w:rPr>
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Коли мудреці побачили дивний рух надзвичайної нової зорі,* що засяяла на небі,* здогадалися, що народився у Вифлеємі Христос Цар,* задля нашого спасіння.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Коли мудреці питали,* де народжене Дитятко-Цар,* про яке зоря сповістила,* бо вони прийшли йому поклонитися,* то богоборець Ірод у гніві схвилювався,* наважившись убити Христа.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83ED0">
        <w:rPr>
          <w:rFonts w:ascii="Times New Roman" w:hAnsi="Times New Roman"/>
          <w:sz w:val="24"/>
          <w:szCs w:val="24"/>
          <w:lang w:val="uk-UA"/>
        </w:rPr>
        <w:t>: Ірод розпитав про час, коли з'явилася зоря,* що привела мудреців у Вифлеєм з дарами,* щоб поклонитися Христові;* але вони, направлені цією ж зорею,* повернулися до своєї країни,* залишивши посоромленим лютого душогубця дітей.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1258748"/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683ED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2"/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Світильний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Завітав до нас з неба Спаситель наш:* Схід із сходу.* І ми, що перебували в тіні й темряві,* знайшли істину,* бо від Діви народився Господь.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Мале славослов'я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1258389"/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3"/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83ED0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eastAsia="Gungsuh" w:hAnsi="Times New Roman"/>
          <w:sz w:val="24"/>
          <w:szCs w:val="24"/>
          <w:u w:val="single"/>
          <w:lang w:val="uk-UA"/>
        </w:rPr>
        <w:t>Із себе перед зірницею породив я тебе* − клявся Господь і каятися не буде.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Сказав Господь Владиці моєму:* Засядь праворуч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Сьогодні Христос народжується у Вифлеємі від Діви,* сьогодні Безпочатковий починається і Слово стає тілом;* небесні сили радіють і земля з людьми веселиться;* мудреці Владиці дари приносять і пастирі подивляють Народженого.* Ми ж раз у раз виголошуємо:* Слава во вишніх Богу,* і на землі мир, в людях благовоління.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683ED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8):</w:t>
      </w:r>
      <w:r w:rsidRPr="00683ED0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 xml:space="preserve">Страстотерпці Господні, блаженна земля, яку напоїли ви кров’ю своєю* і святі оселі, які прийняли тіла ваші.* У бою бо ворога перемогли ви* і Христа з дерзновенням проповідували,* Його, як благого, моліть, щоб спаслися душі наші. 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Христос, істинний Бог наш, що народився в вертепі у Вифлеємі Юдейському і дав себе покласти у ясла спасення нашого ради, молитвами пречистої своєї Матері, святих, славних і всехвальних апостолів, і святого (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), і святих </w:t>
      </w:r>
      <w:r w:rsidRPr="00683ED0">
        <w:rPr>
          <w:rFonts w:ascii="Times New Roman" w:hAnsi="Times New Roman"/>
          <w:sz w:val="24"/>
          <w:szCs w:val="24"/>
          <w:lang w:val="uk-UA" w:eastAsia="ru-RU"/>
        </w:rPr>
        <w:t xml:space="preserve">двадцять тисяч </w:t>
      </w:r>
      <w:r w:rsidRPr="00683ED0">
        <w:rPr>
          <w:rFonts w:ascii="Times New Roman" w:hAnsi="Times New Roman"/>
          <w:sz w:val="24"/>
          <w:szCs w:val="24"/>
          <w:lang w:val="uk-UA"/>
        </w:rPr>
        <w:t>мучеників</w:t>
      </w:r>
      <w:r w:rsidRPr="00683ED0">
        <w:rPr>
          <w:rFonts w:ascii="Times New Roman" w:hAnsi="Times New Roman"/>
          <w:sz w:val="24"/>
          <w:szCs w:val="24"/>
          <w:lang w:val="uk-UA" w:eastAsia="ru-RU"/>
        </w:rPr>
        <w:t>, спалених у Нікомидії</w:t>
      </w:r>
      <w:r w:rsidRPr="00683ED0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E20610" w:rsidRPr="00683ED0" w:rsidSect="00067FB5">
      <w:pgSz w:w="11906" w:h="16838"/>
      <w:pgMar w:top="1134" w:right="850" w:bottom="1134" w:left="1701" w:header="708" w:footer="708" w:gutter="0"/>
      <w:cols w:space="708"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Times New Roman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36D8"/>
    <w:rsid w:val="00006E33"/>
    <w:rsid w:val="00037628"/>
    <w:rsid w:val="00067FB5"/>
    <w:rsid w:val="000A713E"/>
    <w:rsid w:val="000D70F8"/>
    <w:rsid w:val="00141F60"/>
    <w:rsid w:val="001459EB"/>
    <w:rsid w:val="00167FBA"/>
    <w:rsid w:val="001D1567"/>
    <w:rsid w:val="00201A6C"/>
    <w:rsid w:val="00206AD2"/>
    <w:rsid w:val="002878E9"/>
    <w:rsid w:val="002918E6"/>
    <w:rsid w:val="002A7F0E"/>
    <w:rsid w:val="002E4A38"/>
    <w:rsid w:val="00374F7B"/>
    <w:rsid w:val="003755BD"/>
    <w:rsid w:val="00394C83"/>
    <w:rsid w:val="00410C0C"/>
    <w:rsid w:val="004476A3"/>
    <w:rsid w:val="00513B45"/>
    <w:rsid w:val="00562A07"/>
    <w:rsid w:val="005B561A"/>
    <w:rsid w:val="005D3CB1"/>
    <w:rsid w:val="005E0FE5"/>
    <w:rsid w:val="00683ED0"/>
    <w:rsid w:val="006D0E30"/>
    <w:rsid w:val="006D5444"/>
    <w:rsid w:val="007240DF"/>
    <w:rsid w:val="00725D98"/>
    <w:rsid w:val="00752F01"/>
    <w:rsid w:val="007A147F"/>
    <w:rsid w:val="007B3747"/>
    <w:rsid w:val="007F4812"/>
    <w:rsid w:val="008602BA"/>
    <w:rsid w:val="0087479A"/>
    <w:rsid w:val="008B75EF"/>
    <w:rsid w:val="00912862"/>
    <w:rsid w:val="009170DF"/>
    <w:rsid w:val="009C40BD"/>
    <w:rsid w:val="00A231E9"/>
    <w:rsid w:val="00B51505"/>
    <w:rsid w:val="00BC0824"/>
    <w:rsid w:val="00BE02F8"/>
    <w:rsid w:val="00C90C23"/>
    <w:rsid w:val="00C97ED3"/>
    <w:rsid w:val="00D13197"/>
    <w:rsid w:val="00DA0472"/>
    <w:rsid w:val="00DA1463"/>
    <w:rsid w:val="00DE6101"/>
    <w:rsid w:val="00E20610"/>
    <w:rsid w:val="00E21064"/>
    <w:rsid w:val="00E36909"/>
    <w:rsid w:val="00E62766"/>
    <w:rsid w:val="00E65130"/>
    <w:rsid w:val="00E90848"/>
    <w:rsid w:val="00F536D8"/>
    <w:rsid w:val="00FD2EC3"/>
    <w:rsid w:val="00FF28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410C0C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6</TotalTime>
  <Pages>31</Pages>
  <Words>10768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ALEX</cp:lastModifiedBy>
  <cp:revision>5</cp:revision>
  <dcterms:created xsi:type="dcterms:W3CDTF">2021-12-15T01:58:00Z</dcterms:created>
  <dcterms:modified xsi:type="dcterms:W3CDTF">2021-12-16T12:32:00Z</dcterms:modified>
</cp:coreProperties>
</file>