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bookmarkStart w:id="0" w:name="_GoBack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Січень 11 Вівторок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11 (29) Свв. младенців, за Христа вбитих у Вифлеємі. Прп. Маркелла, ігумена обителі Неусипаємих.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t>ВЕЧІРНЯ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0B6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400B63">
        <w:rPr>
          <w:rFonts w:ascii="Times New Roman" w:hAnsi="Times New Roman"/>
          <w:sz w:val="24"/>
          <w:szCs w:val="24"/>
          <w:lang w:val="uk-UA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00B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 (г. 4):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почує мене,* коли я візву до нього.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Вислухай мене, коли буду взивати, мій Боже справедливий.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t>УТРЕНЯ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400B63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400B6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311B9" w:rsidRPr="00400B63" w:rsidRDefault="00C311B9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400B63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  <w:lang w:val="uk-UA"/>
        </w:rPr>
        <w:t>ф</w:t>
      </w:r>
      <w:r w:rsidRPr="00400B63">
        <w:rPr>
          <w:rFonts w:ascii="Times New Roman" w:hAnsi="Times New Roman"/>
          <w:sz w:val="24"/>
          <w:szCs w:val="24"/>
          <w:lang w:val="uk-UA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400B63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311B9" w:rsidRDefault="00C311B9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400B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400B63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311B9" w:rsidRPr="00400B63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00B63"/>
    <w:rsid w:val="00410C0C"/>
    <w:rsid w:val="004476A3"/>
    <w:rsid w:val="00513B45"/>
    <w:rsid w:val="00562A07"/>
    <w:rsid w:val="005B561A"/>
    <w:rsid w:val="005D3CB1"/>
    <w:rsid w:val="005E0FE5"/>
    <w:rsid w:val="006471BF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311B9"/>
    <w:rsid w:val="00C90C23"/>
    <w:rsid w:val="00C97ED3"/>
    <w:rsid w:val="00D13197"/>
    <w:rsid w:val="00DA0472"/>
    <w:rsid w:val="00DA1463"/>
    <w:rsid w:val="00DE6101"/>
    <w:rsid w:val="00E0249E"/>
    <w:rsid w:val="00E21064"/>
    <w:rsid w:val="00E36909"/>
    <w:rsid w:val="00E62766"/>
    <w:rsid w:val="00E65130"/>
    <w:rsid w:val="00E90848"/>
    <w:rsid w:val="00F536D8"/>
    <w:rsid w:val="00FB06D9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30</Pages>
  <Words>10716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2021-12-15T02:08:00Z</dcterms:created>
  <dcterms:modified xsi:type="dcterms:W3CDTF">2021-12-16T17:04:00Z</dcterms:modified>
</cp:coreProperties>
</file>